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F2D" w:rsidRDefault="00C27F2D" w:rsidP="00C27F2D">
      <w:pPr>
        <w:tabs>
          <w:tab w:val="left" w:pos="3240"/>
        </w:tabs>
        <w:jc w:val="center"/>
        <w:rPr>
          <w:rFonts w:ascii="STXinwei" w:eastAsia="STXinwei"/>
          <w:b/>
          <w:color w:val="000000"/>
          <w:sz w:val="72"/>
          <w:szCs w:val="21"/>
        </w:rPr>
      </w:pPr>
    </w:p>
    <w:p w:rsidR="00C27F2D" w:rsidRPr="00885B8D" w:rsidRDefault="00C27F2D" w:rsidP="00C27F2D">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55A38F4E" wp14:editId="7EBD9034">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rsidR="00C27F2D" w:rsidRPr="00885B8D" w:rsidRDefault="00C27F2D" w:rsidP="00C27F2D">
      <w:pPr>
        <w:spacing w:line="400" w:lineRule="atLeast"/>
        <w:jc w:val="center"/>
        <w:rPr>
          <w:b/>
          <w:spacing w:val="60"/>
          <w:kern w:val="44"/>
          <w:sz w:val="72"/>
          <w:szCs w:val="72"/>
        </w:rPr>
      </w:pPr>
      <w:r w:rsidRPr="00885B8D">
        <w:rPr>
          <w:rFonts w:hint="eastAsia"/>
          <w:b/>
          <w:spacing w:val="60"/>
          <w:kern w:val="44"/>
          <w:sz w:val="72"/>
          <w:szCs w:val="72"/>
        </w:rPr>
        <w:t>本科生毕业设计</w:t>
      </w:r>
      <w:r w:rsidRPr="00885B8D">
        <w:rPr>
          <w:b/>
          <w:spacing w:val="60"/>
          <w:kern w:val="44"/>
          <w:sz w:val="72"/>
          <w:szCs w:val="72"/>
        </w:rPr>
        <w:t>(</w:t>
      </w:r>
      <w:r w:rsidRPr="00885B8D">
        <w:rPr>
          <w:rFonts w:hint="eastAsia"/>
          <w:b/>
          <w:spacing w:val="60"/>
          <w:kern w:val="44"/>
          <w:sz w:val="72"/>
          <w:szCs w:val="72"/>
        </w:rPr>
        <w:t>论文)</w:t>
      </w:r>
    </w:p>
    <w:p w:rsidR="00C27F2D" w:rsidRDefault="00C27F2D" w:rsidP="00C27F2D">
      <w:pPr>
        <w:spacing w:beforeLines="100" w:before="312" w:afterLines="100" w:after="312"/>
        <w:jc w:val="center"/>
        <w:rPr>
          <w:rFonts w:eastAsia="黑体"/>
          <w:b/>
          <w:color w:val="000000"/>
          <w:szCs w:val="21"/>
        </w:rPr>
      </w:pPr>
    </w:p>
    <w:p w:rsidR="00C27F2D" w:rsidRPr="002E188C" w:rsidRDefault="002E188C" w:rsidP="00366E22">
      <w:pPr>
        <w:tabs>
          <w:tab w:val="left" w:pos="377"/>
        </w:tabs>
        <w:snapToGrid w:val="0"/>
        <w:spacing w:line="300" w:lineRule="auto"/>
        <w:jc w:val="center"/>
        <w:rPr>
          <w:rFonts w:ascii="STXihei" w:eastAsia="STXihei" w:hAnsi="STXihei"/>
          <w:b/>
          <w:sz w:val="44"/>
          <w:szCs w:val="44"/>
          <w:lang w:bidi="en-US"/>
        </w:rPr>
      </w:pPr>
      <w:r>
        <w:rPr>
          <w:rFonts w:ascii="STXihei" w:eastAsia="STXihei" w:hAnsi="STXihei" w:hint="eastAsia"/>
          <w:b/>
          <w:sz w:val="44"/>
          <w:szCs w:val="44"/>
          <w:lang w:bidi="en-US"/>
        </w:rPr>
        <w:t>基于</w:t>
      </w:r>
      <w:r w:rsidR="00366E22">
        <w:rPr>
          <w:rFonts w:ascii="STXihei" w:eastAsia="STXihei" w:hAnsi="STXihei" w:hint="eastAsia"/>
          <w:b/>
          <w:sz w:val="44"/>
          <w:szCs w:val="44"/>
          <w:lang w:bidi="en-US"/>
        </w:rPr>
        <w:t>Chisel语言</w:t>
      </w:r>
      <w:r w:rsidR="00C421C0">
        <w:rPr>
          <w:rFonts w:ascii="STXihei" w:eastAsia="STXihei" w:hAnsi="STXihei" w:hint="eastAsia"/>
          <w:b/>
          <w:sz w:val="44"/>
          <w:szCs w:val="44"/>
          <w:lang w:bidi="en-US"/>
        </w:rPr>
        <w:t>实现的</w:t>
      </w:r>
      <w:r w:rsidR="00380488">
        <w:rPr>
          <w:rFonts w:ascii="STXihei" w:eastAsia="STXihei" w:hAnsi="STXihei"/>
          <w:b/>
          <w:sz w:val="44"/>
          <w:szCs w:val="44"/>
          <w:lang w:bidi="en-US"/>
        </w:rPr>
        <w:t>RISC-V</w:t>
      </w:r>
      <w:r w:rsidR="00C421C0">
        <w:rPr>
          <w:rFonts w:ascii="STXihei" w:eastAsia="STXihei" w:hAnsi="STXihei" w:hint="eastAsia"/>
          <w:b/>
          <w:sz w:val="44"/>
          <w:szCs w:val="44"/>
          <w:lang w:bidi="en-US"/>
        </w:rPr>
        <w:t>处理器</w:t>
      </w:r>
      <w:r w:rsidR="00366E22">
        <w:rPr>
          <w:rFonts w:ascii="STXihei" w:eastAsia="STXihei" w:hAnsi="STXihei"/>
          <w:b/>
          <w:sz w:val="44"/>
          <w:szCs w:val="44"/>
          <w:lang w:bidi="en-US"/>
        </w:rPr>
        <w:t xml:space="preserve"> </w:t>
      </w:r>
    </w:p>
    <w:p w:rsidR="00C27F2D" w:rsidRDefault="00C54DAE" w:rsidP="00C27F2D">
      <w:pPr>
        <w:jc w:val="center"/>
      </w:pPr>
      <w:r>
        <w:rPr>
          <w:rFonts w:ascii="Times New Roman" w:eastAsia="黑体" w:hAnsi="Times New Roman"/>
          <w:b/>
          <w:sz w:val="32"/>
          <w:szCs w:val="32"/>
        </w:rPr>
        <w:t>C</w:t>
      </w:r>
      <w:r>
        <w:rPr>
          <w:rFonts w:ascii="Times New Roman" w:eastAsia="黑体" w:hAnsi="Times New Roman" w:hint="eastAsia"/>
          <w:b/>
          <w:sz w:val="32"/>
          <w:szCs w:val="32"/>
        </w:rPr>
        <w:t>hisel</w:t>
      </w:r>
      <w:r>
        <w:rPr>
          <w:rFonts w:ascii="Times New Roman" w:eastAsia="黑体" w:hAnsi="Times New Roman"/>
          <w:b/>
          <w:sz w:val="32"/>
          <w:szCs w:val="32"/>
        </w:rPr>
        <w:t xml:space="preserve"> I</w:t>
      </w:r>
      <w:r>
        <w:rPr>
          <w:rFonts w:ascii="Times New Roman" w:eastAsia="黑体" w:hAnsi="Times New Roman" w:hint="eastAsia"/>
          <w:b/>
          <w:sz w:val="32"/>
          <w:szCs w:val="32"/>
        </w:rPr>
        <w:t>mplementation</w:t>
      </w:r>
      <w:r>
        <w:rPr>
          <w:rFonts w:ascii="Times New Roman" w:eastAsia="黑体" w:hAnsi="Times New Roman"/>
          <w:b/>
          <w:sz w:val="32"/>
          <w:szCs w:val="32"/>
        </w:rPr>
        <w:t xml:space="preserve"> </w:t>
      </w:r>
      <w:r>
        <w:rPr>
          <w:rFonts w:ascii="Times New Roman" w:eastAsia="黑体" w:hAnsi="Times New Roman" w:hint="eastAsia"/>
          <w:b/>
          <w:sz w:val="32"/>
          <w:szCs w:val="32"/>
        </w:rPr>
        <w:t>of</w:t>
      </w:r>
      <w:r>
        <w:rPr>
          <w:rFonts w:ascii="Times New Roman" w:eastAsia="黑体" w:hAnsi="Times New Roman"/>
          <w:b/>
          <w:sz w:val="32"/>
          <w:szCs w:val="32"/>
        </w:rPr>
        <w:t xml:space="preserve"> RISC-V</w:t>
      </w:r>
      <w:r w:rsidR="00E654FD">
        <w:rPr>
          <w:rFonts w:ascii="Times New Roman" w:eastAsia="黑体" w:hAnsi="Times New Roman"/>
          <w:b/>
          <w:sz w:val="32"/>
          <w:szCs w:val="32"/>
        </w:rPr>
        <w:t xml:space="preserve"> P</w:t>
      </w:r>
      <w:r w:rsidR="00E654FD">
        <w:rPr>
          <w:rFonts w:ascii="Times New Roman" w:eastAsia="黑体" w:hAnsi="Times New Roman" w:hint="eastAsia"/>
          <w:b/>
          <w:sz w:val="32"/>
          <w:szCs w:val="32"/>
        </w:rPr>
        <w:t>rocessor</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27F2D" w:rsidRPr="000820EF" w:rsidTr="00C27F2D">
        <w:trPr>
          <w:trHeight w:val="680"/>
          <w:jc w:val="center"/>
        </w:trPr>
        <w:tc>
          <w:tcPr>
            <w:tcW w:w="2101" w:type="dxa"/>
            <w:vAlign w:val="bottom"/>
          </w:tcPr>
          <w:p w:rsidR="00C27F2D" w:rsidRPr="000820EF" w:rsidRDefault="00C27F2D" w:rsidP="00C27F2D">
            <w:pPr>
              <w:jc w:val="right"/>
              <w:rPr>
                <w:sz w:val="32"/>
                <w:szCs w:val="32"/>
              </w:rPr>
            </w:pPr>
            <w:r w:rsidRPr="000820EF">
              <w:rPr>
                <w:rFonts w:hint="eastAsia"/>
                <w:sz w:val="32"/>
                <w:szCs w:val="32"/>
              </w:rPr>
              <w:t xml:space="preserve">学 </w:t>
            </w:r>
            <w:r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rsidR="00C27F2D" w:rsidRPr="000820EF" w:rsidRDefault="00C27F2D" w:rsidP="00C27F2D">
            <w:pPr>
              <w:jc w:val="center"/>
              <w:rPr>
                <w:sz w:val="32"/>
                <w:szCs w:val="32"/>
              </w:rPr>
            </w:pPr>
            <w:r>
              <w:rPr>
                <w:rFonts w:hint="eastAsia"/>
                <w:sz w:val="32"/>
                <w:szCs w:val="32"/>
              </w:rPr>
              <w:t>计算机学院</w:t>
            </w:r>
          </w:p>
        </w:tc>
      </w:tr>
      <w:tr w:rsidR="00C27F2D" w:rsidRPr="000820EF" w:rsidTr="00C27F2D">
        <w:trPr>
          <w:trHeight w:val="680"/>
          <w:jc w:val="center"/>
        </w:trPr>
        <w:tc>
          <w:tcPr>
            <w:tcW w:w="2101" w:type="dxa"/>
            <w:vAlign w:val="bottom"/>
          </w:tcPr>
          <w:p w:rsidR="00C27F2D" w:rsidRPr="000820EF" w:rsidRDefault="00C27F2D" w:rsidP="00C27F2D">
            <w:pPr>
              <w:jc w:val="right"/>
              <w:rPr>
                <w:sz w:val="32"/>
                <w:szCs w:val="32"/>
              </w:rPr>
            </w:pPr>
            <w:r w:rsidRPr="000820EF">
              <w:rPr>
                <w:rFonts w:hint="eastAsia"/>
                <w:sz w:val="32"/>
                <w:szCs w:val="32"/>
              </w:rPr>
              <w:t xml:space="preserve">专 </w:t>
            </w:r>
            <w:r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rsidR="00C27F2D" w:rsidRPr="000820EF" w:rsidRDefault="00593894" w:rsidP="00C27F2D">
            <w:pPr>
              <w:jc w:val="center"/>
              <w:rPr>
                <w:sz w:val="32"/>
                <w:szCs w:val="32"/>
              </w:rPr>
            </w:pPr>
            <w:r>
              <w:rPr>
                <w:rFonts w:hint="eastAsia"/>
                <w:sz w:val="32"/>
                <w:szCs w:val="32"/>
              </w:rPr>
              <w:t>物联网工程</w:t>
            </w:r>
          </w:p>
        </w:tc>
      </w:tr>
      <w:tr w:rsidR="00C27F2D" w:rsidRPr="000820EF" w:rsidTr="00C27F2D">
        <w:trPr>
          <w:trHeight w:val="680"/>
          <w:jc w:val="center"/>
        </w:trPr>
        <w:tc>
          <w:tcPr>
            <w:tcW w:w="2101" w:type="dxa"/>
            <w:vAlign w:val="bottom"/>
          </w:tcPr>
          <w:p w:rsidR="00C27F2D" w:rsidRPr="000820EF" w:rsidRDefault="00C27F2D" w:rsidP="00C27F2D">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rsidR="00C27F2D" w:rsidRPr="000820EF" w:rsidRDefault="00593894" w:rsidP="00C27F2D">
            <w:pPr>
              <w:jc w:val="center"/>
              <w:rPr>
                <w:sz w:val="32"/>
                <w:szCs w:val="32"/>
              </w:rPr>
            </w:pPr>
            <w:r>
              <w:rPr>
                <w:rFonts w:hint="eastAsia"/>
                <w:sz w:val="32"/>
                <w:szCs w:val="32"/>
              </w:rPr>
              <w:t>贺 清</w:t>
            </w:r>
          </w:p>
        </w:tc>
      </w:tr>
      <w:tr w:rsidR="00C27F2D" w:rsidRPr="000820EF" w:rsidTr="00C27F2D">
        <w:trPr>
          <w:trHeight w:val="680"/>
          <w:jc w:val="center"/>
        </w:trPr>
        <w:tc>
          <w:tcPr>
            <w:tcW w:w="2101" w:type="dxa"/>
            <w:vAlign w:val="bottom"/>
          </w:tcPr>
          <w:p w:rsidR="00C27F2D" w:rsidRPr="000820EF" w:rsidRDefault="00C27F2D" w:rsidP="00C27F2D">
            <w:pPr>
              <w:jc w:val="right"/>
              <w:rPr>
                <w:sz w:val="32"/>
                <w:szCs w:val="32"/>
              </w:rPr>
            </w:pPr>
            <w:r w:rsidRPr="000820EF">
              <w:rPr>
                <w:rFonts w:hint="eastAsia"/>
                <w:sz w:val="32"/>
                <w:szCs w:val="32"/>
              </w:rPr>
              <w:t xml:space="preserve">学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rsidR="00C27F2D" w:rsidRPr="000820EF" w:rsidRDefault="00593894" w:rsidP="00C27F2D">
            <w:pPr>
              <w:jc w:val="center"/>
              <w:rPr>
                <w:sz w:val="32"/>
                <w:szCs w:val="32"/>
              </w:rPr>
            </w:pPr>
            <w:r>
              <w:rPr>
                <w:sz w:val="32"/>
                <w:szCs w:val="32"/>
              </w:rPr>
              <w:t>1120161774</w:t>
            </w:r>
          </w:p>
        </w:tc>
      </w:tr>
      <w:tr w:rsidR="00C27F2D" w:rsidRPr="000820EF" w:rsidTr="00C27F2D">
        <w:trPr>
          <w:trHeight w:val="680"/>
          <w:jc w:val="center"/>
        </w:trPr>
        <w:tc>
          <w:tcPr>
            <w:tcW w:w="2101" w:type="dxa"/>
            <w:vAlign w:val="bottom"/>
          </w:tcPr>
          <w:p w:rsidR="00C27F2D" w:rsidRPr="000820EF" w:rsidRDefault="00C27F2D" w:rsidP="00C27F2D">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rsidR="00C27F2D" w:rsidRPr="000820EF" w:rsidRDefault="00593894" w:rsidP="00C27F2D">
            <w:pPr>
              <w:jc w:val="center"/>
              <w:rPr>
                <w:sz w:val="32"/>
                <w:szCs w:val="32"/>
              </w:rPr>
            </w:pPr>
            <w:r>
              <w:rPr>
                <w:rFonts w:hint="eastAsia"/>
                <w:sz w:val="32"/>
                <w:szCs w:val="32"/>
              </w:rPr>
              <w:t>陆 慧 梅</w:t>
            </w:r>
          </w:p>
        </w:tc>
      </w:tr>
    </w:tbl>
    <w:p w:rsidR="00C27F2D" w:rsidRDefault="00C27F2D" w:rsidP="00C27F2D">
      <w:pPr>
        <w:jc w:val="center"/>
      </w:pPr>
    </w:p>
    <w:p w:rsidR="00C27F2D" w:rsidRDefault="00C27F2D" w:rsidP="00C27F2D">
      <w:pPr>
        <w:jc w:val="center"/>
      </w:pPr>
    </w:p>
    <w:p w:rsidR="00C27F2D" w:rsidRPr="00B72DE1" w:rsidRDefault="00517344" w:rsidP="00C27F2D">
      <w:pPr>
        <w:jc w:val="center"/>
        <w:rPr>
          <w:sz w:val="32"/>
          <w:szCs w:val="32"/>
        </w:rPr>
      </w:pPr>
      <w:r>
        <w:rPr>
          <w:sz w:val="32"/>
          <w:szCs w:val="32"/>
        </w:rPr>
        <w:t>20</w:t>
      </w:r>
      <w:r w:rsidR="00175C23">
        <w:rPr>
          <w:sz w:val="32"/>
          <w:szCs w:val="32"/>
        </w:rPr>
        <w:t>20</w:t>
      </w:r>
      <w:r w:rsidR="00605AB0">
        <w:rPr>
          <w:sz w:val="32"/>
          <w:szCs w:val="32"/>
        </w:rPr>
        <w:t xml:space="preserve"> </w:t>
      </w:r>
      <w:r w:rsidR="00C27F2D" w:rsidRPr="00B72DE1">
        <w:rPr>
          <w:rFonts w:hint="eastAsia"/>
          <w:sz w:val="32"/>
          <w:szCs w:val="32"/>
        </w:rPr>
        <w:t>年</w:t>
      </w:r>
      <w:r w:rsidR="00C27F2D" w:rsidRPr="00B72DE1">
        <w:rPr>
          <w:sz w:val="32"/>
          <w:szCs w:val="32"/>
        </w:rPr>
        <w:t xml:space="preserve"> </w:t>
      </w:r>
      <w:r w:rsidR="00605AB0">
        <w:rPr>
          <w:sz w:val="32"/>
          <w:szCs w:val="32"/>
        </w:rPr>
        <w:t xml:space="preserve"> </w:t>
      </w:r>
      <w:r w:rsidR="00772CA4">
        <w:rPr>
          <w:sz w:val="32"/>
          <w:szCs w:val="32"/>
        </w:rPr>
        <w:t>6</w:t>
      </w:r>
      <w:r w:rsidR="00C27F2D">
        <w:rPr>
          <w:sz w:val="32"/>
          <w:szCs w:val="32"/>
        </w:rPr>
        <w:t xml:space="preserve"> </w:t>
      </w:r>
      <w:r w:rsidR="00C27F2D" w:rsidRPr="00B72DE1">
        <w:rPr>
          <w:sz w:val="32"/>
          <w:szCs w:val="32"/>
        </w:rPr>
        <w:t xml:space="preserve"> </w:t>
      </w:r>
      <w:r w:rsidR="00C27F2D" w:rsidRPr="00B72DE1">
        <w:rPr>
          <w:rFonts w:hint="eastAsia"/>
          <w:sz w:val="32"/>
          <w:szCs w:val="32"/>
        </w:rPr>
        <w:t>月</w:t>
      </w:r>
      <w:r w:rsidR="00605AB0">
        <w:rPr>
          <w:sz w:val="32"/>
          <w:szCs w:val="32"/>
        </w:rPr>
        <w:t xml:space="preserve">  </w:t>
      </w:r>
      <w:r w:rsidR="00772CA4">
        <w:rPr>
          <w:sz w:val="32"/>
          <w:szCs w:val="32"/>
        </w:rPr>
        <w:t>1</w:t>
      </w:r>
      <w:r w:rsidR="001B3D27">
        <w:rPr>
          <w:sz w:val="32"/>
          <w:szCs w:val="32"/>
        </w:rPr>
        <w:t>0</w:t>
      </w:r>
      <w:r w:rsidR="00C27F2D" w:rsidRPr="00B72DE1">
        <w:rPr>
          <w:sz w:val="32"/>
          <w:szCs w:val="32"/>
        </w:rPr>
        <w:t xml:space="preserve"> </w:t>
      </w:r>
      <w:r w:rsidR="00C27F2D" w:rsidRPr="00B72DE1">
        <w:rPr>
          <w:rFonts w:hint="eastAsia"/>
          <w:sz w:val="32"/>
          <w:szCs w:val="32"/>
        </w:rPr>
        <w:t>日</w:t>
      </w:r>
    </w:p>
    <w:p w:rsidR="00C27F2D" w:rsidRDefault="00C27F2D" w:rsidP="00C27F2D">
      <w:pPr>
        <w:sectPr w:rsidR="00C27F2D" w:rsidSect="001144A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rsidR="00C27F2D" w:rsidRPr="007B51FF" w:rsidRDefault="00C27F2D" w:rsidP="00C27F2D">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Pr="00025E26">
        <w:rPr>
          <w:rFonts w:ascii="黑体" w:eastAsia="黑体" w:hint="eastAsia"/>
          <w:b/>
          <w:sz w:val="44"/>
          <w:szCs w:val="36"/>
        </w:rPr>
        <w:t>声明</w:t>
      </w:r>
    </w:p>
    <w:p w:rsidR="00C27F2D" w:rsidRPr="00927211" w:rsidRDefault="00C27F2D" w:rsidP="00C27F2D">
      <w:pPr>
        <w:snapToGrid w:val="0"/>
        <w:spacing w:line="300" w:lineRule="auto"/>
        <w:ind w:firstLineChars="200" w:firstLine="600"/>
        <w:rPr>
          <w:sz w:val="30"/>
          <w:szCs w:val="30"/>
        </w:rPr>
      </w:pPr>
      <w:r w:rsidRPr="005654AB">
        <w:rPr>
          <w:rFonts w:hint="eastAsia"/>
          <w:sz w:val="30"/>
          <w:szCs w:val="30"/>
        </w:rPr>
        <w:t>本人郑重声明：所呈交的毕业设计（论文），是本人在指导老师的指导下独立进行研究所取得的成果。</w:t>
      </w:r>
      <w:r>
        <w:rPr>
          <w:rFonts w:hint="eastAsia"/>
          <w:sz w:val="30"/>
          <w:szCs w:val="30"/>
        </w:rPr>
        <w:t>除文中已经注明引用的内容外，本文不包含任何其</w:t>
      </w:r>
      <w:r w:rsidRPr="005654AB">
        <w:rPr>
          <w:rFonts w:hint="eastAsia"/>
          <w:sz w:val="30"/>
          <w:szCs w:val="30"/>
        </w:rPr>
        <w:t>他</w:t>
      </w:r>
      <w:r>
        <w:rPr>
          <w:rFonts w:hint="eastAsia"/>
          <w:sz w:val="30"/>
          <w:szCs w:val="30"/>
        </w:rPr>
        <w:t>个人或集体</w:t>
      </w:r>
      <w:r w:rsidRPr="005654AB">
        <w:rPr>
          <w:rFonts w:hint="eastAsia"/>
          <w:sz w:val="30"/>
          <w:szCs w:val="30"/>
        </w:rPr>
        <w:t>已经发表或</w:t>
      </w:r>
      <w:r>
        <w:rPr>
          <w:rFonts w:hint="eastAsia"/>
          <w:sz w:val="30"/>
          <w:szCs w:val="30"/>
        </w:rPr>
        <w:t>撰写过</w:t>
      </w:r>
      <w:r w:rsidRPr="005654AB">
        <w:rPr>
          <w:rFonts w:hint="eastAsia"/>
          <w:sz w:val="30"/>
          <w:szCs w:val="30"/>
        </w:rPr>
        <w:t>的</w:t>
      </w:r>
      <w:r>
        <w:rPr>
          <w:rFonts w:hint="eastAsia"/>
          <w:sz w:val="30"/>
          <w:szCs w:val="30"/>
        </w:rPr>
        <w:t>研究</w:t>
      </w:r>
      <w:r w:rsidRPr="005654AB">
        <w:rPr>
          <w:rFonts w:hint="eastAsia"/>
          <w:sz w:val="30"/>
          <w:szCs w:val="30"/>
        </w:rPr>
        <w:t>成果。</w:t>
      </w:r>
      <w:r>
        <w:rPr>
          <w:rFonts w:hint="eastAsia"/>
          <w:sz w:val="30"/>
          <w:szCs w:val="30"/>
        </w:rPr>
        <w:t>对本文的研究</w:t>
      </w:r>
      <w:r w:rsidRPr="005654AB">
        <w:rPr>
          <w:rFonts w:hint="eastAsia"/>
          <w:sz w:val="30"/>
          <w:szCs w:val="30"/>
        </w:rPr>
        <w:t>做出重要贡献的个人和集体，均已在文中以明确方式标明。</w:t>
      </w:r>
    </w:p>
    <w:p w:rsidR="00C27F2D" w:rsidRDefault="00C27F2D" w:rsidP="00C27F2D">
      <w:pPr>
        <w:spacing w:line="300" w:lineRule="auto"/>
        <w:ind w:firstLineChars="200" w:firstLine="600"/>
        <w:rPr>
          <w:sz w:val="30"/>
          <w:szCs w:val="30"/>
        </w:rPr>
      </w:pPr>
      <w:r w:rsidRPr="00927211">
        <w:rPr>
          <w:rFonts w:hint="eastAsia"/>
          <w:sz w:val="30"/>
          <w:szCs w:val="30"/>
        </w:rPr>
        <w:t>特此申明。</w:t>
      </w:r>
    </w:p>
    <w:p w:rsidR="00C27F2D" w:rsidRDefault="00C27F2D" w:rsidP="00C27F2D">
      <w:pPr>
        <w:snapToGrid w:val="0"/>
        <w:spacing w:line="300" w:lineRule="auto"/>
        <w:ind w:firstLineChars="200" w:firstLine="600"/>
        <w:rPr>
          <w:sz w:val="30"/>
          <w:szCs w:val="30"/>
        </w:rPr>
      </w:pPr>
    </w:p>
    <w:p w:rsidR="00C27F2D" w:rsidRPr="00927211" w:rsidRDefault="00C27F2D" w:rsidP="00C27F2D">
      <w:pPr>
        <w:snapToGrid w:val="0"/>
        <w:spacing w:line="300" w:lineRule="auto"/>
        <w:ind w:firstLineChars="200" w:firstLine="600"/>
        <w:rPr>
          <w:sz w:val="30"/>
          <w:szCs w:val="30"/>
        </w:rPr>
      </w:pPr>
    </w:p>
    <w:p w:rsidR="00C27F2D" w:rsidRPr="00927211" w:rsidRDefault="00C27F2D" w:rsidP="0072658F">
      <w:pPr>
        <w:snapToGrid w:val="0"/>
        <w:spacing w:line="300" w:lineRule="auto"/>
        <w:ind w:firstLineChars="200" w:firstLine="600"/>
        <w:jc w:val="right"/>
        <w:rPr>
          <w:sz w:val="30"/>
          <w:szCs w:val="30"/>
        </w:rPr>
      </w:pPr>
      <w:r w:rsidRPr="00927211">
        <w:rPr>
          <w:rFonts w:hint="eastAsia"/>
          <w:sz w:val="30"/>
          <w:szCs w:val="30"/>
        </w:rPr>
        <w:t>本人签名：</w:t>
      </w:r>
      <w:r>
        <w:rPr>
          <w:sz w:val="30"/>
          <w:szCs w:val="30"/>
        </w:rPr>
        <w:t xml:space="preserve"> </w:t>
      </w:r>
      <w:r w:rsidRPr="00927211">
        <w:rPr>
          <w:rFonts w:hint="eastAsia"/>
          <w:sz w:val="30"/>
          <w:szCs w:val="30"/>
        </w:rPr>
        <w:t xml:space="preserve"> </w:t>
      </w:r>
      <w:r w:rsidR="0072658F" w:rsidRPr="002B10CD">
        <w:rPr>
          <w:noProof/>
        </w:rPr>
        <w:drawing>
          <wp:inline distT="0" distB="0" distL="0" distR="0">
            <wp:extent cx="640080" cy="37338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 cy="373380"/>
                    </a:xfrm>
                    <a:prstGeom prst="rect">
                      <a:avLst/>
                    </a:prstGeom>
                    <a:noFill/>
                    <a:ln>
                      <a:noFill/>
                    </a:ln>
                  </pic:spPr>
                </pic:pic>
              </a:graphicData>
            </a:graphic>
          </wp:inline>
        </w:drawing>
      </w:r>
      <w:r w:rsidRPr="00927211">
        <w:rPr>
          <w:sz w:val="30"/>
          <w:szCs w:val="30"/>
        </w:rPr>
        <w:t xml:space="preserve"> </w:t>
      </w:r>
      <w:r>
        <w:rPr>
          <w:sz w:val="30"/>
          <w:szCs w:val="30"/>
        </w:rPr>
        <w:t xml:space="preserve">  </w:t>
      </w:r>
      <w:r w:rsidRPr="00927211">
        <w:rPr>
          <w:sz w:val="30"/>
          <w:szCs w:val="30"/>
        </w:rPr>
        <w:t xml:space="preserve">   </w:t>
      </w:r>
      <w:r w:rsidRPr="00927211">
        <w:rPr>
          <w:rFonts w:hint="eastAsia"/>
          <w:sz w:val="30"/>
          <w:szCs w:val="30"/>
        </w:rPr>
        <w:t xml:space="preserve">    日</w:t>
      </w:r>
      <w:r w:rsidRPr="00927211">
        <w:rPr>
          <w:sz w:val="30"/>
          <w:szCs w:val="30"/>
        </w:rPr>
        <w:t xml:space="preserve"> </w:t>
      </w:r>
      <w:r w:rsidRPr="00927211">
        <w:rPr>
          <w:rFonts w:hint="eastAsia"/>
          <w:sz w:val="30"/>
          <w:szCs w:val="30"/>
        </w:rPr>
        <w:t>期：</w:t>
      </w:r>
      <w:r w:rsidR="0072658F">
        <w:rPr>
          <w:sz w:val="30"/>
          <w:szCs w:val="30"/>
        </w:rPr>
        <w:t>2020</w:t>
      </w:r>
      <w:r w:rsidRPr="00927211">
        <w:rPr>
          <w:rFonts w:hint="eastAsia"/>
          <w:sz w:val="30"/>
          <w:szCs w:val="30"/>
        </w:rPr>
        <w:t>年</w:t>
      </w:r>
      <w:r w:rsidR="0072658F">
        <w:rPr>
          <w:sz w:val="30"/>
          <w:szCs w:val="30"/>
        </w:rPr>
        <w:t>6</w:t>
      </w:r>
      <w:r w:rsidRPr="00927211">
        <w:rPr>
          <w:rFonts w:hint="eastAsia"/>
          <w:sz w:val="30"/>
          <w:szCs w:val="30"/>
        </w:rPr>
        <w:t>月</w:t>
      </w:r>
      <w:r w:rsidR="0072658F">
        <w:rPr>
          <w:sz w:val="30"/>
          <w:szCs w:val="30"/>
        </w:rPr>
        <w:t>10</w:t>
      </w:r>
      <w:r w:rsidRPr="00927211">
        <w:rPr>
          <w:rFonts w:hint="eastAsia"/>
          <w:sz w:val="30"/>
          <w:szCs w:val="30"/>
        </w:rPr>
        <w:t>日</w:t>
      </w:r>
    </w:p>
    <w:p w:rsidR="00C27F2D" w:rsidRPr="00A079E8" w:rsidRDefault="00C27F2D" w:rsidP="00C27F2D">
      <w:pPr>
        <w:snapToGrid w:val="0"/>
        <w:spacing w:line="300" w:lineRule="auto"/>
        <w:ind w:firstLineChars="200" w:firstLine="600"/>
        <w:rPr>
          <w:sz w:val="30"/>
          <w:szCs w:val="30"/>
        </w:rPr>
      </w:pPr>
    </w:p>
    <w:p w:rsidR="00C27F2D" w:rsidRDefault="00C27F2D" w:rsidP="00AE2CDD">
      <w:pPr>
        <w:rPr>
          <w:rFonts w:ascii="黑体" w:eastAsia="黑体"/>
          <w:b/>
          <w:sz w:val="32"/>
          <w:szCs w:val="32"/>
        </w:rPr>
      </w:pPr>
    </w:p>
    <w:p w:rsidR="00C27F2D" w:rsidRPr="007B51FF" w:rsidRDefault="00C27F2D" w:rsidP="00C27F2D">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关于使用授权的</w:t>
      </w:r>
      <w:r>
        <w:rPr>
          <w:rFonts w:ascii="黑体" w:eastAsia="黑体" w:hint="eastAsia"/>
          <w:b/>
          <w:sz w:val="44"/>
          <w:szCs w:val="36"/>
        </w:rPr>
        <w:t>声</w:t>
      </w:r>
      <w:r w:rsidRPr="00025E26">
        <w:rPr>
          <w:rFonts w:ascii="黑体" w:eastAsia="黑体" w:hint="eastAsia"/>
          <w:b/>
          <w:sz w:val="44"/>
          <w:szCs w:val="36"/>
        </w:rPr>
        <w:t>明</w:t>
      </w:r>
    </w:p>
    <w:p w:rsidR="00C27F2D" w:rsidRPr="004D076B" w:rsidRDefault="00C27F2D" w:rsidP="00AB5930">
      <w:pPr>
        <w:snapToGrid w:val="0"/>
        <w:spacing w:line="300" w:lineRule="auto"/>
        <w:ind w:firstLineChars="200" w:firstLine="600"/>
        <w:rPr>
          <w:sz w:val="30"/>
          <w:szCs w:val="30"/>
        </w:rPr>
      </w:pPr>
      <w:r w:rsidRPr="00C62065">
        <w:rPr>
          <w:rFonts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rsidR="00C27F2D" w:rsidRDefault="00C27F2D" w:rsidP="00C27F2D">
      <w:pPr>
        <w:snapToGrid w:val="0"/>
        <w:spacing w:line="360" w:lineRule="auto"/>
        <w:ind w:firstLineChars="200" w:firstLine="600"/>
        <w:jc w:val="right"/>
        <w:rPr>
          <w:sz w:val="30"/>
          <w:szCs w:val="30"/>
        </w:rPr>
      </w:pPr>
      <w:r w:rsidRPr="00927211">
        <w:rPr>
          <w:rFonts w:hint="eastAsia"/>
          <w:sz w:val="30"/>
          <w:szCs w:val="30"/>
        </w:rPr>
        <w:t xml:space="preserve">本人签名：  </w:t>
      </w:r>
      <w:r>
        <w:rPr>
          <w:sz w:val="30"/>
          <w:szCs w:val="30"/>
        </w:rPr>
        <w:t xml:space="preserve"> </w:t>
      </w:r>
      <w:r w:rsidR="00AB5930" w:rsidRPr="002B10CD">
        <w:rPr>
          <w:noProof/>
        </w:rPr>
        <w:drawing>
          <wp:inline distT="0" distB="0" distL="0" distR="0" wp14:anchorId="534BB749" wp14:editId="1AC35C24">
            <wp:extent cx="640080" cy="2438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5798" cy="276494"/>
                    </a:xfrm>
                    <a:prstGeom prst="rect">
                      <a:avLst/>
                    </a:prstGeom>
                    <a:noFill/>
                    <a:ln>
                      <a:noFill/>
                    </a:ln>
                  </pic:spPr>
                </pic:pic>
              </a:graphicData>
            </a:graphic>
          </wp:inline>
        </w:drawing>
      </w:r>
      <w:r w:rsidRPr="00927211">
        <w:rPr>
          <w:rFonts w:hint="eastAsia"/>
          <w:sz w:val="30"/>
          <w:szCs w:val="30"/>
        </w:rPr>
        <w:t xml:space="preserve"> </w:t>
      </w:r>
      <w:r w:rsidRPr="00927211">
        <w:rPr>
          <w:sz w:val="30"/>
          <w:szCs w:val="30"/>
        </w:rPr>
        <w:t xml:space="preserve"> </w:t>
      </w:r>
      <w:r>
        <w:rPr>
          <w:sz w:val="30"/>
          <w:szCs w:val="30"/>
        </w:rPr>
        <w:t xml:space="preserve">  </w:t>
      </w:r>
      <w:r w:rsidRPr="00927211">
        <w:rPr>
          <w:sz w:val="30"/>
          <w:szCs w:val="30"/>
        </w:rPr>
        <w:t xml:space="preserve">   </w:t>
      </w:r>
      <w:r w:rsidRPr="00927211">
        <w:rPr>
          <w:rFonts w:hint="eastAsia"/>
          <w:sz w:val="30"/>
          <w:szCs w:val="30"/>
        </w:rPr>
        <w:t xml:space="preserve">  日</w:t>
      </w:r>
      <w:r w:rsidRPr="00927211">
        <w:rPr>
          <w:sz w:val="30"/>
          <w:szCs w:val="30"/>
        </w:rPr>
        <w:t xml:space="preserve"> </w:t>
      </w:r>
      <w:r w:rsidRPr="00927211">
        <w:rPr>
          <w:rFonts w:hint="eastAsia"/>
          <w:sz w:val="30"/>
          <w:szCs w:val="30"/>
        </w:rPr>
        <w:t>期：</w:t>
      </w:r>
      <w:r w:rsidR="00AB5930">
        <w:rPr>
          <w:sz w:val="30"/>
          <w:szCs w:val="30"/>
        </w:rPr>
        <w:t>2020</w:t>
      </w:r>
      <w:r w:rsidRPr="00927211">
        <w:rPr>
          <w:rFonts w:hint="eastAsia"/>
          <w:sz w:val="30"/>
          <w:szCs w:val="30"/>
        </w:rPr>
        <w:t>年</w:t>
      </w:r>
      <w:r w:rsidR="00AB5930">
        <w:rPr>
          <w:sz w:val="30"/>
          <w:szCs w:val="30"/>
        </w:rPr>
        <w:t>6</w:t>
      </w:r>
      <w:r w:rsidRPr="00927211">
        <w:rPr>
          <w:rFonts w:hint="eastAsia"/>
          <w:sz w:val="30"/>
          <w:szCs w:val="30"/>
        </w:rPr>
        <w:t>月</w:t>
      </w:r>
      <w:r w:rsidR="00AB5930">
        <w:rPr>
          <w:sz w:val="30"/>
          <w:szCs w:val="30"/>
        </w:rPr>
        <w:t>10</w:t>
      </w:r>
      <w:r w:rsidRPr="00927211">
        <w:rPr>
          <w:sz w:val="30"/>
          <w:szCs w:val="30"/>
        </w:rPr>
        <w:t xml:space="preserve"> </w:t>
      </w:r>
      <w:r w:rsidRPr="00927211">
        <w:rPr>
          <w:rFonts w:hint="eastAsia"/>
          <w:sz w:val="30"/>
          <w:szCs w:val="30"/>
        </w:rPr>
        <w:t>日</w:t>
      </w:r>
    </w:p>
    <w:p w:rsidR="00C27F2D" w:rsidRDefault="00C27F2D" w:rsidP="00C27F2D">
      <w:pPr>
        <w:snapToGrid w:val="0"/>
        <w:spacing w:line="360" w:lineRule="auto"/>
        <w:ind w:firstLineChars="200" w:firstLine="600"/>
        <w:jc w:val="right"/>
        <w:rPr>
          <w:rFonts w:ascii="黑体" w:eastAsia="黑体"/>
          <w:sz w:val="32"/>
          <w:szCs w:val="32"/>
        </w:rPr>
        <w:sectPr w:rsidR="00C27F2D" w:rsidSect="001144A5">
          <w:footerReference w:type="default" r:id="rId13"/>
          <w:pgSz w:w="11906" w:h="16838" w:code="9"/>
          <w:pgMar w:top="1985" w:right="1474" w:bottom="1474" w:left="1701" w:header="1361" w:footer="1134" w:gutter="0"/>
          <w:cols w:space="425"/>
          <w:docGrid w:type="lines" w:linePitch="312"/>
        </w:sectPr>
      </w:pPr>
      <w:r>
        <w:rPr>
          <w:rFonts w:hint="eastAsia"/>
          <w:sz w:val="30"/>
          <w:szCs w:val="30"/>
        </w:rPr>
        <w:t>指导老师</w:t>
      </w:r>
      <w:r w:rsidRPr="00927211">
        <w:rPr>
          <w:rFonts w:hint="eastAsia"/>
          <w:sz w:val="30"/>
          <w:szCs w:val="30"/>
        </w:rPr>
        <w:t>签名：</w:t>
      </w:r>
      <w:r w:rsidR="001B3D27">
        <w:rPr>
          <w:rFonts w:hint="eastAsia"/>
          <w:noProof/>
          <w:sz w:val="28"/>
          <w:szCs w:val="28"/>
        </w:rPr>
        <w:drawing>
          <wp:inline distT="0" distB="0" distL="0" distR="0">
            <wp:extent cx="632460" cy="335280"/>
            <wp:effectExtent l="0" t="0" r="0" b="7620"/>
            <wp:docPr id="15" name="图片 15" descr="陆慧梅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陆慧梅签字"/>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 cy="335280"/>
                    </a:xfrm>
                    <a:prstGeom prst="rect">
                      <a:avLst/>
                    </a:prstGeom>
                    <a:noFill/>
                    <a:ln>
                      <a:noFill/>
                    </a:ln>
                  </pic:spPr>
                </pic:pic>
              </a:graphicData>
            </a:graphic>
          </wp:inline>
        </w:drawing>
      </w:r>
      <w:r>
        <w:rPr>
          <w:sz w:val="30"/>
          <w:szCs w:val="30"/>
        </w:rPr>
        <w:t xml:space="preserve"> </w:t>
      </w:r>
      <w:r w:rsidRPr="00927211">
        <w:rPr>
          <w:sz w:val="30"/>
          <w:szCs w:val="30"/>
        </w:rPr>
        <w:t xml:space="preserve">   </w:t>
      </w:r>
      <w:r w:rsidRPr="00927211">
        <w:rPr>
          <w:rFonts w:hint="eastAsia"/>
          <w:sz w:val="30"/>
          <w:szCs w:val="30"/>
        </w:rPr>
        <w:t xml:space="preserve">     日</w:t>
      </w:r>
      <w:r w:rsidRPr="00927211">
        <w:rPr>
          <w:sz w:val="30"/>
          <w:szCs w:val="30"/>
        </w:rPr>
        <w:t xml:space="preserve"> </w:t>
      </w:r>
      <w:r w:rsidRPr="00927211">
        <w:rPr>
          <w:rFonts w:hint="eastAsia"/>
          <w:sz w:val="30"/>
          <w:szCs w:val="30"/>
        </w:rPr>
        <w:t>期：</w:t>
      </w:r>
      <w:r w:rsidR="001B3D27">
        <w:rPr>
          <w:sz w:val="30"/>
          <w:szCs w:val="30"/>
        </w:rPr>
        <w:t>2020</w:t>
      </w:r>
      <w:r w:rsidR="001B3D27" w:rsidRPr="00927211">
        <w:rPr>
          <w:rFonts w:hint="eastAsia"/>
          <w:sz w:val="30"/>
          <w:szCs w:val="30"/>
        </w:rPr>
        <w:t>年</w:t>
      </w:r>
      <w:r w:rsidR="001B3D27">
        <w:rPr>
          <w:sz w:val="30"/>
          <w:szCs w:val="30"/>
        </w:rPr>
        <w:t>6</w:t>
      </w:r>
      <w:r w:rsidR="001B3D27" w:rsidRPr="00927211">
        <w:rPr>
          <w:rFonts w:hint="eastAsia"/>
          <w:sz w:val="30"/>
          <w:szCs w:val="30"/>
        </w:rPr>
        <w:t>月</w:t>
      </w:r>
      <w:r w:rsidR="001B3D27">
        <w:rPr>
          <w:sz w:val="30"/>
          <w:szCs w:val="30"/>
        </w:rPr>
        <w:t>10</w:t>
      </w:r>
      <w:r w:rsidR="001B3D27" w:rsidRPr="00927211">
        <w:rPr>
          <w:sz w:val="30"/>
          <w:szCs w:val="30"/>
        </w:rPr>
        <w:t xml:space="preserve"> </w:t>
      </w:r>
      <w:r w:rsidR="001B3D27" w:rsidRPr="00927211">
        <w:rPr>
          <w:rFonts w:hint="eastAsia"/>
          <w:sz w:val="30"/>
          <w:szCs w:val="30"/>
        </w:rPr>
        <w:t>日</w:t>
      </w:r>
      <w:r w:rsidRPr="00927211">
        <w:rPr>
          <w:rFonts w:hint="eastAsia"/>
          <w:sz w:val="30"/>
          <w:szCs w:val="30"/>
        </w:rPr>
        <w:t xml:space="preserve"> </w:t>
      </w:r>
      <w:r w:rsidRPr="00927211">
        <w:rPr>
          <w:sz w:val="30"/>
          <w:szCs w:val="30"/>
        </w:rPr>
        <w:t xml:space="preserve">  </w:t>
      </w:r>
    </w:p>
    <w:p w:rsidR="00C27F2D" w:rsidRPr="00C27F2D" w:rsidRDefault="00C27F2D">
      <w:pPr>
        <w:rPr>
          <w:rFonts w:ascii="黑体" w:eastAsia="黑体"/>
          <w:b/>
          <w:sz w:val="36"/>
          <w:szCs w:val="32"/>
        </w:rPr>
      </w:pPr>
    </w:p>
    <w:p w:rsidR="009C3792" w:rsidRPr="00C421C0" w:rsidRDefault="00C421C0" w:rsidP="009C3792">
      <w:pPr>
        <w:spacing w:beforeLines="100" w:before="326" w:afterLines="100" w:after="326"/>
        <w:jc w:val="center"/>
        <w:rPr>
          <w:rFonts w:ascii="黑体" w:eastAsia="黑体" w:hAnsi="黑体"/>
          <w:b/>
          <w:sz w:val="36"/>
          <w:szCs w:val="36"/>
        </w:rPr>
      </w:pPr>
      <w:r w:rsidRPr="00C421C0">
        <w:rPr>
          <w:rFonts w:ascii="黑体" w:eastAsia="黑体" w:hAnsi="黑体" w:hint="eastAsia"/>
          <w:b/>
          <w:sz w:val="36"/>
          <w:szCs w:val="36"/>
          <w:lang w:bidi="en-US"/>
        </w:rPr>
        <w:t>基于Chisel语言实现的</w:t>
      </w:r>
      <w:r w:rsidRPr="00C421C0">
        <w:rPr>
          <w:rFonts w:ascii="黑体" w:eastAsia="黑体" w:hAnsi="黑体"/>
          <w:b/>
          <w:sz w:val="36"/>
          <w:szCs w:val="36"/>
          <w:lang w:bidi="en-US"/>
        </w:rPr>
        <w:t>RISC-V</w:t>
      </w:r>
      <w:r w:rsidRPr="00C421C0">
        <w:rPr>
          <w:rFonts w:ascii="黑体" w:eastAsia="黑体" w:hAnsi="黑体" w:hint="eastAsia"/>
          <w:b/>
          <w:sz w:val="36"/>
          <w:szCs w:val="36"/>
          <w:lang w:bidi="en-US"/>
        </w:rPr>
        <w:t>处理器</w:t>
      </w:r>
    </w:p>
    <w:p w:rsidR="00633F06" w:rsidRPr="00532EDC" w:rsidRDefault="00633F06" w:rsidP="00AA3B87">
      <w:pPr>
        <w:spacing w:beforeLines="100" w:before="326" w:afterLines="100" w:after="326"/>
        <w:jc w:val="center"/>
        <w:outlineLvl w:val="0"/>
        <w:rPr>
          <w:rFonts w:ascii="黑体" w:eastAsia="黑体"/>
          <w:sz w:val="32"/>
          <w:szCs w:val="32"/>
        </w:rPr>
      </w:pPr>
      <w:bookmarkStart w:id="0" w:name="_Toc43291553"/>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0"/>
    </w:p>
    <w:p w:rsidR="00B46043" w:rsidRDefault="00EC2A04" w:rsidP="004360E1">
      <w:pPr>
        <w:spacing w:line="440" w:lineRule="exact"/>
        <w:ind w:firstLineChars="200" w:firstLine="480"/>
      </w:pPr>
      <w:r>
        <w:rPr>
          <w:rFonts w:hint="eastAsia"/>
        </w:rPr>
        <w:t>随着时代的发展</w:t>
      </w:r>
      <w:r w:rsidR="008E7244">
        <w:rPr>
          <w:rFonts w:hint="eastAsia"/>
        </w:rPr>
        <w:t>，硬件的实现功能从很简单算术变为各式各样</w:t>
      </w:r>
      <w:r w:rsidR="00FE3B84">
        <w:rPr>
          <w:rFonts w:hint="eastAsia"/>
        </w:rPr>
        <w:t>的功能</w:t>
      </w:r>
      <w:r w:rsidR="002563BF">
        <w:rPr>
          <w:rFonts w:hint="eastAsia"/>
        </w:rPr>
        <w:t>，硬件设计所花费的代码量也急剧升高</w:t>
      </w:r>
      <w:r>
        <w:rPr>
          <w:rFonts w:hint="eastAsia"/>
        </w:rPr>
        <w:t>。</w:t>
      </w:r>
      <w:r w:rsidR="00125A85">
        <w:rPr>
          <w:rFonts w:hint="eastAsia"/>
        </w:rPr>
        <w:t>硬件功能的多样化和智能化使得用Verilog语言来描述硬件电路所要花费的时间和空间变的更大，</w:t>
      </w:r>
      <w:r w:rsidR="00093CD3">
        <w:rPr>
          <w:rFonts w:hint="eastAsia"/>
        </w:rPr>
        <w:t>造成开发困难和维护困难</w:t>
      </w:r>
      <w:r w:rsidR="00125A85">
        <w:rPr>
          <w:rFonts w:hint="eastAsia"/>
        </w:rPr>
        <w:t>。</w:t>
      </w:r>
      <w:r w:rsidR="00C2100E">
        <w:rPr>
          <w:rFonts w:hint="eastAsia"/>
        </w:rPr>
        <w:t>是否存在一种语言能够使得硬件开发更加方便呢？</w:t>
      </w:r>
      <w:r w:rsidR="001C7D3C">
        <w:rPr>
          <w:rFonts w:hint="eastAsia"/>
        </w:rPr>
        <w:t>Chisel</w:t>
      </w:r>
      <w:r w:rsidR="00062A0C">
        <w:t xml:space="preserve"> </w:t>
      </w:r>
      <w:r w:rsidR="007D66C6">
        <w:t>(</w:t>
      </w:r>
      <w:r w:rsidR="007D66C6" w:rsidRPr="007D66C6">
        <w:rPr>
          <w:rFonts w:hint="eastAsia"/>
          <w:shd w:val="clear" w:color="auto" w:fill="FFFFFF"/>
        </w:rPr>
        <w:t>Constructing Hardware In a Scala Embedded Language</w:t>
      </w:r>
      <w:r w:rsidR="007D66C6">
        <w:t>)</w:t>
      </w:r>
      <w:r w:rsidR="001C7D3C">
        <w:rPr>
          <w:rFonts w:hint="eastAsia"/>
        </w:rPr>
        <w:t>语言是由加州大学伯克利分校开发，是一种基于Scala的开源硬件构造语言，具有高度参数化等优点。</w:t>
      </w:r>
      <w:r w:rsidR="00A573F9">
        <w:rPr>
          <w:rFonts w:hint="eastAsia"/>
        </w:rPr>
        <w:t>Chisel的特点能够有效的解决现在硬件开发时间和空间花费大的问题。</w:t>
      </w:r>
      <w:r w:rsidR="00C834F6">
        <w:rPr>
          <w:rFonts w:hint="eastAsia"/>
        </w:rPr>
        <w:t>本文基于R</w:t>
      </w:r>
      <w:r w:rsidR="00C834F6">
        <w:t>ISC-V</w:t>
      </w:r>
      <w:r w:rsidR="00C834F6">
        <w:rPr>
          <w:rFonts w:hint="eastAsia"/>
        </w:rPr>
        <w:t>和Chisel</w:t>
      </w:r>
      <w:r w:rsidR="00C15804">
        <w:rPr>
          <w:rFonts w:hint="eastAsia"/>
        </w:rPr>
        <w:t>语言</w:t>
      </w:r>
      <w:r w:rsidR="00C834F6">
        <w:rPr>
          <w:rFonts w:hint="eastAsia"/>
        </w:rPr>
        <w:t>设计实现一个</w:t>
      </w:r>
      <w:r w:rsidR="00776723">
        <w:rPr>
          <w:rFonts w:hint="eastAsia"/>
          <w:color w:val="000000" w:themeColor="text1"/>
        </w:rPr>
        <w:t>处理器</w:t>
      </w:r>
      <w:r w:rsidR="00C834F6">
        <w:rPr>
          <w:rFonts w:hint="eastAsia"/>
        </w:rPr>
        <w:t>，</w:t>
      </w:r>
      <w:r w:rsidR="00EA0ADD">
        <w:rPr>
          <w:rFonts w:hint="eastAsia"/>
        </w:rPr>
        <w:t>在完成预定任务之后</w:t>
      </w:r>
      <w:r w:rsidR="00C834F6">
        <w:rPr>
          <w:rFonts w:hint="eastAsia"/>
        </w:rPr>
        <w:t>与同功能的Verilog语言</w:t>
      </w:r>
      <w:r w:rsidR="002A3ECE">
        <w:rPr>
          <w:rFonts w:hint="eastAsia"/>
          <w:color w:val="000000" w:themeColor="text1"/>
        </w:rPr>
        <w:t>处理器</w:t>
      </w:r>
      <w:r w:rsidR="00C834F6">
        <w:rPr>
          <w:rFonts w:hint="eastAsia"/>
        </w:rPr>
        <w:t>进行</w:t>
      </w:r>
      <w:r w:rsidR="00746207">
        <w:rPr>
          <w:rFonts w:hint="eastAsia"/>
        </w:rPr>
        <w:t>性能</w:t>
      </w:r>
      <w:r w:rsidR="00C834F6">
        <w:rPr>
          <w:rFonts w:hint="eastAsia"/>
        </w:rPr>
        <w:t>比较。</w:t>
      </w:r>
    </w:p>
    <w:p w:rsidR="00B46043" w:rsidRPr="009C3792" w:rsidRDefault="00B46043" w:rsidP="004360E1">
      <w:pPr>
        <w:spacing w:line="440" w:lineRule="exact"/>
        <w:ind w:firstLineChars="200" w:firstLine="480"/>
      </w:pPr>
      <w:r>
        <w:rPr>
          <w:rFonts w:hint="eastAsia"/>
        </w:rPr>
        <w:t>本文在介绍了</w:t>
      </w:r>
      <w:r w:rsidR="00B9630F">
        <w:rPr>
          <w:rFonts w:hint="eastAsia"/>
        </w:rPr>
        <w:t>R</w:t>
      </w:r>
      <w:r w:rsidR="00B9630F">
        <w:t>ISC-V</w:t>
      </w:r>
      <w:r w:rsidR="00B9630F">
        <w:rPr>
          <w:rFonts w:hint="eastAsia"/>
        </w:rPr>
        <w:t>指令集架构和Chisel语言等</w:t>
      </w:r>
      <w:r>
        <w:rPr>
          <w:rFonts w:hint="eastAsia"/>
        </w:rPr>
        <w:t>相关理论基础上，针对</w:t>
      </w:r>
      <w:r w:rsidR="00E52ECD">
        <w:rPr>
          <w:rFonts w:hint="eastAsia"/>
        </w:rPr>
        <w:t>Chisel高度参数化、</w:t>
      </w:r>
      <w:r w:rsidR="00191C47">
        <w:rPr>
          <w:rFonts w:hint="eastAsia"/>
        </w:rPr>
        <w:t>构造简单等</w:t>
      </w:r>
      <w:r>
        <w:rPr>
          <w:rFonts w:ascii="Cambria" w:hAnsi="Cambria" w:cs="Cambria" w:hint="eastAsia"/>
        </w:rPr>
        <w:t>特点，</w:t>
      </w:r>
      <w:r w:rsidR="0004654E">
        <w:rPr>
          <w:rFonts w:ascii="Cambria" w:hAnsi="Cambria" w:cs="Cambria" w:hint="eastAsia"/>
        </w:rPr>
        <w:t>将原有的</w:t>
      </w:r>
      <w:r w:rsidR="0004654E">
        <w:rPr>
          <w:rFonts w:ascii="Cambria" w:hAnsi="Cambria" w:cs="Cambria" w:hint="eastAsia"/>
        </w:rPr>
        <w:t>Verilog</w:t>
      </w:r>
      <w:r w:rsidR="00746F1D">
        <w:rPr>
          <w:rFonts w:ascii="Cambria" w:hAnsi="Cambria" w:cs="Cambria" w:hint="eastAsia"/>
        </w:rPr>
        <w:t>语言</w:t>
      </w:r>
      <w:r w:rsidR="003B0682">
        <w:rPr>
          <w:rFonts w:hint="eastAsia"/>
          <w:color w:val="000000" w:themeColor="text1"/>
        </w:rPr>
        <w:t>处理器</w:t>
      </w:r>
      <w:r w:rsidR="0004654E">
        <w:rPr>
          <w:rFonts w:ascii="Cambria" w:hAnsi="Cambria" w:cs="Cambria" w:hint="eastAsia"/>
        </w:rPr>
        <w:t>的部分模块替换成由</w:t>
      </w:r>
      <w:r w:rsidR="0004654E">
        <w:rPr>
          <w:rFonts w:ascii="Cambria" w:hAnsi="Cambria" w:cs="Cambria" w:hint="eastAsia"/>
        </w:rPr>
        <w:t>Chisel</w:t>
      </w:r>
      <w:r w:rsidR="0004654E">
        <w:rPr>
          <w:rFonts w:ascii="Cambria" w:hAnsi="Cambria" w:cs="Cambria" w:hint="eastAsia"/>
        </w:rPr>
        <w:t>语言编写的模块</w:t>
      </w:r>
      <w:r>
        <w:rPr>
          <w:rFonts w:ascii="Cambria" w:hAnsi="Cambria" w:cs="Cambria" w:hint="eastAsia"/>
        </w:rPr>
        <w:t>。</w:t>
      </w:r>
      <w:r w:rsidR="00746F1D">
        <w:rPr>
          <w:rFonts w:ascii="Cambria" w:hAnsi="Cambria" w:cs="Cambria" w:hint="eastAsia"/>
        </w:rPr>
        <w:t>本设计实现参考了一款开源的</w:t>
      </w:r>
      <w:r w:rsidR="00746F1D">
        <w:rPr>
          <w:rFonts w:ascii="Cambria" w:hAnsi="Cambria" w:cs="Cambria" w:hint="eastAsia"/>
        </w:rPr>
        <w:t>R</w:t>
      </w:r>
      <w:r w:rsidR="00746F1D">
        <w:rPr>
          <w:rFonts w:ascii="Cambria" w:hAnsi="Cambria" w:cs="Cambria"/>
        </w:rPr>
        <w:t>ISC-V</w:t>
      </w:r>
      <w:r w:rsidR="00746F1D">
        <w:rPr>
          <w:rFonts w:ascii="Cambria" w:hAnsi="Cambria" w:cs="Cambria" w:hint="eastAsia"/>
        </w:rPr>
        <w:t>架构的</w:t>
      </w:r>
      <w:r w:rsidR="00746F1D">
        <w:rPr>
          <w:rFonts w:ascii="Cambria" w:hAnsi="Cambria" w:cs="Cambria" w:hint="eastAsia"/>
        </w:rPr>
        <w:t>Verilog</w:t>
      </w:r>
      <w:r w:rsidR="00746F1D">
        <w:rPr>
          <w:rFonts w:ascii="Cambria" w:hAnsi="Cambria" w:cs="Cambria" w:hint="eastAsia"/>
        </w:rPr>
        <w:t>语言</w:t>
      </w:r>
      <w:r w:rsidR="003B0682">
        <w:rPr>
          <w:rFonts w:hint="eastAsia"/>
          <w:color w:val="000000" w:themeColor="text1"/>
        </w:rPr>
        <w:t>处理器</w:t>
      </w:r>
      <w:r w:rsidR="00503452">
        <w:rPr>
          <w:rFonts w:hint="eastAsia"/>
          <w:color w:val="000000" w:themeColor="text1"/>
        </w:rPr>
        <w:t>。</w:t>
      </w:r>
      <w:r w:rsidR="00CB0AD3">
        <w:rPr>
          <w:rFonts w:ascii="Cambria" w:hAnsi="Cambria" w:cs="Cambria" w:hint="eastAsia"/>
        </w:rPr>
        <w:t>通过使用</w:t>
      </w:r>
      <w:r w:rsidR="00CB0AD3">
        <w:rPr>
          <w:rFonts w:ascii="Cambria" w:hAnsi="Cambria" w:cs="Cambria" w:hint="eastAsia"/>
        </w:rPr>
        <w:t>Chisel</w:t>
      </w:r>
      <w:r w:rsidR="00CB0AD3">
        <w:rPr>
          <w:rFonts w:ascii="Cambria" w:hAnsi="Cambria" w:cs="Cambria" w:hint="eastAsia"/>
        </w:rPr>
        <w:t>语言将模块中各种信号进行</w:t>
      </w:r>
      <w:r w:rsidR="000D4D3D">
        <w:rPr>
          <w:rFonts w:ascii="Cambria" w:hAnsi="Cambria" w:cs="Cambria" w:hint="eastAsia"/>
        </w:rPr>
        <w:t>灵活</w:t>
      </w:r>
      <w:r w:rsidR="00CB0AD3">
        <w:rPr>
          <w:rFonts w:ascii="Cambria" w:hAnsi="Cambria" w:cs="Cambria" w:hint="eastAsia"/>
        </w:rPr>
        <w:t>的链接。研究设计了大部分原有的</w:t>
      </w:r>
      <w:r w:rsidR="003B0682">
        <w:rPr>
          <w:rFonts w:hint="eastAsia"/>
          <w:color w:val="000000" w:themeColor="text1"/>
        </w:rPr>
        <w:t>处理器</w:t>
      </w:r>
      <w:r w:rsidR="00CB0AD3">
        <w:rPr>
          <w:rFonts w:ascii="Cambria" w:hAnsi="Cambria" w:cs="Cambria" w:hint="eastAsia"/>
        </w:rPr>
        <w:t>模块，只保留了原先</w:t>
      </w:r>
      <w:r w:rsidR="00CB0AD3">
        <w:rPr>
          <w:rFonts w:ascii="Cambria" w:hAnsi="Cambria" w:cs="Cambria" w:hint="eastAsia"/>
        </w:rPr>
        <w:t>Verilog</w:t>
      </w:r>
      <w:r w:rsidR="00CB0AD3">
        <w:rPr>
          <w:rFonts w:ascii="Cambria" w:hAnsi="Cambria" w:cs="Cambria" w:hint="eastAsia"/>
        </w:rPr>
        <w:t>语言</w:t>
      </w:r>
      <w:r w:rsidR="003B0682">
        <w:rPr>
          <w:rFonts w:hint="eastAsia"/>
          <w:color w:val="000000" w:themeColor="text1"/>
        </w:rPr>
        <w:t>处理器</w:t>
      </w:r>
      <w:r w:rsidR="00CB0AD3">
        <w:rPr>
          <w:rFonts w:ascii="Cambria" w:hAnsi="Cambria" w:cs="Cambria" w:hint="eastAsia"/>
        </w:rPr>
        <w:t>中各个阶级传递的模块</w:t>
      </w:r>
      <w:r w:rsidR="001404CF">
        <w:rPr>
          <w:rFonts w:ascii="Cambria" w:hAnsi="Cambria" w:cs="Cambria" w:hint="eastAsia"/>
        </w:rPr>
        <w:t>。然后研究</w:t>
      </w:r>
      <w:r w:rsidR="00414D63">
        <w:rPr>
          <w:rFonts w:ascii="Cambria" w:hAnsi="Cambria" w:cs="Cambria" w:hint="eastAsia"/>
        </w:rPr>
        <w:t>对比了两种语言</w:t>
      </w:r>
      <w:r w:rsidR="003B0682">
        <w:rPr>
          <w:rFonts w:hint="eastAsia"/>
          <w:color w:val="000000" w:themeColor="text1"/>
        </w:rPr>
        <w:t>处理器</w:t>
      </w:r>
      <w:r w:rsidR="00414D63">
        <w:rPr>
          <w:rFonts w:ascii="Cambria" w:hAnsi="Cambria" w:cs="Cambria" w:hint="eastAsia"/>
        </w:rPr>
        <w:t>在设计思路、编写难易度、模块设计和维护代码上的优劣，并给出相应分析。</w:t>
      </w:r>
      <w:r w:rsidR="007F1C8A">
        <w:rPr>
          <w:rFonts w:ascii="Cambria" w:hAnsi="Cambria" w:cs="Cambria" w:hint="eastAsia"/>
        </w:rPr>
        <w:t>最后基于原有的综合实验系统，将</w:t>
      </w:r>
      <w:r w:rsidR="007F1C8A">
        <w:rPr>
          <w:rFonts w:ascii="Cambria" w:hAnsi="Cambria" w:cs="Cambria" w:hint="eastAsia"/>
        </w:rPr>
        <w:t>Chisel</w:t>
      </w:r>
      <w:r w:rsidR="007F1C8A">
        <w:rPr>
          <w:rFonts w:ascii="Cambria" w:hAnsi="Cambria" w:cs="Cambria" w:hint="eastAsia"/>
        </w:rPr>
        <w:t>实现的</w:t>
      </w:r>
      <w:r w:rsidR="003B0682">
        <w:rPr>
          <w:rFonts w:hint="eastAsia"/>
          <w:color w:val="000000" w:themeColor="text1"/>
        </w:rPr>
        <w:t>处理器</w:t>
      </w:r>
      <w:r w:rsidR="007F1C8A">
        <w:rPr>
          <w:rFonts w:ascii="Cambria" w:hAnsi="Cambria" w:cs="Cambria" w:hint="eastAsia"/>
        </w:rPr>
        <w:t>替换进去进行指令功能测试，并对系统中</w:t>
      </w:r>
      <w:r w:rsidR="007F1C8A">
        <w:rPr>
          <w:rFonts w:ascii="Cambria" w:hAnsi="Cambria" w:cs="Cambria" w:hint="eastAsia"/>
        </w:rPr>
        <w:t>S</w:t>
      </w:r>
      <w:r w:rsidR="007F1C8A">
        <w:rPr>
          <w:rFonts w:ascii="Cambria" w:hAnsi="Cambria" w:cs="Cambria"/>
        </w:rPr>
        <w:t>DRAM</w:t>
      </w:r>
      <w:r w:rsidR="007F1C8A">
        <w:rPr>
          <w:rFonts w:ascii="Cambria" w:hAnsi="Cambria" w:cs="Cambria" w:hint="eastAsia"/>
        </w:rPr>
        <w:t>传输问题进行了改进。</w:t>
      </w:r>
    </w:p>
    <w:p w:rsidR="00043BF4" w:rsidRDefault="009C3792" w:rsidP="009C3792">
      <w:pPr>
        <w:spacing w:line="440" w:lineRule="exact"/>
      </w:pPr>
      <w:r w:rsidRPr="009C3792">
        <w:tab/>
      </w:r>
    </w:p>
    <w:p w:rsidR="009B0C13" w:rsidRDefault="009C3792" w:rsidP="009C3792">
      <w:pPr>
        <w:spacing w:line="440" w:lineRule="exact"/>
        <w:rPr>
          <w:rFonts w:ascii="黑体" w:eastAsia="黑体" w:hAnsi="黑体"/>
          <w:b/>
        </w:rPr>
      </w:pPr>
      <w:r w:rsidRPr="00F40D5B">
        <w:rPr>
          <w:rFonts w:ascii="黑体" w:eastAsia="黑体" w:hAnsi="黑体" w:hint="eastAsia"/>
          <w:b/>
        </w:rPr>
        <w:t>关键词：</w:t>
      </w:r>
      <w:r w:rsidR="0035668C">
        <w:rPr>
          <w:rFonts w:ascii="Times New Roman" w:eastAsia="黑体" w:hAnsi="Times New Roman"/>
          <w:b/>
        </w:rPr>
        <w:t>C</w:t>
      </w:r>
      <w:r w:rsidR="0035668C">
        <w:rPr>
          <w:rFonts w:ascii="Times New Roman" w:eastAsia="黑体" w:hAnsi="Times New Roman" w:hint="eastAsia"/>
          <w:b/>
        </w:rPr>
        <w:t>hisel</w:t>
      </w:r>
      <w:r w:rsidR="009B0C13">
        <w:rPr>
          <w:rFonts w:ascii="黑体" w:eastAsia="黑体" w:hAnsi="黑体" w:hint="eastAsia"/>
          <w:b/>
        </w:rPr>
        <w:t>；</w:t>
      </w:r>
      <w:r w:rsidR="0035668C">
        <w:rPr>
          <w:rFonts w:ascii="Times New Roman" w:eastAsia="黑体" w:hAnsi="Times New Roman"/>
          <w:b/>
        </w:rPr>
        <w:t>V</w:t>
      </w:r>
      <w:r w:rsidR="0035668C">
        <w:rPr>
          <w:rFonts w:ascii="Times New Roman" w:eastAsia="黑体" w:hAnsi="Times New Roman" w:hint="eastAsia"/>
          <w:b/>
        </w:rPr>
        <w:t>erilog</w:t>
      </w:r>
      <w:r w:rsidR="009B0C13">
        <w:rPr>
          <w:rFonts w:ascii="黑体" w:eastAsia="黑体" w:hAnsi="黑体" w:hint="eastAsia"/>
          <w:b/>
        </w:rPr>
        <w:t>；</w:t>
      </w:r>
      <w:r w:rsidR="0035668C">
        <w:rPr>
          <w:rFonts w:ascii="黑体" w:eastAsia="黑体" w:hAnsi="黑体" w:hint="eastAsia"/>
          <w:b/>
        </w:rPr>
        <w:t>R</w:t>
      </w:r>
      <w:r w:rsidR="0035668C">
        <w:rPr>
          <w:rFonts w:ascii="黑体" w:eastAsia="黑体" w:hAnsi="黑体"/>
          <w:b/>
        </w:rPr>
        <w:t>ISC-V</w:t>
      </w:r>
      <w:r w:rsidR="00781B21">
        <w:rPr>
          <w:rFonts w:ascii="黑体" w:eastAsia="黑体" w:hAnsi="黑体" w:hint="eastAsia"/>
          <w:b/>
        </w:rPr>
        <w:t>；优劣对比；</w:t>
      </w:r>
      <w:r w:rsidR="00210286">
        <w:rPr>
          <w:rFonts w:ascii="黑体" w:eastAsia="黑体" w:hAnsi="黑体" w:hint="eastAsia"/>
          <w:b/>
        </w:rPr>
        <w:t>S</w:t>
      </w:r>
      <w:r w:rsidR="00210286">
        <w:rPr>
          <w:rFonts w:ascii="黑体" w:eastAsia="黑体" w:hAnsi="黑体"/>
          <w:b/>
        </w:rPr>
        <w:t>DRAM</w:t>
      </w:r>
    </w:p>
    <w:p w:rsidR="009C3792" w:rsidRDefault="009C3792" w:rsidP="009C3792">
      <w:pPr>
        <w:spacing w:line="440" w:lineRule="exact"/>
      </w:pPr>
    </w:p>
    <w:p w:rsidR="009C3792" w:rsidRPr="009C3792" w:rsidRDefault="009C3792" w:rsidP="00B601D0">
      <w:pPr>
        <w:spacing w:line="440" w:lineRule="exact"/>
        <w:ind w:firstLineChars="200" w:firstLine="480"/>
      </w:pPr>
    </w:p>
    <w:p w:rsidR="00CD1182" w:rsidRDefault="00CD1182" w:rsidP="00415BCB">
      <w:pPr>
        <w:autoSpaceDE w:val="0"/>
        <w:autoSpaceDN w:val="0"/>
        <w:adjustRightInd w:val="0"/>
        <w:jc w:val="center"/>
        <w:rPr>
          <w:rFonts w:ascii="TimesNewRomanPS-BoldMT" w:hAnsi="TimesNewRomanPS-BoldMT" w:cs="TimesNewRomanPS-BoldMT"/>
          <w:b/>
          <w:bCs/>
          <w:sz w:val="32"/>
          <w:szCs w:val="32"/>
        </w:rPr>
        <w:sectPr w:rsidR="00CD1182" w:rsidSect="00494BC0">
          <w:footerReference w:type="default" r:id="rId15"/>
          <w:pgSz w:w="11906" w:h="16838" w:code="9"/>
          <w:pgMar w:top="1985" w:right="1474" w:bottom="1474" w:left="1701" w:header="1361" w:footer="1134" w:gutter="0"/>
          <w:pgNumType w:fmt="upperRoman" w:start="1"/>
          <w:cols w:space="425"/>
          <w:docGrid w:type="lines" w:linePitch="326"/>
        </w:sectPr>
      </w:pPr>
    </w:p>
    <w:p w:rsidR="00C54DAE" w:rsidRDefault="00C54DAE" w:rsidP="00C54DAE">
      <w:pPr>
        <w:jc w:val="center"/>
      </w:pPr>
      <w:r>
        <w:rPr>
          <w:rFonts w:ascii="Times New Roman" w:eastAsia="黑体" w:hAnsi="Times New Roman"/>
          <w:b/>
          <w:sz w:val="32"/>
          <w:szCs w:val="32"/>
        </w:rPr>
        <w:lastRenderedPageBreak/>
        <w:t>C</w:t>
      </w:r>
      <w:r>
        <w:rPr>
          <w:rFonts w:ascii="Times New Roman" w:eastAsia="黑体" w:hAnsi="Times New Roman" w:hint="eastAsia"/>
          <w:b/>
          <w:sz w:val="32"/>
          <w:szCs w:val="32"/>
        </w:rPr>
        <w:t>hisel</w:t>
      </w:r>
      <w:r>
        <w:rPr>
          <w:rFonts w:ascii="Times New Roman" w:eastAsia="黑体" w:hAnsi="Times New Roman"/>
          <w:b/>
          <w:sz w:val="32"/>
          <w:szCs w:val="32"/>
        </w:rPr>
        <w:t xml:space="preserve"> I</w:t>
      </w:r>
      <w:r>
        <w:rPr>
          <w:rFonts w:ascii="Times New Roman" w:eastAsia="黑体" w:hAnsi="Times New Roman" w:hint="eastAsia"/>
          <w:b/>
          <w:sz w:val="32"/>
          <w:szCs w:val="32"/>
        </w:rPr>
        <w:t>mplementation</w:t>
      </w:r>
      <w:r>
        <w:rPr>
          <w:rFonts w:ascii="Times New Roman" w:eastAsia="黑体" w:hAnsi="Times New Roman"/>
          <w:b/>
          <w:sz w:val="32"/>
          <w:szCs w:val="32"/>
        </w:rPr>
        <w:t xml:space="preserve"> </w:t>
      </w:r>
      <w:r>
        <w:rPr>
          <w:rFonts w:ascii="Times New Roman" w:eastAsia="黑体" w:hAnsi="Times New Roman" w:hint="eastAsia"/>
          <w:b/>
          <w:sz w:val="32"/>
          <w:szCs w:val="32"/>
        </w:rPr>
        <w:t>of</w:t>
      </w:r>
      <w:r>
        <w:rPr>
          <w:rFonts w:ascii="Times New Roman" w:eastAsia="黑体" w:hAnsi="Times New Roman"/>
          <w:b/>
          <w:sz w:val="32"/>
          <w:szCs w:val="32"/>
        </w:rPr>
        <w:t xml:space="preserve"> RISC-V</w:t>
      </w:r>
      <w:r w:rsidR="00E654FD">
        <w:rPr>
          <w:rFonts w:ascii="Times New Roman" w:eastAsia="黑体" w:hAnsi="Times New Roman"/>
          <w:b/>
          <w:sz w:val="32"/>
          <w:szCs w:val="32"/>
        </w:rPr>
        <w:t xml:space="preserve"> P</w:t>
      </w:r>
      <w:r w:rsidR="00E654FD">
        <w:rPr>
          <w:rFonts w:ascii="Times New Roman" w:eastAsia="黑体" w:hAnsi="Times New Roman" w:hint="eastAsia"/>
          <w:b/>
          <w:sz w:val="32"/>
          <w:szCs w:val="32"/>
        </w:rPr>
        <w:t>rocessor</w:t>
      </w:r>
    </w:p>
    <w:p w:rsidR="00415BCB" w:rsidRPr="00DE0383" w:rsidRDefault="00415BCB" w:rsidP="009C3792">
      <w:pPr>
        <w:snapToGrid w:val="0"/>
        <w:spacing w:beforeLines="100" w:before="326" w:afterLines="100" w:after="326"/>
        <w:jc w:val="center"/>
        <w:outlineLvl w:val="0"/>
        <w:rPr>
          <w:rFonts w:eastAsia="黑体"/>
          <w:sz w:val="30"/>
          <w:szCs w:val="30"/>
        </w:rPr>
      </w:pPr>
      <w:bookmarkStart w:id="1" w:name="_Toc43291554"/>
      <w:r w:rsidRPr="00DE0383">
        <w:rPr>
          <w:rFonts w:ascii="Times New Roman" w:eastAsia="黑体" w:hAnsi="Times New Roman"/>
          <w:sz w:val="30"/>
          <w:szCs w:val="30"/>
        </w:rPr>
        <w:t>Abstract</w:t>
      </w:r>
      <w:bookmarkEnd w:id="1"/>
    </w:p>
    <w:p w:rsidR="002E188C" w:rsidRPr="002E188C" w:rsidRDefault="00C9021A" w:rsidP="002E188C">
      <w:pPr>
        <w:spacing w:line="440" w:lineRule="exact"/>
        <w:ind w:firstLineChars="200" w:firstLine="480"/>
        <w:jc w:val="both"/>
        <w:rPr>
          <w:rFonts w:ascii="Times New Roman" w:hAnsi="Times New Roman"/>
          <w:color w:val="000000" w:themeColor="text1"/>
        </w:rPr>
      </w:pPr>
      <w:r w:rsidRPr="00C9021A">
        <w:rPr>
          <w:rFonts w:ascii="Times New Roman" w:hAnsi="Times New Roman"/>
          <w:color w:val="000000" w:themeColor="text1"/>
        </w:rPr>
        <w:t>With the development of the times, the function of hardware has changed from simple arithmetic to various functions, and the amount of code spent on hardware design has increased dramatically.</w:t>
      </w:r>
      <w:r>
        <w:rPr>
          <w:rFonts w:ascii="Times New Roman" w:hAnsi="Times New Roman"/>
          <w:color w:val="000000" w:themeColor="text1"/>
        </w:rPr>
        <w:t xml:space="preserve"> </w:t>
      </w:r>
      <w:r w:rsidR="00002D2D" w:rsidRPr="00002D2D">
        <w:rPr>
          <w:rFonts w:ascii="Times New Roman" w:hAnsi="Times New Roman"/>
          <w:color w:val="000000" w:themeColor="text1"/>
        </w:rPr>
        <w:t>With the diversification and intelligence of hardware functions, the time and space needed to describe the hardware circuit with Verilog language becomes larger, which makes the development and maintenance difficult.</w:t>
      </w:r>
      <w:r w:rsidR="00002D2D">
        <w:rPr>
          <w:rFonts w:ascii="Times New Roman" w:hAnsi="Times New Roman"/>
          <w:color w:val="000000" w:themeColor="text1"/>
        </w:rPr>
        <w:t xml:space="preserve"> </w:t>
      </w:r>
      <w:r w:rsidR="00671BEF" w:rsidRPr="00671BEF">
        <w:rPr>
          <w:rFonts w:ascii="Times New Roman" w:hAnsi="Times New Roman"/>
          <w:color w:val="000000" w:themeColor="text1"/>
        </w:rPr>
        <w:t>Is there a language that makes hardware development easier?</w:t>
      </w:r>
      <w:r w:rsidR="00671BEF">
        <w:rPr>
          <w:rFonts w:ascii="Times New Roman" w:hAnsi="Times New Roman"/>
          <w:color w:val="000000" w:themeColor="text1"/>
        </w:rPr>
        <w:t xml:space="preserve"> </w:t>
      </w:r>
      <w:r w:rsidR="0010300F" w:rsidRPr="0010300F">
        <w:rPr>
          <w:rFonts w:ascii="Times New Roman" w:hAnsi="Times New Roman"/>
          <w:color w:val="000000" w:themeColor="text1"/>
        </w:rPr>
        <w:t xml:space="preserve">Chisel language is developed by the University of California, Berkeley. </w:t>
      </w:r>
      <w:r w:rsidR="002B33D0" w:rsidRPr="0010300F">
        <w:rPr>
          <w:rFonts w:ascii="Times New Roman" w:hAnsi="Times New Roman"/>
          <w:color w:val="000000" w:themeColor="text1"/>
        </w:rPr>
        <w:t>It is an open-source hardware construction language based on Scala, with the advantages of high parameterization.</w:t>
      </w:r>
      <w:r w:rsidR="002B33D0" w:rsidRPr="001862F1">
        <w:t xml:space="preserve"> </w:t>
      </w:r>
      <w:r w:rsidR="00B67F9A" w:rsidRPr="00B67F9A">
        <w:rPr>
          <w:rFonts w:ascii="Times New Roman" w:hAnsi="Times New Roman"/>
          <w:color w:val="000000" w:themeColor="text1"/>
        </w:rPr>
        <w:t>The features of chisel can effectively solve the problem of time and space consumption in hardware development.</w:t>
      </w:r>
      <w:r w:rsidR="00B67F9A">
        <w:rPr>
          <w:rFonts w:ascii="Times New Roman" w:hAnsi="Times New Roman"/>
          <w:color w:val="000000" w:themeColor="text1"/>
        </w:rPr>
        <w:t xml:space="preserve"> </w:t>
      </w:r>
      <w:r w:rsidR="001862F1" w:rsidRPr="001862F1">
        <w:rPr>
          <w:rFonts w:ascii="Times New Roman" w:hAnsi="Times New Roman"/>
          <w:color w:val="000000" w:themeColor="text1"/>
        </w:rPr>
        <w:t xml:space="preserve">This paper designs and implements a CPU based on </w:t>
      </w:r>
      <w:r w:rsidR="001862F1">
        <w:rPr>
          <w:rFonts w:ascii="Times New Roman" w:hAnsi="Times New Roman"/>
          <w:color w:val="000000" w:themeColor="text1"/>
        </w:rPr>
        <w:t>RISC-V</w:t>
      </w:r>
      <w:r w:rsidR="001862F1" w:rsidRPr="001862F1">
        <w:rPr>
          <w:rFonts w:ascii="Times New Roman" w:hAnsi="Times New Roman"/>
          <w:color w:val="000000" w:themeColor="text1"/>
        </w:rPr>
        <w:t xml:space="preserve"> and </w:t>
      </w:r>
      <w:r w:rsidR="001862F1">
        <w:rPr>
          <w:rFonts w:ascii="Times New Roman" w:hAnsi="Times New Roman"/>
          <w:color w:val="000000" w:themeColor="text1"/>
        </w:rPr>
        <w:t>Chisel</w:t>
      </w:r>
      <w:r w:rsidR="001862F1" w:rsidRPr="001862F1">
        <w:rPr>
          <w:rFonts w:ascii="Times New Roman" w:hAnsi="Times New Roman"/>
          <w:color w:val="000000" w:themeColor="text1"/>
        </w:rPr>
        <w:t>, and compares it with Verilog language CPU of the same function.</w:t>
      </w:r>
    </w:p>
    <w:p w:rsidR="002E188C" w:rsidRDefault="0084160E" w:rsidP="002E188C">
      <w:pPr>
        <w:spacing w:line="440" w:lineRule="exact"/>
        <w:ind w:firstLineChars="200" w:firstLine="480"/>
        <w:jc w:val="both"/>
        <w:rPr>
          <w:rFonts w:ascii="Times New Roman" w:hAnsi="Times New Roman"/>
          <w:color w:val="000000" w:themeColor="text1"/>
        </w:rPr>
      </w:pPr>
      <w:r w:rsidRPr="0084160E">
        <w:rPr>
          <w:rFonts w:ascii="Times New Roman" w:hAnsi="Times New Roman"/>
          <w:color w:val="000000" w:themeColor="text1"/>
        </w:rPr>
        <w:t>In this paper, based on the introduction of</w:t>
      </w:r>
      <w:r>
        <w:rPr>
          <w:rFonts w:ascii="Times New Roman" w:hAnsi="Times New Roman"/>
          <w:color w:val="000000" w:themeColor="text1"/>
        </w:rPr>
        <w:t xml:space="preserve"> RISC-V</w:t>
      </w:r>
      <w:r w:rsidRPr="0084160E">
        <w:rPr>
          <w:rFonts w:ascii="Times New Roman" w:hAnsi="Times New Roman"/>
          <w:color w:val="000000" w:themeColor="text1"/>
        </w:rPr>
        <w:t xml:space="preserve"> </w:t>
      </w:r>
      <w:r w:rsidR="00796DAE">
        <w:rPr>
          <w:rFonts w:ascii="Times New Roman" w:hAnsi="Times New Roman"/>
          <w:color w:val="000000" w:themeColor="text1"/>
        </w:rPr>
        <w:t>ISA</w:t>
      </w:r>
      <w:r w:rsidRPr="0084160E">
        <w:rPr>
          <w:rFonts w:ascii="Times New Roman" w:hAnsi="Times New Roman"/>
          <w:color w:val="000000" w:themeColor="text1"/>
        </w:rPr>
        <w:t xml:space="preserve"> and </w:t>
      </w:r>
      <w:r>
        <w:rPr>
          <w:rFonts w:ascii="Times New Roman" w:hAnsi="Times New Roman"/>
          <w:color w:val="000000" w:themeColor="text1"/>
        </w:rPr>
        <w:t>C</w:t>
      </w:r>
      <w:r w:rsidRPr="0084160E">
        <w:rPr>
          <w:rFonts w:ascii="Times New Roman" w:hAnsi="Times New Roman"/>
          <w:color w:val="000000" w:themeColor="text1"/>
        </w:rPr>
        <w:t xml:space="preserve">hisel language and other related theories, aiming at the characteristics of </w:t>
      </w:r>
      <w:r>
        <w:rPr>
          <w:rFonts w:ascii="Times New Roman" w:hAnsi="Times New Roman"/>
          <w:color w:val="000000" w:themeColor="text1"/>
        </w:rPr>
        <w:t>C</w:t>
      </w:r>
      <w:r w:rsidRPr="0084160E">
        <w:rPr>
          <w:rFonts w:ascii="Times New Roman" w:hAnsi="Times New Roman"/>
          <w:color w:val="000000" w:themeColor="text1"/>
        </w:rPr>
        <w:t xml:space="preserve">hisel, such as high parameterization and simple construction, some modules of the original Verilog CPU are replaced by </w:t>
      </w:r>
      <w:r w:rsidR="00796DAE">
        <w:rPr>
          <w:rFonts w:ascii="Times New Roman" w:hAnsi="Times New Roman"/>
          <w:color w:val="000000" w:themeColor="text1"/>
        </w:rPr>
        <w:t>C</w:t>
      </w:r>
      <w:r w:rsidR="00796DAE" w:rsidRPr="0084160E">
        <w:rPr>
          <w:rFonts w:ascii="Times New Roman" w:hAnsi="Times New Roman"/>
          <w:color w:val="000000" w:themeColor="text1"/>
        </w:rPr>
        <w:t xml:space="preserve">hisel language </w:t>
      </w:r>
      <w:r w:rsidRPr="0084160E">
        <w:rPr>
          <w:rFonts w:ascii="Times New Roman" w:hAnsi="Times New Roman"/>
          <w:color w:val="000000" w:themeColor="text1"/>
        </w:rPr>
        <w:t>modules.</w:t>
      </w:r>
      <w:r w:rsidR="00775E46" w:rsidRPr="00775E46">
        <w:t xml:space="preserve"> </w:t>
      </w:r>
      <w:r w:rsidR="00775E46" w:rsidRPr="00775E46">
        <w:rPr>
          <w:rFonts w:ascii="Times New Roman" w:hAnsi="Times New Roman"/>
          <w:color w:val="000000" w:themeColor="text1"/>
        </w:rPr>
        <w:t xml:space="preserve">This design and implementation refer to an open source </w:t>
      </w:r>
      <w:r w:rsidR="00775E46">
        <w:rPr>
          <w:rFonts w:ascii="Times New Roman" w:hAnsi="Times New Roman"/>
          <w:color w:val="000000" w:themeColor="text1"/>
        </w:rPr>
        <w:t>RISC-V</w:t>
      </w:r>
      <w:r w:rsidR="00775E46" w:rsidRPr="00775E46">
        <w:rPr>
          <w:rFonts w:ascii="Times New Roman" w:hAnsi="Times New Roman"/>
          <w:color w:val="000000" w:themeColor="text1"/>
        </w:rPr>
        <w:t xml:space="preserve"> architecture Verilog language CPU, through the use of the </w:t>
      </w:r>
      <w:r w:rsidR="00775E46">
        <w:rPr>
          <w:rFonts w:ascii="Times New Roman" w:hAnsi="Times New Roman"/>
          <w:color w:val="000000" w:themeColor="text1"/>
        </w:rPr>
        <w:t>C</w:t>
      </w:r>
      <w:r w:rsidR="00775E46" w:rsidRPr="00775E46">
        <w:rPr>
          <w:rFonts w:ascii="Times New Roman" w:hAnsi="Times New Roman"/>
          <w:color w:val="000000" w:themeColor="text1"/>
        </w:rPr>
        <w:t>hisel language to link various signals in the module better.</w:t>
      </w:r>
      <w:r w:rsidR="00A22DEA" w:rsidRPr="00A22DEA">
        <w:t xml:space="preserve"> </w:t>
      </w:r>
      <w:r w:rsidR="00A22DEA" w:rsidRPr="00A22DEA">
        <w:rPr>
          <w:rFonts w:ascii="Times New Roman" w:hAnsi="Times New Roman"/>
          <w:color w:val="000000" w:themeColor="text1"/>
        </w:rPr>
        <w:t>Most of the original CPU modules are researched and designed, only the modules passed by different classes in Verilog CPU are retained.</w:t>
      </w:r>
      <w:r w:rsidR="00A22DEA" w:rsidRPr="00A22DEA">
        <w:t xml:space="preserve"> </w:t>
      </w:r>
      <w:r w:rsidR="00A22DEA" w:rsidRPr="00A22DEA">
        <w:rPr>
          <w:rFonts w:ascii="Times New Roman" w:hAnsi="Times New Roman"/>
          <w:color w:val="000000" w:themeColor="text1"/>
        </w:rPr>
        <w:t>Then the paper studies and compares the advantages and disadvantages of the two language CPUs in terms of design idea, writing difficulty, module design and maintenance code, and gives the corresponding analysis.</w:t>
      </w:r>
      <w:r w:rsidR="0058432E">
        <w:rPr>
          <w:rFonts w:ascii="Times New Roman" w:hAnsi="Times New Roman"/>
          <w:color w:val="000000" w:themeColor="text1"/>
        </w:rPr>
        <w:t xml:space="preserve"> </w:t>
      </w:r>
      <w:r w:rsidR="00A22DEA" w:rsidRPr="00A22DEA">
        <w:rPr>
          <w:rFonts w:ascii="Times New Roman" w:hAnsi="Times New Roman"/>
          <w:color w:val="000000" w:themeColor="text1"/>
        </w:rPr>
        <w:t xml:space="preserve">Finally, based on the original integrated experimental system, the CPU implemented by </w:t>
      </w:r>
      <w:r w:rsidR="00A22DEA">
        <w:rPr>
          <w:rFonts w:ascii="Times New Roman" w:hAnsi="Times New Roman"/>
          <w:color w:val="000000" w:themeColor="text1"/>
        </w:rPr>
        <w:t>C</w:t>
      </w:r>
      <w:r w:rsidR="00A22DEA" w:rsidRPr="00A22DEA">
        <w:rPr>
          <w:rFonts w:ascii="Times New Roman" w:hAnsi="Times New Roman"/>
          <w:color w:val="000000" w:themeColor="text1"/>
        </w:rPr>
        <w:t>hisel is replaced for instruction function test, and the SDRAM transmission problem in the system is improved.</w:t>
      </w:r>
    </w:p>
    <w:p w:rsidR="00A22DEA" w:rsidRPr="00A22DEA" w:rsidRDefault="00A22DEA" w:rsidP="002E188C">
      <w:pPr>
        <w:spacing w:line="440" w:lineRule="exact"/>
        <w:ind w:firstLineChars="200" w:firstLine="480"/>
        <w:jc w:val="both"/>
        <w:rPr>
          <w:rFonts w:ascii="Times New Roman" w:hAnsi="Times New Roman"/>
          <w:color w:val="000000" w:themeColor="text1"/>
        </w:rPr>
      </w:pPr>
    </w:p>
    <w:p w:rsidR="00A72C6D" w:rsidRPr="009917BE" w:rsidRDefault="00A72C6D" w:rsidP="002E188C">
      <w:pPr>
        <w:spacing w:line="440" w:lineRule="exact"/>
        <w:rPr>
          <w:rFonts w:ascii="Times New Roman" w:hAnsi="Times New Roman" w:cs="Times New Roman"/>
          <w:b/>
          <w:color w:val="000000" w:themeColor="text1"/>
        </w:rPr>
      </w:pPr>
      <w:r w:rsidRPr="009917BE">
        <w:rPr>
          <w:rFonts w:ascii="Times New Roman" w:hAnsi="Times New Roman" w:cs="Times New Roman"/>
          <w:b/>
          <w:color w:val="000000" w:themeColor="text1"/>
        </w:rPr>
        <w:t xml:space="preserve">Keywords: </w:t>
      </w:r>
      <w:r w:rsidR="00B56774" w:rsidRPr="009917BE">
        <w:rPr>
          <w:rFonts w:ascii="Times New Roman" w:hAnsi="Times New Roman" w:cs="Times New Roman"/>
          <w:b/>
          <w:color w:val="000000" w:themeColor="text1"/>
        </w:rPr>
        <w:t>Chisel</w:t>
      </w:r>
      <w:r w:rsidRPr="009917BE">
        <w:rPr>
          <w:rFonts w:ascii="Times New Roman" w:hAnsi="Times New Roman" w:cs="Times New Roman"/>
          <w:b/>
          <w:color w:val="000000" w:themeColor="text1"/>
        </w:rPr>
        <w:t>;</w:t>
      </w:r>
      <w:r w:rsidR="00B56774" w:rsidRPr="009917BE">
        <w:rPr>
          <w:rFonts w:ascii="Times New Roman" w:hAnsi="Times New Roman" w:cs="Times New Roman"/>
          <w:b/>
          <w:color w:val="000000" w:themeColor="text1"/>
        </w:rPr>
        <w:t xml:space="preserve"> Verilog</w:t>
      </w:r>
      <w:r w:rsidR="00B56774" w:rsidRPr="009917BE">
        <w:rPr>
          <w:rFonts w:ascii="Times New Roman" w:hAnsi="Times New Roman" w:cs="Times New Roman"/>
          <w:b/>
          <w:color w:val="000000" w:themeColor="text1"/>
        </w:rPr>
        <w:t>；</w:t>
      </w:r>
      <w:r w:rsidR="00B56774" w:rsidRPr="009917BE">
        <w:rPr>
          <w:rFonts w:ascii="Times New Roman" w:hAnsi="Times New Roman" w:cs="Times New Roman"/>
          <w:b/>
          <w:color w:val="000000" w:themeColor="text1"/>
        </w:rPr>
        <w:t>RISC-V</w:t>
      </w:r>
      <w:r w:rsidR="00FA4598" w:rsidRPr="009917BE">
        <w:rPr>
          <w:rFonts w:ascii="Times New Roman" w:hAnsi="Times New Roman" w:cs="Times New Roman"/>
          <w:b/>
          <w:color w:val="000000" w:themeColor="text1"/>
        </w:rPr>
        <w:t>；</w:t>
      </w:r>
      <w:r w:rsidR="003A07EA" w:rsidRPr="009917BE">
        <w:rPr>
          <w:rFonts w:ascii="Times New Roman" w:hAnsi="Times New Roman" w:cs="Times New Roman"/>
          <w:b/>
          <w:color w:val="000000" w:themeColor="text1"/>
        </w:rPr>
        <w:t>Comparison</w:t>
      </w:r>
      <w:r w:rsidR="003A07EA" w:rsidRPr="009917BE">
        <w:rPr>
          <w:rFonts w:ascii="Times New Roman" w:hAnsi="Times New Roman" w:cs="Times New Roman"/>
          <w:b/>
          <w:color w:val="000000" w:themeColor="text1"/>
        </w:rPr>
        <w:t>；</w:t>
      </w:r>
      <w:r w:rsidR="003A07EA" w:rsidRPr="009917BE">
        <w:rPr>
          <w:rFonts w:ascii="Times New Roman" w:hAnsi="Times New Roman" w:cs="Times New Roman"/>
          <w:b/>
          <w:color w:val="000000" w:themeColor="text1"/>
        </w:rPr>
        <w:t>SDRAM</w:t>
      </w:r>
    </w:p>
    <w:p w:rsidR="00E6723B" w:rsidRDefault="00E6723B" w:rsidP="00E6723B">
      <w:pPr>
        <w:spacing w:beforeLines="100" w:before="326" w:afterLines="100" w:after="326"/>
        <w:rPr>
          <w:rFonts w:ascii="黑体" w:eastAsia="黑体"/>
          <w:sz w:val="32"/>
          <w:szCs w:val="32"/>
        </w:rPr>
        <w:sectPr w:rsidR="00E6723B" w:rsidSect="000E1AF0">
          <w:pgSz w:w="11906" w:h="16838" w:code="9"/>
          <w:pgMar w:top="1985" w:right="1474" w:bottom="1474" w:left="1701" w:header="1361" w:footer="1134" w:gutter="0"/>
          <w:pgNumType w:fmt="upperRoman"/>
          <w:cols w:space="425"/>
          <w:docGrid w:type="lines" w:linePitch="326"/>
        </w:sectPr>
      </w:pPr>
    </w:p>
    <w:p w:rsidR="008E6628" w:rsidRPr="00396615" w:rsidRDefault="00D44DF0" w:rsidP="00682C45">
      <w:pPr>
        <w:pStyle w:val="TOC1"/>
        <w:spacing w:beforeLines="150" w:before="468" w:afterLines="100" w:after="312"/>
        <w:jc w:val="center"/>
        <w:rPr>
          <w:rFonts w:ascii="黑体" w:eastAsia="黑体" w:hAnsi="黑体" w:cs="宋体"/>
          <w:b/>
          <w:bCs w:val="0"/>
          <w:kern w:val="0"/>
          <w:sz w:val="32"/>
          <w:szCs w:val="32"/>
        </w:rPr>
      </w:pPr>
      <w:r w:rsidRPr="00396615">
        <w:rPr>
          <w:rFonts w:ascii="黑体" w:eastAsia="黑体" w:hAnsi="黑体" w:cs="宋体" w:hint="eastAsia"/>
          <w:b/>
          <w:bCs w:val="0"/>
          <w:kern w:val="0"/>
          <w:sz w:val="32"/>
          <w:szCs w:val="32"/>
        </w:rPr>
        <w:lastRenderedPageBreak/>
        <w:t>目</w:t>
      </w:r>
      <w:r w:rsidR="00682C45" w:rsidRPr="00396615">
        <w:rPr>
          <w:rFonts w:ascii="黑体" w:eastAsia="黑体" w:hAnsi="黑体" w:cs="宋体" w:hint="eastAsia"/>
          <w:b/>
          <w:bCs w:val="0"/>
          <w:kern w:val="0"/>
          <w:sz w:val="32"/>
          <w:szCs w:val="32"/>
        </w:rPr>
        <w:t xml:space="preserve">　</w:t>
      </w:r>
      <w:r w:rsidRPr="00396615">
        <w:rPr>
          <w:rFonts w:ascii="黑体" w:eastAsia="黑体" w:hAnsi="黑体" w:cs="宋体" w:hint="eastAsia"/>
          <w:b/>
          <w:bCs w:val="0"/>
          <w:kern w:val="0"/>
          <w:sz w:val="32"/>
          <w:szCs w:val="32"/>
        </w:rPr>
        <w:t>录</w:t>
      </w:r>
    </w:p>
    <w:p w:rsidR="00CD578F" w:rsidRPr="00CD578F" w:rsidRDefault="00ED1B18">
      <w:pPr>
        <w:pStyle w:val="TOC1"/>
        <w:tabs>
          <w:tab w:val="right" w:leader="dot" w:pos="8721"/>
        </w:tabs>
        <w:rPr>
          <w:rFonts w:ascii="宋体" w:hAnsi="宋体" w:cstheme="minorBidi"/>
          <w:bCs w:val="0"/>
          <w:noProof/>
          <w:sz w:val="21"/>
          <w:szCs w:val="22"/>
        </w:rPr>
      </w:pPr>
      <w:r w:rsidRPr="00CD578F">
        <w:rPr>
          <w:rFonts w:ascii="宋体" w:hAnsi="宋体"/>
          <w:caps/>
        </w:rPr>
        <w:fldChar w:fldCharType="begin"/>
      </w:r>
      <w:r w:rsidRPr="00CD578F">
        <w:rPr>
          <w:rFonts w:ascii="宋体" w:hAnsi="宋体"/>
          <w:caps/>
        </w:rPr>
        <w:instrText xml:space="preserve"> TOC \o "1-3" \h \z \u </w:instrText>
      </w:r>
      <w:r w:rsidRPr="00CD578F">
        <w:rPr>
          <w:rFonts w:ascii="宋体" w:hAnsi="宋体"/>
          <w:caps/>
        </w:rPr>
        <w:fldChar w:fldCharType="separate"/>
      </w:r>
      <w:hyperlink w:anchor="_Toc43291553" w:history="1">
        <w:r w:rsidR="00CD578F" w:rsidRPr="00CD578F">
          <w:rPr>
            <w:rStyle w:val="a4"/>
            <w:rFonts w:ascii="宋体" w:hAnsi="宋体"/>
            <w:noProof/>
          </w:rPr>
          <w:t>摘　要</w:t>
        </w:r>
        <w:r w:rsidR="00CD578F" w:rsidRPr="00CD578F">
          <w:rPr>
            <w:rFonts w:ascii="宋体" w:hAnsi="宋体"/>
            <w:noProof/>
            <w:webHidden/>
          </w:rPr>
          <w:tab/>
        </w:r>
        <w:r w:rsidR="00CD578F" w:rsidRPr="00CD578F">
          <w:rPr>
            <w:rFonts w:ascii="宋体" w:hAnsi="宋体"/>
            <w:noProof/>
            <w:webHidden/>
          </w:rPr>
          <w:fldChar w:fldCharType="begin"/>
        </w:r>
        <w:r w:rsidR="00CD578F" w:rsidRPr="00CD578F">
          <w:rPr>
            <w:rFonts w:ascii="宋体" w:hAnsi="宋体"/>
            <w:noProof/>
            <w:webHidden/>
          </w:rPr>
          <w:instrText xml:space="preserve"> PAGEREF _Toc43291553 \h </w:instrText>
        </w:r>
        <w:r w:rsidR="00CD578F" w:rsidRPr="00CD578F">
          <w:rPr>
            <w:rFonts w:ascii="宋体" w:hAnsi="宋体"/>
            <w:noProof/>
            <w:webHidden/>
          </w:rPr>
        </w:r>
        <w:r w:rsidR="00CD578F" w:rsidRPr="00CD578F">
          <w:rPr>
            <w:rFonts w:ascii="宋体" w:hAnsi="宋体"/>
            <w:noProof/>
            <w:webHidden/>
          </w:rPr>
          <w:fldChar w:fldCharType="separate"/>
        </w:r>
        <w:r w:rsidR="00CD578F" w:rsidRPr="00CD578F">
          <w:rPr>
            <w:rFonts w:ascii="宋体" w:hAnsi="宋体"/>
            <w:noProof/>
            <w:webHidden/>
          </w:rPr>
          <w:t>I</w:t>
        </w:r>
        <w:r w:rsidR="00CD578F" w:rsidRPr="00CD578F">
          <w:rPr>
            <w:rFonts w:ascii="宋体" w:hAnsi="宋体"/>
            <w:noProof/>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54" w:history="1">
        <w:r w:rsidRPr="00CD578F">
          <w:rPr>
            <w:rStyle w:val="a4"/>
            <w:rFonts w:ascii="宋体" w:hAnsi="宋体"/>
            <w:noProof/>
          </w:rPr>
          <w:t>Abstract</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_Toc43291554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II</w:t>
        </w:r>
        <w:r w:rsidRPr="00CD578F">
          <w:rPr>
            <w:rFonts w:ascii="宋体" w:hAnsi="宋体"/>
            <w:noProof/>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55" w:history="1">
        <w:r w:rsidRPr="00CD578F">
          <w:rPr>
            <w:rStyle w:val="a4"/>
            <w:rFonts w:ascii="宋体" w:hAnsi="宋体"/>
            <w:noProof/>
          </w:rPr>
          <w:t>第1章 绪论</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_Toc43291555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1</w:t>
        </w:r>
        <w:r w:rsidRPr="00CD578F">
          <w:rPr>
            <w:rFonts w:ascii="宋体" w:hAnsi="宋体"/>
            <w:noProof/>
            <w:webHidden/>
          </w:rPr>
          <w:fldChar w:fldCharType="end"/>
        </w:r>
      </w:hyperlink>
    </w:p>
    <w:p w:rsidR="00CD578F" w:rsidRPr="00CD578F" w:rsidRDefault="00CD578F">
      <w:pPr>
        <w:pStyle w:val="TOC2"/>
        <w:ind w:firstLine="480"/>
        <w:rPr>
          <w:rFonts w:cstheme="minorBidi"/>
          <w:b w:val="0"/>
          <w:bCs w:val="0"/>
          <w:sz w:val="21"/>
          <w:szCs w:val="22"/>
        </w:rPr>
      </w:pPr>
      <w:hyperlink w:anchor="_Toc43291556" w:history="1">
        <w:r w:rsidRPr="00CD578F">
          <w:rPr>
            <w:rStyle w:val="a4"/>
            <w:rFonts w:ascii="宋体" w:hAnsi="宋体"/>
            <w:b w:val="0"/>
          </w:rPr>
          <w:t>1.1 Chisel背景和研究意义</w:t>
        </w:r>
        <w:r w:rsidRPr="00CD578F">
          <w:rPr>
            <w:b w:val="0"/>
            <w:webHidden/>
          </w:rPr>
          <w:tab/>
        </w:r>
        <w:r w:rsidRPr="00CD578F">
          <w:rPr>
            <w:b w:val="0"/>
            <w:webHidden/>
          </w:rPr>
          <w:fldChar w:fldCharType="begin"/>
        </w:r>
        <w:r w:rsidRPr="00CD578F">
          <w:rPr>
            <w:b w:val="0"/>
            <w:webHidden/>
          </w:rPr>
          <w:instrText xml:space="preserve"> PAGEREF _Toc43291556 \h </w:instrText>
        </w:r>
        <w:r w:rsidRPr="00CD578F">
          <w:rPr>
            <w:b w:val="0"/>
            <w:webHidden/>
          </w:rPr>
        </w:r>
        <w:r w:rsidRPr="00CD578F">
          <w:rPr>
            <w:b w:val="0"/>
            <w:webHidden/>
          </w:rPr>
          <w:fldChar w:fldCharType="separate"/>
        </w:r>
        <w:r w:rsidRPr="00CD578F">
          <w:rPr>
            <w:b w:val="0"/>
            <w:webHidden/>
          </w:rPr>
          <w:t>1</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57" w:history="1">
        <w:r w:rsidRPr="00CD578F">
          <w:rPr>
            <w:rStyle w:val="a4"/>
            <w:rFonts w:ascii="宋体" w:hAnsi="宋体"/>
            <w:b w:val="0"/>
          </w:rPr>
          <w:t>1.2 国外研究现状</w:t>
        </w:r>
        <w:r w:rsidRPr="00CD578F">
          <w:rPr>
            <w:b w:val="0"/>
            <w:webHidden/>
          </w:rPr>
          <w:tab/>
        </w:r>
        <w:r w:rsidRPr="00CD578F">
          <w:rPr>
            <w:b w:val="0"/>
            <w:webHidden/>
          </w:rPr>
          <w:fldChar w:fldCharType="begin"/>
        </w:r>
        <w:r w:rsidRPr="00CD578F">
          <w:rPr>
            <w:b w:val="0"/>
            <w:webHidden/>
          </w:rPr>
          <w:instrText xml:space="preserve"> PAGEREF _Toc43291557 \h </w:instrText>
        </w:r>
        <w:r w:rsidRPr="00CD578F">
          <w:rPr>
            <w:b w:val="0"/>
            <w:webHidden/>
          </w:rPr>
        </w:r>
        <w:r w:rsidRPr="00CD578F">
          <w:rPr>
            <w:b w:val="0"/>
            <w:webHidden/>
          </w:rPr>
          <w:fldChar w:fldCharType="separate"/>
        </w:r>
        <w:r w:rsidRPr="00CD578F">
          <w:rPr>
            <w:b w:val="0"/>
            <w:webHidden/>
          </w:rPr>
          <w:t>2</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58" w:history="1">
        <w:r w:rsidRPr="00CD578F">
          <w:rPr>
            <w:rStyle w:val="a4"/>
            <w:rFonts w:ascii="宋体" w:hAnsi="宋体"/>
            <w:b w:val="0"/>
          </w:rPr>
          <w:t>1.3 本文研究内容</w:t>
        </w:r>
        <w:r w:rsidRPr="00CD578F">
          <w:rPr>
            <w:b w:val="0"/>
            <w:webHidden/>
          </w:rPr>
          <w:tab/>
        </w:r>
        <w:r w:rsidRPr="00CD578F">
          <w:rPr>
            <w:b w:val="0"/>
            <w:webHidden/>
          </w:rPr>
          <w:fldChar w:fldCharType="begin"/>
        </w:r>
        <w:r w:rsidRPr="00CD578F">
          <w:rPr>
            <w:b w:val="0"/>
            <w:webHidden/>
          </w:rPr>
          <w:instrText xml:space="preserve"> PAGEREF _Toc43291558 \h </w:instrText>
        </w:r>
        <w:r w:rsidRPr="00CD578F">
          <w:rPr>
            <w:b w:val="0"/>
            <w:webHidden/>
          </w:rPr>
        </w:r>
        <w:r w:rsidRPr="00CD578F">
          <w:rPr>
            <w:b w:val="0"/>
            <w:webHidden/>
          </w:rPr>
          <w:fldChar w:fldCharType="separate"/>
        </w:r>
        <w:r w:rsidRPr="00CD578F">
          <w:rPr>
            <w:b w:val="0"/>
            <w:webHidden/>
          </w:rPr>
          <w:t>3</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59" w:history="1">
        <w:r w:rsidRPr="00CD578F">
          <w:rPr>
            <w:rStyle w:val="a4"/>
            <w:rFonts w:ascii="宋体" w:hAnsi="宋体"/>
            <w:b w:val="0"/>
          </w:rPr>
          <w:t>1.4 论文组织结构</w:t>
        </w:r>
        <w:r w:rsidRPr="00CD578F">
          <w:rPr>
            <w:b w:val="0"/>
            <w:webHidden/>
          </w:rPr>
          <w:tab/>
        </w:r>
        <w:r w:rsidRPr="00CD578F">
          <w:rPr>
            <w:b w:val="0"/>
            <w:webHidden/>
          </w:rPr>
          <w:fldChar w:fldCharType="begin"/>
        </w:r>
        <w:r w:rsidRPr="00CD578F">
          <w:rPr>
            <w:b w:val="0"/>
            <w:webHidden/>
          </w:rPr>
          <w:instrText xml:space="preserve"> PAGEREF _Toc43291559 \h </w:instrText>
        </w:r>
        <w:r w:rsidRPr="00CD578F">
          <w:rPr>
            <w:b w:val="0"/>
            <w:webHidden/>
          </w:rPr>
        </w:r>
        <w:r w:rsidRPr="00CD578F">
          <w:rPr>
            <w:b w:val="0"/>
            <w:webHidden/>
          </w:rPr>
          <w:fldChar w:fldCharType="separate"/>
        </w:r>
        <w:r w:rsidRPr="00CD578F">
          <w:rPr>
            <w:b w:val="0"/>
            <w:webHidden/>
          </w:rPr>
          <w:t>4</w:t>
        </w:r>
        <w:r w:rsidRPr="00CD578F">
          <w:rPr>
            <w:b w:val="0"/>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60" w:history="1">
        <w:r w:rsidRPr="00CD578F">
          <w:rPr>
            <w:rStyle w:val="a4"/>
            <w:rFonts w:ascii="宋体" w:hAnsi="宋体"/>
            <w:noProof/>
          </w:rPr>
          <w:t>第2章 相关理论与技术基础</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_Toc43291560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5</w:t>
        </w:r>
        <w:r w:rsidRPr="00CD578F">
          <w:rPr>
            <w:rFonts w:ascii="宋体" w:hAnsi="宋体"/>
            <w:noProof/>
            <w:webHidden/>
          </w:rPr>
          <w:fldChar w:fldCharType="end"/>
        </w:r>
      </w:hyperlink>
    </w:p>
    <w:p w:rsidR="00CD578F" w:rsidRPr="00CD578F" w:rsidRDefault="00CD578F">
      <w:pPr>
        <w:pStyle w:val="TOC2"/>
        <w:ind w:firstLine="480"/>
        <w:rPr>
          <w:rFonts w:cstheme="minorBidi"/>
          <w:b w:val="0"/>
          <w:bCs w:val="0"/>
          <w:sz w:val="21"/>
          <w:szCs w:val="22"/>
        </w:rPr>
      </w:pPr>
      <w:hyperlink w:anchor="_Toc43291561" w:history="1">
        <w:r w:rsidRPr="00CD578F">
          <w:rPr>
            <w:rStyle w:val="a4"/>
            <w:rFonts w:ascii="宋体" w:hAnsi="宋体"/>
            <w:b w:val="0"/>
          </w:rPr>
          <w:t>2.1 FPGA简介</w:t>
        </w:r>
        <w:r w:rsidRPr="00CD578F">
          <w:rPr>
            <w:b w:val="0"/>
            <w:webHidden/>
          </w:rPr>
          <w:tab/>
        </w:r>
        <w:r w:rsidRPr="00CD578F">
          <w:rPr>
            <w:b w:val="0"/>
            <w:webHidden/>
          </w:rPr>
          <w:fldChar w:fldCharType="begin"/>
        </w:r>
        <w:r w:rsidRPr="00CD578F">
          <w:rPr>
            <w:b w:val="0"/>
            <w:webHidden/>
          </w:rPr>
          <w:instrText xml:space="preserve"> PAGEREF _Toc43291561 \h </w:instrText>
        </w:r>
        <w:r w:rsidRPr="00CD578F">
          <w:rPr>
            <w:b w:val="0"/>
            <w:webHidden/>
          </w:rPr>
        </w:r>
        <w:r w:rsidRPr="00CD578F">
          <w:rPr>
            <w:b w:val="0"/>
            <w:webHidden/>
          </w:rPr>
          <w:fldChar w:fldCharType="separate"/>
        </w:r>
        <w:r w:rsidRPr="00CD578F">
          <w:rPr>
            <w:b w:val="0"/>
            <w:webHidden/>
          </w:rPr>
          <w:t>5</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62" w:history="1">
        <w:r w:rsidRPr="00CD578F">
          <w:rPr>
            <w:rStyle w:val="a4"/>
            <w:rFonts w:ascii="宋体" w:hAnsi="宋体"/>
            <w:b w:val="0"/>
          </w:rPr>
          <w:t>2.2 综合实验系统</w:t>
        </w:r>
        <w:r w:rsidRPr="00CD578F">
          <w:rPr>
            <w:b w:val="0"/>
            <w:webHidden/>
          </w:rPr>
          <w:tab/>
        </w:r>
        <w:r w:rsidRPr="00CD578F">
          <w:rPr>
            <w:b w:val="0"/>
            <w:webHidden/>
          </w:rPr>
          <w:fldChar w:fldCharType="begin"/>
        </w:r>
        <w:r w:rsidRPr="00CD578F">
          <w:rPr>
            <w:b w:val="0"/>
            <w:webHidden/>
          </w:rPr>
          <w:instrText xml:space="preserve"> PAGEREF _Toc43291562 \h </w:instrText>
        </w:r>
        <w:r w:rsidRPr="00CD578F">
          <w:rPr>
            <w:b w:val="0"/>
            <w:webHidden/>
          </w:rPr>
        </w:r>
        <w:r w:rsidRPr="00CD578F">
          <w:rPr>
            <w:b w:val="0"/>
            <w:webHidden/>
          </w:rPr>
          <w:fldChar w:fldCharType="separate"/>
        </w:r>
        <w:r w:rsidRPr="00CD578F">
          <w:rPr>
            <w:b w:val="0"/>
            <w:webHidden/>
          </w:rPr>
          <w:t>6</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63" w:history="1">
        <w:r w:rsidRPr="00CD578F">
          <w:rPr>
            <w:rStyle w:val="a4"/>
            <w:rFonts w:ascii="宋体" w:hAnsi="宋体"/>
            <w:b w:val="0"/>
          </w:rPr>
          <w:t>2.3 本章小结</w:t>
        </w:r>
        <w:r w:rsidRPr="00CD578F">
          <w:rPr>
            <w:b w:val="0"/>
            <w:webHidden/>
          </w:rPr>
          <w:tab/>
        </w:r>
        <w:r w:rsidRPr="00CD578F">
          <w:rPr>
            <w:b w:val="0"/>
            <w:webHidden/>
          </w:rPr>
          <w:fldChar w:fldCharType="begin"/>
        </w:r>
        <w:r w:rsidRPr="00CD578F">
          <w:rPr>
            <w:b w:val="0"/>
            <w:webHidden/>
          </w:rPr>
          <w:instrText xml:space="preserve"> PAGEREF _Toc43291563 \h </w:instrText>
        </w:r>
        <w:r w:rsidRPr="00CD578F">
          <w:rPr>
            <w:b w:val="0"/>
            <w:webHidden/>
          </w:rPr>
        </w:r>
        <w:r w:rsidRPr="00CD578F">
          <w:rPr>
            <w:b w:val="0"/>
            <w:webHidden/>
          </w:rPr>
          <w:fldChar w:fldCharType="separate"/>
        </w:r>
        <w:r w:rsidRPr="00CD578F">
          <w:rPr>
            <w:b w:val="0"/>
            <w:webHidden/>
          </w:rPr>
          <w:t>8</w:t>
        </w:r>
        <w:r w:rsidRPr="00CD578F">
          <w:rPr>
            <w:b w:val="0"/>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64" w:history="1">
        <w:r w:rsidRPr="00CD578F">
          <w:rPr>
            <w:rStyle w:val="a4"/>
            <w:rFonts w:ascii="宋体" w:hAnsi="宋体"/>
            <w:noProof/>
          </w:rPr>
          <w:t xml:space="preserve">第3章 </w:t>
        </w:r>
        <w:r w:rsidRPr="00CD578F">
          <w:rPr>
            <w:rStyle w:val="a4"/>
            <w:rFonts w:ascii="宋体" w:hAnsi="宋体" w:cs="Arial"/>
            <w:noProof/>
            <w:shd w:val="clear" w:color="auto" w:fill="FFFFFF"/>
          </w:rPr>
          <w:t>用Chisel语言实现RISC-V处理器</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_Toc43291564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9</w:t>
        </w:r>
        <w:r w:rsidRPr="00CD578F">
          <w:rPr>
            <w:rFonts w:ascii="宋体" w:hAnsi="宋体"/>
            <w:noProof/>
            <w:webHidden/>
          </w:rPr>
          <w:fldChar w:fldCharType="end"/>
        </w:r>
      </w:hyperlink>
    </w:p>
    <w:p w:rsidR="00CD578F" w:rsidRPr="00CD578F" w:rsidRDefault="00CD578F">
      <w:pPr>
        <w:pStyle w:val="TOC2"/>
        <w:ind w:firstLine="480"/>
        <w:rPr>
          <w:rFonts w:cstheme="minorBidi"/>
          <w:b w:val="0"/>
          <w:bCs w:val="0"/>
          <w:sz w:val="21"/>
          <w:szCs w:val="22"/>
        </w:rPr>
      </w:pPr>
      <w:hyperlink w:anchor="_Toc43291565" w:history="1">
        <w:r w:rsidRPr="00CD578F">
          <w:rPr>
            <w:rStyle w:val="a4"/>
            <w:rFonts w:ascii="宋体" w:hAnsi="宋体"/>
            <w:b w:val="0"/>
          </w:rPr>
          <w:t>3.1 处理器的总体介绍</w:t>
        </w:r>
        <w:r w:rsidRPr="00CD578F">
          <w:rPr>
            <w:b w:val="0"/>
            <w:webHidden/>
          </w:rPr>
          <w:tab/>
        </w:r>
        <w:r w:rsidRPr="00CD578F">
          <w:rPr>
            <w:b w:val="0"/>
            <w:webHidden/>
          </w:rPr>
          <w:fldChar w:fldCharType="begin"/>
        </w:r>
        <w:r w:rsidRPr="00CD578F">
          <w:rPr>
            <w:b w:val="0"/>
            <w:webHidden/>
          </w:rPr>
          <w:instrText xml:space="preserve"> PAGEREF _Toc43291565 \h </w:instrText>
        </w:r>
        <w:r w:rsidRPr="00CD578F">
          <w:rPr>
            <w:b w:val="0"/>
            <w:webHidden/>
          </w:rPr>
        </w:r>
        <w:r w:rsidRPr="00CD578F">
          <w:rPr>
            <w:b w:val="0"/>
            <w:webHidden/>
          </w:rPr>
          <w:fldChar w:fldCharType="separate"/>
        </w:r>
        <w:r w:rsidRPr="00CD578F">
          <w:rPr>
            <w:b w:val="0"/>
            <w:webHidden/>
          </w:rPr>
          <w:t>9</w:t>
        </w:r>
        <w:r w:rsidRPr="00CD578F">
          <w:rPr>
            <w:b w:val="0"/>
            <w:webHidden/>
          </w:rPr>
          <w:fldChar w:fldCharType="end"/>
        </w:r>
      </w:hyperlink>
    </w:p>
    <w:p w:rsidR="00CD578F" w:rsidRPr="00CD578F" w:rsidRDefault="00CD578F">
      <w:pPr>
        <w:pStyle w:val="TOC3"/>
        <w:ind w:firstLine="864"/>
        <w:rPr>
          <w:rFonts w:cstheme="minorBidi"/>
          <w:sz w:val="21"/>
          <w:szCs w:val="22"/>
        </w:rPr>
      </w:pPr>
      <w:hyperlink w:anchor="_Toc43291566" w:history="1">
        <w:r w:rsidRPr="00CD578F">
          <w:rPr>
            <w:rStyle w:val="a4"/>
            <w:rFonts w:ascii="宋体" w:hAnsi="宋体"/>
          </w:rPr>
          <w:t>3.1.1 处理器功能</w:t>
        </w:r>
        <w:r w:rsidRPr="00CD578F">
          <w:rPr>
            <w:webHidden/>
          </w:rPr>
          <w:tab/>
        </w:r>
        <w:r w:rsidRPr="00CD578F">
          <w:rPr>
            <w:webHidden/>
          </w:rPr>
          <w:fldChar w:fldCharType="begin"/>
        </w:r>
        <w:r w:rsidRPr="00CD578F">
          <w:rPr>
            <w:webHidden/>
          </w:rPr>
          <w:instrText xml:space="preserve"> PAGEREF _Toc43291566 \h </w:instrText>
        </w:r>
        <w:r w:rsidRPr="00CD578F">
          <w:rPr>
            <w:webHidden/>
          </w:rPr>
        </w:r>
        <w:r w:rsidRPr="00CD578F">
          <w:rPr>
            <w:webHidden/>
          </w:rPr>
          <w:fldChar w:fldCharType="separate"/>
        </w:r>
        <w:r w:rsidRPr="00CD578F">
          <w:rPr>
            <w:webHidden/>
          </w:rPr>
          <w:t>9</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67" w:history="1">
        <w:r w:rsidRPr="00CD578F">
          <w:rPr>
            <w:rStyle w:val="a4"/>
            <w:rFonts w:ascii="宋体" w:hAnsi="宋体"/>
          </w:rPr>
          <w:t>3.1.2 指令集</w:t>
        </w:r>
        <w:r w:rsidRPr="00CD578F">
          <w:rPr>
            <w:webHidden/>
          </w:rPr>
          <w:tab/>
        </w:r>
        <w:r w:rsidRPr="00CD578F">
          <w:rPr>
            <w:webHidden/>
          </w:rPr>
          <w:fldChar w:fldCharType="begin"/>
        </w:r>
        <w:r w:rsidRPr="00CD578F">
          <w:rPr>
            <w:webHidden/>
          </w:rPr>
          <w:instrText xml:space="preserve"> PAGEREF _Toc43291567 \h </w:instrText>
        </w:r>
        <w:r w:rsidRPr="00CD578F">
          <w:rPr>
            <w:webHidden/>
          </w:rPr>
        </w:r>
        <w:r w:rsidRPr="00CD578F">
          <w:rPr>
            <w:webHidden/>
          </w:rPr>
          <w:fldChar w:fldCharType="separate"/>
        </w:r>
        <w:r w:rsidRPr="00CD578F">
          <w:rPr>
            <w:webHidden/>
          </w:rPr>
          <w:t>10</w:t>
        </w:r>
        <w:r w:rsidRPr="00CD578F">
          <w:rPr>
            <w:webHidden/>
          </w:rPr>
          <w:fldChar w:fldCharType="end"/>
        </w:r>
      </w:hyperlink>
    </w:p>
    <w:p w:rsidR="00CD578F" w:rsidRPr="00CD578F" w:rsidRDefault="00CD578F">
      <w:pPr>
        <w:pStyle w:val="TOC2"/>
        <w:ind w:firstLine="480"/>
        <w:rPr>
          <w:rFonts w:cstheme="minorBidi"/>
          <w:b w:val="0"/>
          <w:bCs w:val="0"/>
          <w:sz w:val="21"/>
          <w:szCs w:val="22"/>
        </w:rPr>
      </w:pPr>
      <w:hyperlink w:anchor="_Toc43291568" w:history="1">
        <w:r w:rsidRPr="00CD578F">
          <w:rPr>
            <w:rStyle w:val="a4"/>
            <w:rFonts w:ascii="宋体" w:hAnsi="宋体"/>
            <w:b w:val="0"/>
          </w:rPr>
          <w:t>3.2 部分模块设计实现</w:t>
        </w:r>
        <w:r w:rsidRPr="00CD578F">
          <w:rPr>
            <w:b w:val="0"/>
            <w:webHidden/>
          </w:rPr>
          <w:tab/>
        </w:r>
        <w:r w:rsidRPr="00CD578F">
          <w:rPr>
            <w:b w:val="0"/>
            <w:webHidden/>
          </w:rPr>
          <w:fldChar w:fldCharType="begin"/>
        </w:r>
        <w:r w:rsidRPr="00CD578F">
          <w:rPr>
            <w:b w:val="0"/>
            <w:webHidden/>
          </w:rPr>
          <w:instrText xml:space="preserve"> PAGEREF _Toc43291568 \h </w:instrText>
        </w:r>
        <w:r w:rsidRPr="00CD578F">
          <w:rPr>
            <w:b w:val="0"/>
            <w:webHidden/>
          </w:rPr>
        </w:r>
        <w:r w:rsidRPr="00CD578F">
          <w:rPr>
            <w:b w:val="0"/>
            <w:webHidden/>
          </w:rPr>
          <w:fldChar w:fldCharType="separate"/>
        </w:r>
        <w:r w:rsidRPr="00CD578F">
          <w:rPr>
            <w:b w:val="0"/>
            <w:webHidden/>
          </w:rPr>
          <w:t>12</w:t>
        </w:r>
        <w:r w:rsidRPr="00CD578F">
          <w:rPr>
            <w:b w:val="0"/>
            <w:webHidden/>
          </w:rPr>
          <w:fldChar w:fldCharType="end"/>
        </w:r>
      </w:hyperlink>
    </w:p>
    <w:p w:rsidR="00CD578F" w:rsidRPr="00CD578F" w:rsidRDefault="00CD578F">
      <w:pPr>
        <w:pStyle w:val="TOC3"/>
        <w:ind w:firstLine="864"/>
        <w:rPr>
          <w:rFonts w:cstheme="minorBidi"/>
          <w:sz w:val="21"/>
          <w:szCs w:val="22"/>
        </w:rPr>
      </w:pPr>
      <w:hyperlink w:anchor="_Toc43291569" w:history="1">
        <w:r w:rsidRPr="00CD578F">
          <w:rPr>
            <w:rStyle w:val="a4"/>
            <w:rFonts w:ascii="宋体" w:hAnsi="宋体"/>
          </w:rPr>
          <w:t>3.2.1 译码模块Decode</w:t>
        </w:r>
        <w:r w:rsidRPr="00CD578F">
          <w:rPr>
            <w:webHidden/>
          </w:rPr>
          <w:tab/>
        </w:r>
        <w:r w:rsidRPr="00CD578F">
          <w:rPr>
            <w:webHidden/>
          </w:rPr>
          <w:fldChar w:fldCharType="begin"/>
        </w:r>
        <w:r w:rsidRPr="00CD578F">
          <w:rPr>
            <w:webHidden/>
          </w:rPr>
          <w:instrText xml:space="preserve"> PAGEREF _Toc43291569 \h </w:instrText>
        </w:r>
        <w:r w:rsidRPr="00CD578F">
          <w:rPr>
            <w:webHidden/>
          </w:rPr>
        </w:r>
        <w:r w:rsidRPr="00CD578F">
          <w:rPr>
            <w:webHidden/>
          </w:rPr>
          <w:fldChar w:fldCharType="separate"/>
        </w:r>
        <w:r w:rsidRPr="00CD578F">
          <w:rPr>
            <w:webHidden/>
          </w:rPr>
          <w:t>12</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70" w:history="1">
        <w:r w:rsidRPr="00CD578F">
          <w:rPr>
            <w:rStyle w:val="a4"/>
            <w:rFonts w:ascii="宋体" w:hAnsi="宋体"/>
          </w:rPr>
          <w:t>3.2.2 执行模块Execute</w:t>
        </w:r>
        <w:r w:rsidRPr="00CD578F">
          <w:rPr>
            <w:webHidden/>
          </w:rPr>
          <w:tab/>
        </w:r>
        <w:r w:rsidRPr="00CD578F">
          <w:rPr>
            <w:webHidden/>
          </w:rPr>
          <w:fldChar w:fldCharType="begin"/>
        </w:r>
        <w:r w:rsidRPr="00CD578F">
          <w:rPr>
            <w:webHidden/>
          </w:rPr>
          <w:instrText xml:space="preserve"> PAGEREF _Toc43291570 \h </w:instrText>
        </w:r>
        <w:r w:rsidRPr="00CD578F">
          <w:rPr>
            <w:webHidden/>
          </w:rPr>
        </w:r>
        <w:r w:rsidRPr="00CD578F">
          <w:rPr>
            <w:webHidden/>
          </w:rPr>
          <w:fldChar w:fldCharType="separate"/>
        </w:r>
        <w:r w:rsidRPr="00CD578F">
          <w:rPr>
            <w:webHidden/>
          </w:rPr>
          <w:t>14</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71" w:history="1">
        <w:r w:rsidRPr="00CD578F">
          <w:rPr>
            <w:rStyle w:val="a4"/>
            <w:rFonts w:ascii="宋体" w:hAnsi="宋体"/>
          </w:rPr>
          <w:t>3.2.3 状态控制寄存器CSR</w:t>
        </w:r>
        <w:r w:rsidRPr="00CD578F">
          <w:rPr>
            <w:webHidden/>
          </w:rPr>
          <w:tab/>
        </w:r>
        <w:r w:rsidRPr="00CD578F">
          <w:rPr>
            <w:webHidden/>
          </w:rPr>
          <w:fldChar w:fldCharType="begin"/>
        </w:r>
        <w:r w:rsidRPr="00CD578F">
          <w:rPr>
            <w:webHidden/>
          </w:rPr>
          <w:instrText xml:space="preserve"> PAGEREF _Toc43291571 \h </w:instrText>
        </w:r>
        <w:r w:rsidRPr="00CD578F">
          <w:rPr>
            <w:webHidden/>
          </w:rPr>
        </w:r>
        <w:r w:rsidRPr="00CD578F">
          <w:rPr>
            <w:webHidden/>
          </w:rPr>
          <w:fldChar w:fldCharType="separate"/>
        </w:r>
        <w:r w:rsidRPr="00CD578F">
          <w:rPr>
            <w:webHidden/>
          </w:rPr>
          <w:t>15</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72" w:history="1">
        <w:r w:rsidRPr="00CD578F">
          <w:rPr>
            <w:rStyle w:val="a4"/>
            <w:rFonts w:ascii="宋体" w:hAnsi="宋体"/>
          </w:rPr>
          <w:t>3.2.4 内存管理单元MMU</w:t>
        </w:r>
        <w:r w:rsidRPr="00CD578F">
          <w:rPr>
            <w:webHidden/>
          </w:rPr>
          <w:tab/>
        </w:r>
        <w:r w:rsidRPr="00CD578F">
          <w:rPr>
            <w:webHidden/>
          </w:rPr>
          <w:fldChar w:fldCharType="begin"/>
        </w:r>
        <w:r w:rsidRPr="00CD578F">
          <w:rPr>
            <w:webHidden/>
          </w:rPr>
          <w:instrText xml:space="preserve"> PAGEREF _Toc43291572 \h </w:instrText>
        </w:r>
        <w:r w:rsidRPr="00CD578F">
          <w:rPr>
            <w:webHidden/>
          </w:rPr>
        </w:r>
        <w:r w:rsidRPr="00CD578F">
          <w:rPr>
            <w:webHidden/>
          </w:rPr>
          <w:fldChar w:fldCharType="separate"/>
        </w:r>
        <w:r w:rsidRPr="00CD578F">
          <w:rPr>
            <w:webHidden/>
          </w:rPr>
          <w:t>20</w:t>
        </w:r>
        <w:r w:rsidRPr="00CD578F">
          <w:rPr>
            <w:webHidden/>
          </w:rPr>
          <w:fldChar w:fldCharType="end"/>
        </w:r>
      </w:hyperlink>
    </w:p>
    <w:p w:rsidR="00CD578F" w:rsidRPr="00CD578F" w:rsidRDefault="00CD578F">
      <w:pPr>
        <w:pStyle w:val="TOC2"/>
        <w:ind w:firstLine="480"/>
        <w:rPr>
          <w:rFonts w:cstheme="minorBidi"/>
          <w:b w:val="0"/>
          <w:bCs w:val="0"/>
          <w:sz w:val="21"/>
          <w:szCs w:val="22"/>
        </w:rPr>
      </w:pPr>
      <w:hyperlink w:anchor="_Toc43291573" w:history="1">
        <w:r w:rsidRPr="00CD578F">
          <w:rPr>
            <w:rStyle w:val="a4"/>
            <w:rFonts w:ascii="宋体" w:hAnsi="宋体"/>
            <w:b w:val="0"/>
          </w:rPr>
          <w:t>3.3 结果分析</w:t>
        </w:r>
        <w:r w:rsidRPr="00CD578F">
          <w:rPr>
            <w:b w:val="0"/>
            <w:webHidden/>
          </w:rPr>
          <w:tab/>
        </w:r>
        <w:r w:rsidRPr="00CD578F">
          <w:rPr>
            <w:b w:val="0"/>
            <w:webHidden/>
          </w:rPr>
          <w:fldChar w:fldCharType="begin"/>
        </w:r>
        <w:r w:rsidRPr="00CD578F">
          <w:rPr>
            <w:b w:val="0"/>
            <w:webHidden/>
          </w:rPr>
          <w:instrText xml:space="preserve"> PAGEREF _Toc43291573 \h </w:instrText>
        </w:r>
        <w:r w:rsidRPr="00CD578F">
          <w:rPr>
            <w:b w:val="0"/>
            <w:webHidden/>
          </w:rPr>
        </w:r>
        <w:r w:rsidRPr="00CD578F">
          <w:rPr>
            <w:b w:val="0"/>
            <w:webHidden/>
          </w:rPr>
          <w:fldChar w:fldCharType="separate"/>
        </w:r>
        <w:r w:rsidRPr="00CD578F">
          <w:rPr>
            <w:b w:val="0"/>
            <w:webHidden/>
          </w:rPr>
          <w:t>20</w:t>
        </w:r>
        <w:r w:rsidRPr="00CD578F">
          <w:rPr>
            <w:b w:val="0"/>
            <w:webHidden/>
          </w:rPr>
          <w:fldChar w:fldCharType="end"/>
        </w:r>
      </w:hyperlink>
    </w:p>
    <w:p w:rsidR="00CD578F" w:rsidRPr="00CD578F" w:rsidRDefault="00CD578F">
      <w:pPr>
        <w:pStyle w:val="TOC3"/>
        <w:ind w:firstLine="864"/>
        <w:rPr>
          <w:rFonts w:cstheme="minorBidi"/>
          <w:sz w:val="21"/>
          <w:szCs w:val="22"/>
        </w:rPr>
      </w:pPr>
      <w:hyperlink w:anchor="_Toc43291574" w:history="1">
        <w:r w:rsidRPr="00CD578F">
          <w:rPr>
            <w:rStyle w:val="a4"/>
            <w:rFonts w:ascii="宋体" w:hAnsi="宋体"/>
          </w:rPr>
          <w:t>3.3.1 测试代码</w:t>
        </w:r>
        <w:r w:rsidRPr="00CD578F">
          <w:rPr>
            <w:webHidden/>
          </w:rPr>
          <w:tab/>
        </w:r>
        <w:r w:rsidRPr="00CD578F">
          <w:rPr>
            <w:webHidden/>
          </w:rPr>
          <w:fldChar w:fldCharType="begin"/>
        </w:r>
        <w:r w:rsidRPr="00CD578F">
          <w:rPr>
            <w:webHidden/>
          </w:rPr>
          <w:instrText xml:space="preserve"> PAGEREF _Toc43291574 \h </w:instrText>
        </w:r>
        <w:r w:rsidRPr="00CD578F">
          <w:rPr>
            <w:webHidden/>
          </w:rPr>
        </w:r>
        <w:r w:rsidRPr="00CD578F">
          <w:rPr>
            <w:webHidden/>
          </w:rPr>
          <w:fldChar w:fldCharType="separate"/>
        </w:r>
        <w:r w:rsidRPr="00CD578F">
          <w:rPr>
            <w:webHidden/>
          </w:rPr>
          <w:t>20</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75" w:history="1">
        <w:r w:rsidRPr="00CD578F">
          <w:rPr>
            <w:rStyle w:val="a4"/>
            <w:rFonts w:ascii="宋体" w:hAnsi="宋体"/>
          </w:rPr>
          <w:t>3.3.2 仿真与实际结果</w:t>
        </w:r>
        <w:r w:rsidRPr="00CD578F">
          <w:rPr>
            <w:webHidden/>
          </w:rPr>
          <w:tab/>
        </w:r>
        <w:r w:rsidRPr="00CD578F">
          <w:rPr>
            <w:webHidden/>
          </w:rPr>
          <w:fldChar w:fldCharType="begin"/>
        </w:r>
        <w:r w:rsidRPr="00CD578F">
          <w:rPr>
            <w:webHidden/>
          </w:rPr>
          <w:instrText xml:space="preserve"> PAGEREF _Toc43291575 \h </w:instrText>
        </w:r>
        <w:r w:rsidRPr="00CD578F">
          <w:rPr>
            <w:webHidden/>
          </w:rPr>
        </w:r>
        <w:r w:rsidRPr="00CD578F">
          <w:rPr>
            <w:webHidden/>
          </w:rPr>
          <w:fldChar w:fldCharType="separate"/>
        </w:r>
        <w:r w:rsidRPr="00CD578F">
          <w:rPr>
            <w:webHidden/>
          </w:rPr>
          <w:t>22</w:t>
        </w:r>
        <w:r w:rsidRPr="00CD578F">
          <w:rPr>
            <w:webHidden/>
          </w:rPr>
          <w:fldChar w:fldCharType="end"/>
        </w:r>
      </w:hyperlink>
    </w:p>
    <w:p w:rsidR="00CD578F" w:rsidRPr="00CD578F" w:rsidRDefault="00CD578F">
      <w:pPr>
        <w:pStyle w:val="TOC2"/>
        <w:ind w:firstLine="480"/>
        <w:rPr>
          <w:rFonts w:cstheme="minorBidi"/>
          <w:b w:val="0"/>
          <w:bCs w:val="0"/>
          <w:sz w:val="21"/>
          <w:szCs w:val="22"/>
        </w:rPr>
      </w:pPr>
      <w:hyperlink w:anchor="_Toc43291576" w:history="1">
        <w:r w:rsidRPr="00CD578F">
          <w:rPr>
            <w:rStyle w:val="a4"/>
            <w:rFonts w:ascii="宋体" w:hAnsi="宋体"/>
            <w:b w:val="0"/>
          </w:rPr>
          <w:t>3.4 本章小结</w:t>
        </w:r>
        <w:r w:rsidRPr="00CD578F">
          <w:rPr>
            <w:b w:val="0"/>
            <w:webHidden/>
          </w:rPr>
          <w:tab/>
        </w:r>
        <w:r w:rsidRPr="00CD578F">
          <w:rPr>
            <w:b w:val="0"/>
            <w:webHidden/>
          </w:rPr>
          <w:fldChar w:fldCharType="begin"/>
        </w:r>
        <w:r w:rsidRPr="00CD578F">
          <w:rPr>
            <w:b w:val="0"/>
            <w:webHidden/>
          </w:rPr>
          <w:instrText xml:space="preserve"> PAGEREF _Toc43291576 \h </w:instrText>
        </w:r>
        <w:r w:rsidRPr="00CD578F">
          <w:rPr>
            <w:b w:val="0"/>
            <w:webHidden/>
          </w:rPr>
        </w:r>
        <w:r w:rsidRPr="00CD578F">
          <w:rPr>
            <w:b w:val="0"/>
            <w:webHidden/>
          </w:rPr>
          <w:fldChar w:fldCharType="separate"/>
        </w:r>
        <w:r w:rsidRPr="00CD578F">
          <w:rPr>
            <w:b w:val="0"/>
            <w:webHidden/>
          </w:rPr>
          <w:t>24</w:t>
        </w:r>
        <w:r w:rsidRPr="00CD578F">
          <w:rPr>
            <w:b w:val="0"/>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77" w:history="1">
        <w:r w:rsidRPr="00CD578F">
          <w:rPr>
            <w:rStyle w:val="a4"/>
            <w:rFonts w:ascii="宋体" w:hAnsi="宋体"/>
            <w:noProof/>
          </w:rPr>
          <w:t>第4章 综合实验系统的改进</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_Toc43291577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25</w:t>
        </w:r>
        <w:r w:rsidRPr="00CD578F">
          <w:rPr>
            <w:rFonts w:ascii="宋体" w:hAnsi="宋体"/>
            <w:noProof/>
            <w:webHidden/>
          </w:rPr>
          <w:fldChar w:fldCharType="end"/>
        </w:r>
      </w:hyperlink>
    </w:p>
    <w:p w:rsidR="00CD578F" w:rsidRPr="00CD578F" w:rsidRDefault="00CD578F">
      <w:pPr>
        <w:pStyle w:val="TOC2"/>
        <w:ind w:firstLine="480"/>
        <w:rPr>
          <w:rFonts w:cstheme="minorBidi"/>
          <w:b w:val="0"/>
          <w:bCs w:val="0"/>
          <w:sz w:val="21"/>
          <w:szCs w:val="22"/>
        </w:rPr>
      </w:pPr>
      <w:hyperlink w:anchor="_Toc43291578" w:history="1">
        <w:r w:rsidRPr="00CD578F">
          <w:rPr>
            <w:rStyle w:val="a4"/>
            <w:rFonts w:ascii="宋体" w:hAnsi="宋体"/>
            <w:b w:val="0"/>
          </w:rPr>
          <w:t>4.1 SDRAM</w:t>
        </w:r>
        <w:r w:rsidRPr="00CD578F">
          <w:rPr>
            <w:b w:val="0"/>
            <w:webHidden/>
          </w:rPr>
          <w:tab/>
        </w:r>
        <w:r w:rsidRPr="00CD578F">
          <w:rPr>
            <w:b w:val="0"/>
            <w:webHidden/>
          </w:rPr>
          <w:fldChar w:fldCharType="begin"/>
        </w:r>
        <w:r w:rsidRPr="00CD578F">
          <w:rPr>
            <w:b w:val="0"/>
            <w:webHidden/>
          </w:rPr>
          <w:instrText xml:space="preserve"> PAGEREF _Toc43291578 \h </w:instrText>
        </w:r>
        <w:r w:rsidRPr="00CD578F">
          <w:rPr>
            <w:b w:val="0"/>
            <w:webHidden/>
          </w:rPr>
        </w:r>
        <w:r w:rsidRPr="00CD578F">
          <w:rPr>
            <w:b w:val="0"/>
            <w:webHidden/>
          </w:rPr>
          <w:fldChar w:fldCharType="separate"/>
        </w:r>
        <w:r w:rsidRPr="00CD578F">
          <w:rPr>
            <w:b w:val="0"/>
            <w:webHidden/>
          </w:rPr>
          <w:t>25</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79" w:history="1">
        <w:r w:rsidRPr="00CD578F">
          <w:rPr>
            <w:rStyle w:val="a4"/>
            <w:rFonts w:ascii="宋体" w:hAnsi="宋体"/>
            <w:b w:val="0"/>
          </w:rPr>
          <w:t>4.2 系统中SDRAM交互转换桥的实现</w:t>
        </w:r>
        <w:r w:rsidRPr="00CD578F">
          <w:rPr>
            <w:b w:val="0"/>
            <w:webHidden/>
          </w:rPr>
          <w:tab/>
        </w:r>
        <w:r w:rsidRPr="00CD578F">
          <w:rPr>
            <w:b w:val="0"/>
            <w:webHidden/>
          </w:rPr>
          <w:fldChar w:fldCharType="begin"/>
        </w:r>
        <w:r w:rsidRPr="00CD578F">
          <w:rPr>
            <w:b w:val="0"/>
            <w:webHidden/>
          </w:rPr>
          <w:instrText xml:space="preserve"> PAGEREF _Toc43291579 \h </w:instrText>
        </w:r>
        <w:r w:rsidRPr="00CD578F">
          <w:rPr>
            <w:b w:val="0"/>
            <w:webHidden/>
          </w:rPr>
        </w:r>
        <w:r w:rsidRPr="00CD578F">
          <w:rPr>
            <w:b w:val="0"/>
            <w:webHidden/>
          </w:rPr>
          <w:fldChar w:fldCharType="separate"/>
        </w:r>
        <w:r w:rsidRPr="00CD578F">
          <w:rPr>
            <w:b w:val="0"/>
            <w:webHidden/>
          </w:rPr>
          <w:t>26</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80" w:history="1">
        <w:r w:rsidRPr="00CD578F">
          <w:rPr>
            <w:rStyle w:val="a4"/>
            <w:rFonts w:ascii="宋体" w:hAnsi="宋体"/>
            <w:b w:val="0"/>
          </w:rPr>
          <w:t>4.3 系统中与SDRAM的交互问题及改进</w:t>
        </w:r>
        <w:r w:rsidRPr="00CD578F">
          <w:rPr>
            <w:b w:val="0"/>
            <w:webHidden/>
          </w:rPr>
          <w:tab/>
        </w:r>
        <w:r w:rsidRPr="00CD578F">
          <w:rPr>
            <w:b w:val="0"/>
            <w:webHidden/>
          </w:rPr>
          <w:fldChar w:fldCharType="begin"/>
        </w:r>
        <w:r w:rsidRPr="00CD578F">
          <w:rPr>
            <w:b w:val="0"/>
            <w:webHidden/>
          </w:rPr>
          <w:instrText xml:space="preserve"> PAGEREF _Toc43291580 \h </w:instrText>
        </w:r>
        <w:r w:rsidRPr="00CD578F">
          <w:rPr>
            <w:b w:val="0"/>
            <w:webHidden/>
          </w:rPr>
        </w:r>
        <w:r w:rsidRPr="00CD578F">
          <w:rPr>
            <w:b w:val="0"/>
            <w:webHidden/>
          </w:rPr>
          <w:fldChar w:fldCharType="separate"/>
        </w:r>
        <w:r w:rsidRPr="00CD578F">
          <w:rPr>
            <w:b w:val="0"/>
            <w:webHidden/>
          </w:rPr>
          <w:t>29</w:t>
        </w:r>
        <w:r w:rsidRPr="00CD578F">
          <w:rPr>
            <w:b w:val="0"/>
            <w:webHidden/>
          </w:rPr>
          <w:fldChar w:fldCharType="end"/>
        </w:r>
      </w:hyperlink>
    </w:p>
    <w:p w:rsidR="00CD578F" w:rsidRPr="00CD578F" w:rsidRDefault="00CD578F">
      <w:pPr>
        <w:pStyle w:val="TOC3"/>
        <w:ind w:firstLine="864"/>
        <w:rPr>
          <w:rFonts w:cstheme="minorBidi"/>
          <w:sz w:val="21"/>
          <w:szCs w:val="22"/>
        </w:rPr>
      </w:pPr>
      <w:hyperlink w:anchor="_Toc43291581" w:history="1">
        <w:r w:rsidRPr="00CD578F">
          <w:rPr>
            <w:rStyle w:val="a4"/>
            <w:rFonts w:ascii="宋体" w:hAnsi="宋体"/>
          </w:rPr>
          <w:t>4.3.1 存在的问题</w:t>
        </w:r>
        <w:r w:rsidRPr="00CD578F">
          <w:rPr>
            <w:webHidden/>
          </w:rPr>
          <w:tab/>
        </w:r>
        <w:r w:rsidRPr="00CD578F">
          <w:rPr>
            <w:webHidden/>
          </w:rPr>
          <w:fldChar w:fldCharType="begin"/>
        </w:r>
        <w:r w:rsidRPr="00CD578F">
          <w:rPr>
            <w:webHidden/>
          </w:rPr>
          <w:instrText xml:space="preserve"> PAGEREF _Toc43291581 \h </w:instrText>
        </w:r>
        <w:r w:rsidRPr="00CD578F">
          <w:rPr>
            <w:webHidden/>
          </w:rPr>
        </w:r>
        <w:r w:rsidRPr="00CD578F">
          <w:rPr>
            <w:webHidden/>
          </w:rPr>
          <w:fldChar w:fldCharType="separate"/>
        </w:r>
        <w:r w:rsidRPr="00CD578F">
          <w:rPr>
            <w:webHidden/>
          </w:rPr>
          <w:t>29</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82" w:history="1">
        <w:r w:rsidRPr="00CD578F">
          <w:rPr>
            <w:rStyle w:val="a4"/>
            <w:rFonts w:ascii="宋体" w:hAnsi="宋体"/>
          </w:rPr>
          <w:t>4.3.2 转换桥的改进</w:t>
        </w:r>
        <w:r w:rsidRPr="00CD578F">
          <w:rPr>
            <w:webHidden/>
          </w:rPr>
          <w:tab/>
        </w:r>
        <w:r w:rsidRPr="00CD578F">
          <w:rPr>
            <w:webHidden/>
          </w:rPr>
          <w:fldChar w:fldCharType="begin"/>
        </w:r>
        <w:r w:rsidRPr="00CD578F">
          <w:rPr>
            <w:webHidden/>
          </w:rPr>
          <w:instrText xml:space="preserve"> PAGEREF _Toc43291582 \h </w:instrText>
        </w:r>
        <w:r w:rsidRPr="00CD578F">
          <w:rPr>
            <w:webHidden/>
          </w:rPr>
        </w:r>
        <w:r w:rsidRPr="00CD578F">
          <w:rPr>
            <w:webHidden/>
          </w:rPr>
          <w:fldChar w:fldCharType="separate"/>
        </w:r>
        <w:r w:rsidRPr="00CD578F">
          <w:rPr>
            <w:webHidden/>
          </w:rPr>
          <w:t>31</w:t>
        </w:r>
        <w:r w:rsidRPr="00CD578F">
          <w:rPr>
            <w:webHidden/>
          </w:rPr>
          <w:fldChar w:fldCharType="end"/>
        </w:r>
      </w:hyperlink>
    </w:p>
    <w:p w:rsidR="00CD578F" w:rsidRPr="00CD578F" w:rsidRDefault="00CD578F">
      <w:pPr>
        <w:pStyle w:val="TOC2"/>
        <w:ind w:firstLine="480"/>
        <w:rPr>
          <w:rFonts w:cstheme="minorBidi"/>
          <w:b w:val="0"/>
          <w:bCs w:val="0"/>
          <w:sz w:val="21"/>
          <w:szCs w:val="22"/>
        </w:rPr>
      </w:pPr>
      <w:hyperlink w:anchor="_Toc43291583" w:history="1">
        <w:r w:rsidRPr="00CD578F">
          <w:rPr>
            <w:rStyle w:val="a4"/>
            <w:rFonts w:ascii="宋体" w:hAnsi="宋体"/>
            <w:b w:val="0"/>
          </w:rPr>
          <w:t>4.4 本章小结</w:t>
        </w:r>
        <w:r w:rsidRPr="00CD578F">
          <w:rPr>
            <w:b w:val="0"/>
            <w:webHidden/>
          </w:rPr>
          <w:tab/>
        </w:r>
        <w:r w:rsidRPr="00CD578F">
          <w:rPr>
            <w:b w:val="0"/>
            <w:webHidden/>
          </w:rPr>
          <w:fldChar w:fldCharType="begin"/>
        </w:r>
        <w:r w:rsidRPr="00CD578F">
          <w:rPr>
            <w:b w:val="0"/>
            <w:webHidden/>
          </w:rPr>
          <w:instrText xml:space="preserve"> PAGEREF _Toc43291583 \h </w:instrText>
        </w:r>
        <w:r w:rsidRPr="00CD578F">
          <w:rPr>
            <w:b w:val="0"/>
            <w:webHidden/>
          </w:rPr>
        </w:r>
        <w:r w:rsidRPr="00CD578F">
          <w:rPr>
            <w:b w:val="0"/>
            <w:webHidden/>
          </w:rPr>
          <w:fldChar w:fldCharType="separate"/>
        </w:r>
        <w:r w:rsidRPr="00CD578F">
          <w:rPr>
            <w:b w:val="0"/>
            <w:webHidden/>
          </w:rPr>
          <w:t>34</w:t>
        </w:r>
        <w:r w:rsidRPr="00CD578F">
          <w:rPr>
            <w:b w:val="0"/>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84" w:history="1">
        <w:r w:rsidRPr="00CD578F">
          <w:rPr>
            <w:rStyle w:val="a4"/>
            <w:rFonts w:ascii="宋体" w:hAnsi="宋体"/>
            <w:noProof/>
          </w:rPr>
          <w:t xml:space="preserve">第5章 </w:t>
        </w:r>
        <w:r w:rsidRPr="00CD578F">
          <w:rPr>
            <w:rStyle w:val="a4"/>
            <w:rFonts w:ascii="宋体" w:hAnsi="宋体" w:cs="Arial"/>
            <w:noProof/>
            <w:shd w:val="clear" w:color="auto" w:fill="FFFFFF"/>
          </w:rPr>
          <w:t>Chisel与Verilog对比</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_Toc43291584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35</w:t>
        </w:r>
        <w:r w:rsidRPr="00CD578F">
          <w:rPr>
            <w:rFonts w:ascii="宋体" w:hAnsi="宋体"/>
            <w:noProof/>
            <w:webHidden/>
          </w:rPr>
          <w:fldChar w:fldCharType="end"/>
        </w:r>
      </w:hyperlink>
    </w:p>
    <w:p w:rsidR="00CD578F" w:rsidRPr="00CD578F" w:rsidRDefault="00CD578F">
      <w:pPr>
        <w:pStyle w:val="TOC2"/>
        <w:ind w:firstLine="480"/>
        <w:rPr>
          <w:rFonts w:cstheme="minorBidi"/>
          <w:b w:val="0"/>
          <w:bCs w:val="0"/>
          <w:sz w:val="21"/>
          <w:szCs w:val="22"/>
        </w:rPr>
      </w:pPr>
      <w:hyperlink w:anchor="_Toc43291585" w:history="1">
        <w:r w:rsidRPr="00CD578F">
          <w:rPr>
            <w:rStyle w:val="a4"/>
            <w:rFonts w:ascii="宋体" w:hAnsi="宋体" w:cs="Times New Roman"/>
            <w:b w:val="0"/>
          </w:rPr>
          <w:t>5.1 前期操作对比</w:t>
        </w:r>
        <w:r w:rsidRPr="00CD578F">
          <w:rPr>
            <w:b w:val="0"/>
            <w:webHidden/>
          </w:rPr>
          <w:tab/>
        </w:r>
        <w:r w:rsidRPr="00CD578F">
          <w:rPr>
            <w:b w:val="0"/>
            <w:webHidden/>
          </w:rPr>
          <w:fldChar w:fldCharType="begin"/>
        </w:r>
        <w:r w:rsidRPr="00CD578F">
          <w:rPr>
            <w:b w:val="0"/>
            <w:webHidden/>
          </w:rPr>
          <w:instrText xml:space="preserve"> PAGEREF _Toc43291585 \h </w:instrText>
        </w:r>
        <w:r w:rsidRPr="00CD578F">
          <w:rPr>
            <w:b w:val="0"/>
            <w:webHidden/>
          </w:rPr>
        </w:r>
        <w:r w:rsidRPr="00CD578F">
          <w:rPr>
            <w:b w:val="0"/>
            <w:webHidden/>
          </w:rPr>
          <w:fldChar w:fldCharType="separate"/>
        </w:r>
        <w:r w:rsidRPr="00CD578F">
          <w:rPr>
            <w:b w:val="0"/>
            <w:webHidden/>
          </w:rPr>
          <w:t>35</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86" w:history="1">
        <w:r w:rsidRPr="00CD578F">
          <w:rPr>
            <w:rStyle w:val="a4"/>
            <w:rFonts w:ascii="宋体" w:hAnsi="宋体" w:cs="Times New Roman"/>
            <w:b w:val="0"/>
          </w:rPr>
          <w:t>5.2 模块设计思路对比</w:t>
        </w:r>
        <w:r w:rsidRPr="00CD578F">
          <w:rPr>
            <w:b w:val="0"/>
            <w:webHidden/>
          </w:rPr>
          <w:tab/>
        </w:r>
        <w:r w:rsidRPr="00CD578F">
          <w:rPr>
            <w:b w:val="0"/>
            <w:webHidden/>
          </w:rPr>
          <w:fldChar w:fldCharType="begin"/>
        </w:r>
        <w:r w:rsidRPr="00CD578F">
          <w:rPr>
            <w:b w:val="0"/>
            <w:webHidden/>
          </w:rPr>
          <w:instrText xml:space="preserve"> PAGEREF _Toc43291586 \h </w:instrText>
        </w:r>
        <w:r w:rsidRPr="00CD578F">
          <w:rPr>
            <w:b w:val="0"/>
            <w:webHidden/>
          </w:rPr>
        </w:r>
        <w:r w:rsidRPr="00CD578F">
          <w:rPr>
            <w:b w:val="0"/>
            <w:webHidden/>
          </w:rPr>
          <w:fldChar w:fldCharType="separate"/>
        </w:r>
        <w:r w:rsidRPr="00CD578F">
          <w:rPr>
            <w:b w:val="0"/>
            <w:webHidden/>
          </w:rPr>
          <w:t>36</w:t>
        </w:r>
        <w:r w:rsidRPr="00CD578F">
          <w:rPr>
            <w:b w:val="0"/>
            <w:webHidden/>
          </w:rPr>
          <w:fldChar w:fldCharType="end"/>
        </w:r>
      </w:hyperlink>
    </w:p>
    <w:p w:rsidR="00CD578F" w:rsidRPr="00CD578F" w:rsidRDefault="00CD578F">
      <w:pPr>
        <w:pStyle w:val="TOC3"/>
        <w:ind w:firstLine="864"/>
        <w:rPr>
          <w:rFonts w:cstheme="minorBidi"/>
          <w:sz w:val="21"/>
          <w:szCs w:val="22"/>
        </w:rPr>
      </w:pPr>
      <w:hyperlink w:anchor="_Toc43291587" w:history="1">
        <w:r w:rsidRPr="00CD578F">
          <w:rPr>
            <w:rStyle w:val="a4"/>
            <w:rFonts w:ascii="宋体" w:hAnsi="宋体"/>
          </w:rPr>
          <w:t>5.2.1 译码模块对比</w:t>
        </w:r>
        <w:r w:rsidRPr="00CD578F">
          <w:rPr>
            <w:webHidden/>
          </w:rPr>
          <w:tab/>
        </w:r>
        <w:r w:rsidRPr="00CD578F">
          <w:rPr>
            <w:webHidden/>
          </w:rPr>
          <w:fldChar w:fldCharType="begin"/>
        </w:r>
        <w:r w:rsidRPr="00CD578F">
          <w:rPr>
            <w:webHidden/>
          </w:rPr>
          <w:instrText xml:space="preserve"> PAGEREF _Toc43291587 \h </w:instrText>
        </w:r>
        <w:r w:rsidRPr="00CD578F">
          <w:rPr>
            <w:webHidden/>
          </w:rPr>
        </w:r>
        <w:r w:rsidRPr="00CD578F">
          <w:rPr>
            <w:webHidden/>
          </w:rPr>
          <w:fldChar w:fldCharType="separate"/>
        </w:r>
        <w:r w:rsidRPr="00CD578F">
          <w:rPr>
            <w:webHidden/>
          </w:rPr>
          <w:t>36</w:t>
        </w:r>
        <w:r w:rsidRPr="00CD578F">
          <w:rPr>
            <w:webHidden/>
          </w:rPr>
          <w:fldChar w:fldCharType="end"/>
        </w:r>
      </w:hyperlink>
    </w:p>
    <w:p w:rsidR="00CD578F" w:rsidRPr="00CD578F" w:rsidRDefault="00CD578F">
      <w:pPr>
        <w:pStyle w:val="TOC3"/>
        <w:ind w:firstLine="864"/>
        <w:rPr>
          <w:rFonts w:cstheme="minorBidi"/>
          <w:sz w:val="21"/>
          <w:szCs w:val="22"/>
        </w:rPr>
      </w:pPr>
      <w:hyperlink w:anchor="_Toc43291588" w:history="1">
        <w:r w:rsidRPr="00CD578F">
          <w:rPr>
            <w:rStyle w:val="a4"/>
            <w:rFonts w:ascii="宋体" w:hAnsi="宋体"/>
          </w:rPr>
          <w:t>5.2.2 各阶段数据传输模块对比</w:t>
        </w:r>
        <w:bookmarkStart w:id="2" w:name="_GoBack"/>
        <w:bookmarkEnd w:id="2"/>
        <w:r w:rsidRPr="00CD578F">
          <w:rPr>
            <w:webHidden/>
          </w:rPr>
          <w:tab/>
        </w:r>
        <w:r w:rsidRPr="00CD578F">
          <w:rPr>
            <w:webHidden/>
          </w:rPr>
          <w:fldChar w:fldCharType="begin"/>
        </w:r>
        <w:r w:rsidRPr="00CD578F">
          <w:rPr>
            <w:webHidden/>
          </w:rPr>
          <w:instrText xml:space="preserve"> PAGEREF _Toc43291588 \h </w:instrText>
        </w:r>
        <w:r w:rsidRPr="00CD578F">
          <w:rPr>
            <w:webHidden/>
          </w:rPr>
        </w:r>
        <w:r w:rsidRPr="00CD578F">
          <w:rPr>
            <w:webHidden/>
          </w:rPr>
          <w:fldChar w:fldCharType="separate"/>
        </w:r>
        <w:r w:rsidRPr="00CD578F">
          <w:rPr>
            <w:webHidden/>
          </w:rPr>
          <w:t>38</w:t>
        </w:r>
        <w:r w:rsidRPr="00CD578F">
          <w:rPr>
            <w:webHidden/>
          </w:rPr>
          <w:fldChar w:fldCharType="end"/>
        </w:r>
      </w:hyperlink>
    </w:p>
    <w:p w:rsidR="00CD578F" w:rsidRPr="00CD578F" w:rsidRDefault="00CD578F">
      <w:pPr>
        <w:pStyle w:val="TOC2"/>
        <w:ind w:firstLine="480"/>
        <w:rPr>
          <w:rFonts w:cstheme="minorBidi"/>
          <w:b w:val="0"/>
          <w:bCs w:val="0"/>
          <w:sz w:val="21"/>
          <w:szCs w:val="22"/>
        </w:rPr>
      </w:pPr>
      <w:hyperlink w:anchor="_Toc43291589" w:history="1">
        <w:r w:rsidRPr="00CD578F">
          <w:rPr>
            <w:rStyle w:val="a4"/>
            <w:rFonts w:ascii="宋体" w:hAnsi="宋体" w:cs="Times New Roman"/>
            <w:b w:val="0"/>
          </w:rPr>
          <w:t>5.3 Chisel实现与Verilog实现的优劣</w:t>
        </w:r>
        <w:r w:rsidRPr="00CD578F">
          <w:rPr>
            <w:b w:val="0"/>
            <w:webHidden/>
          </w:rPr>
          <w:tab/>
        </w:r>
        <w:r w:rsidRPr="00CD578F">
          <w:rPr>
            <w:b w:val="0"/>
            <w:webHidden/>
          </w:rPr>
          <w:fldChar w:fldCharType="begin"/>
        </w:r>
        <w:r w:rsidRPr="00CD578F">
          <w:rPr>
            <w:b w:val="0"/>
            <w:webHidden/>
          </w:rPr>
          <w:instrText xml:space="preserve"> PAGEREF _Toc43291589 \h </w:instrText>
        </w:r>
        <w:r w:rsidRPr="00CD578F">
          <w:rPr>
            <w:b w:val="0"/>
            <w:webHidden/>
          </w:rPr>
        </w:r>
        <w:r w:rsidRPr="00CD578F">
          <w:rPr>
            <w:b w:val="0"/>
            <w:webHidden/>
          </w:rPr>
          <w:fldChar w:fldCharType="separate"/>
        </w:r>
        <w:r w:rsidRPr="00CD578F">
          <w:rPr>
            <w:b w:val="0"/>
            <w:webHidden/>
          </w:rPr>
          <w:t>40</w:t>
        </w:r>
        <w:r w:rsidRPr="00CD578F">
          <w:rPr>
            <w:b w:val="0"/>
            <w:webHidden/>
          </w:rPr>
          <w:fldChar w:fldCharType="end"/>
        </w:r>
      </w:hyperlink>
    </w:p>
    <w:p w:rsidR="00CD578F" w:rsidRPr="00CD578F" w:rsidRDefault="00CD578F">
      <w:pPr>
        <w:pStyle w:val="TOC2"/>
        <w:ind w:firstLine="480"/>
        <w:rPr>
          <w:rFonts w:cstheme="minorBidi"/>
          <w:b w:val="0"/>
          <w:bCs w:val="0"/>
          <w:sz w:val="21"/>
          <w:szCs w:val="22"/>
        </w:rPr>
      </w:pPr>
      <w:hyperlink w:anchor="_Toc43291590" w:history="1">
        <w:r w:rsidRPr="00CD578F">
          <w:rPr>
            <w:rStyle w:val="a4"/>
            <w:rFonts w:ascii="宋体" w:hAnsi="宋体" w:cs="Times New Roman"/>
            <w:b w:val="0"/>
          </w:rPr>
          <w:t>5.4 本章小结</w:t>
        </w:r>
        <w:r w:rsidRPr="00CD578F">
          <w:rPr>
            <w:b w:val="0"/>
            <w:webHidden/>
          </w:rPr>
          <w:tab/>
        </w:r>
        <w:r w:rsidRPr="00CD578F">
          <w:rPr>
            <w:b w:val="0"/>
            <w:webHidden/>
          </w:rPr>
          <w:fldChar w:fldCharType="begin"/>
        </w:r>
        <w:r w:rsidRPr="00CD578F">
          <w:rPr>
            <w:b w:val="0"/>
            <w:webHidden/>
          </w:rPr>
          <w:instrText xml:space="preserve"> PAGEREF _Toc43291590 \h </w:instrText>
        </w:r>
        <w:r w:rsidRPr="00CD578F">
          <w:rPr>
            <w:b w:val="0"/>
            <w:webHidden/>
          </w:rPr>
        </w:r>
        <w:r w:rsidRPr="00CD578F">
          <w:rPr>
            <w:b w:val="0"/>
            <w:webHidden/>
          </w:rPr>
          <w:fldChar w:fldCharType="separate"/>
        </w:r>
        <w:r w:rsidRPr="00CD578F">
          <w:rPr>
            <w:b w:val="0"/>
            <w:webHidden/>
          </w:rPr>
          <w:t>42</w:t>
        </w:r>
        <w:r w:rsidRPr="00CD578F">
          <w:rPr>
            <w:b w:val="0"/>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91" w:history="1">
        <w:r w:rsidRPr="00CD578F">
          <w:rPr>
            <w:rStyle w:val="a4"/>
            <w:rFonts w:ascii="宋体" w:hAnsi="宋体"/>
            <w:noProof/>
          </w:rPr>
          <w:t>结  论</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_Toc43291591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44</w:t>
        </w:r>
        <w:r w:rsidRPr="00CD578F">
          <w:rPr>
            <w:rFonts w:ascii="宋体" w:hAnsi="宋体"/>
            <w:noProof/>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92" w:history="1">
        <w:r w:rsidRPr="00CD578F">
          <w:rPr>
            <w:rStyle w:val="a4"/>
            <w:rFonts w:ascii="宋体" w:hAnsi="宋体"/>
            <w:noProof/>
          </w:rPr>
          <w:t>参考文献</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_Toc43291592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46</w:t>
        </w:r>
        <w:r w:rsidRPr="00CD578F">
          <w:rPr>
            <w:rFonts w:ascii="宋体" w:hAnsi="宋体"/>
            <w:noProof/>
            <w:webHidden/>
          </w:rPr>
          <w:fldChar w:fldCharType="end"/>
        </w:r>
      </w:hyperlink>
    </w:p>
    <w:p w:rsidR="00CD578F" w:rsidRPr="00CD578F" w:rsidRDefault="00CD578F">
      <w:pPr>
        <w:pStyle w:val="TOC1"/>
        <w:tabs>
          <w:tab w:val="right" w:leader="dot" w:pos="8721"/>
        </w:tabs>
        <w:rPr>
          <w:rFonts w:ascii="宋体" w:hAnsi="宋体" w:cstheme="minorBidi"/>
          <w:bCs w:val="0"/>
          <w:noProof/>
          <w:sz w:val="21"/>
          <w:szCs w:val="22"/>
        </w:rPr>
      </w:pPr>
      <w:hyperlink w:anchor="_Toc43291593" w:history="1">
        <w:r w:rsidRPr="00CD578F">
          <w:rPr>
            <w:rStyle w:val="a4"/>
            <w:rFonts w:ascii="宋体" w:hAnsi="宋体"/>
            <w:noProof/>
          </w:rPr>
          <w:t>致  谢</w:t>
        </w:r>
        <w:r w:rsidRPr="00CD578F">
          <w:rPr>
            <w:rFonts w:ascii="宋体" w:hAnsi="宋体"/>
            <w:noProof/>
            <w:webHidden/>
          </w:rPr>
          <w:tab/>
        </w:r>
        <w:r w:rsidRPr="00CD578F">
          <w:rPr>
            <w:rFonts w:ascii="宋体" w:hAnsi="宋体"/>
            <w:noProof/>
            <w:webHidden/>
          </w:rPr>
          <w:fldChar w:fldCharType="begin"/>
        </w:r>
        <w:r w:rsidRPr="00CD578F">
          <w:rPr>
            <w:rFonts w:ascii="宋体" w:hAnsi="宋体"/>
            <w:noProof/>
            <w:webHidden/>
          </w:rPr>
          <w:instrText xml:space="preserve"> PAGEREF _Toc43291593 \h </w:instrText>
        </w:r>
        <w:r w:rsidRPr="00CD578F">
          <w:rPr>
            <w:rFonts w:ascii="宋体" w:hAnsi="宋体"/>
            <w:noProof/>
            <w:webHidden/>
          </w:rPr>
        </w:r>
        <w:r w:rsidRPr="00CD578F">
          <w:rPr>
            <w:rFonts w:ascii="宋体" w:hAnsi="宋体"/>
            <w:noProof/>
            <w:webHidden/>
          </w:rPr>
          <w:fldChar w:fldCharType="separate"/>
        </w:r>
        <w:r w:rsidRPr="00CD578F">
          <w:rPr>
            <w:rFonts w:ascii="宋体" w:hAnsi="宋体"/>
            <w:noProof/>
            <w:webHidden/>
          </w:rPr>
          <w:t>47</w:t>
        </w:r>
        <w:r w:rsidRPr="00CD578F">
          <w:rPr>
            <w:rFonts w:ascii="宋体" w:hAnsi="宋体"/>
            <w:noProof/>
            <w:webHidden/>
          </w:rPr>
          <w:fldChar w:fldCharType="end"/>
        </w:r>
      </w:hyperlink>
    </w:p>
    <w:p w:rsidR="00F7305D" w:rsidRPr="00CD578F" w:rsidRDefault="00ED1B18" w:rsidP="00396615">
      <w:pPr>
        <w:snapToGrid w:val="0"/>
        <w:spacing w:line="300" w:lineRule="auto"/>
        <w:rPr>
          <w:rFonts w:cs="Arial"/>
        </w:rPr>
      </w:pPr>
      <w:r w:rsidRPr="00CD578F">
        <w:rPr>
          <w:rFonts w:cs="Arial"/>
          <w:caps/>
        </w:rPr>
        <w:fldChar w:fldCharType="end"/>
      </w:r>
    </w:p>
    <w:p w:rsidR="00FC0C63" w:rsidRPr="00A96B09" w:rsidRDefault="00FC0C63" w:rsidP="00FC0C63">
      <w:pPr>
        <w:spacing w:line="440" w:lineRule="exact"/>
        <w:outlineLvl w:val="0"/>
        <w:rPr>
          <w:b/>
          <w:color w:val="FF0000"/>
        </w:rPr>
        <w:sectPr w:rsidR="00FC0C63" w:rsidRPr="00A96B09" w:rsidSect="001144A5">
          <w:pgSz w:w="11906" w:h="16838" w:code="9"/>
          <w:pgMar w:top="1985" w:right="1474" w:bottom="1474" w:left="1701" w:header="1361" w:footer="1134" w:gutter="0"/>
          <w:pgNumType w:fmt="upperRoman"/>
          <w:cols w:space="425"/>
          <w:docGrid w:type="lines" w:linePitch="312"/>
        </w:sectPr>
      </w:pPr>
      <w:bookmarkStart w:id="3" w:name="_Toc128898817"/>
    </w:p>
    <w:p w:rsidR="009C3792" w:rsidRPr="009C3792" w:rsidRDefault="009C3792" w:rsidP="009C3792">
      <w:pPr>
        <w:pStyle w:val="1"/>
        <w:spacing w:line="440" w:lineRule="exact"/>
        <w:jc w:val="center"/>
        <w:rPr>
          <w:rFonts w:ascii="黑体" w:hAnsi="黑体"/>
        </w:rPr>
      </w:pPr>
      <w:bookmarkStart w:id="4" w:name="_Toc3823164"/>
      <w:bookmarkStart w:id="5" w:name="_Toc7908337"/>
      <w:bookmarkStart w:id="6" w:name="_Toc9495044"/>
      <w:bookmarkStart w:id="7" w:name="OLE_LINK5"/>
      <w:bookmarkStart w:id="8" w:name="OLE_LINK6"/>
      <w:bookmarkStart w:id="9" w:name="OLE_LINK7"/>
      <w:bookmarkStart w:id="10" w:name="_Toc229134689"/>
      <w:bookmarkStart w:id="11" w:name="_Toc229135343"/>
      <w:bookmarkStart w:id="12" w:name="_Toc229135486"/>
      <w:bookmarkStart w:id="13" w:name="_Toc229136156"/>
      <w:bookmarkStart w:id="14" w:name="_Toc43291555"/>
      <w:r w:rsidRPr="009C3792">
        <w:rPr>
          <w:rFonts w:ascii="黑体" w:hAnsi="黑体" w:hint="eastAsia"/>
        </w:rPr>
        <w:lastRenderedPageBreak/>
        <w:t>第1章 绪论</w:t>
      </w:r>
      <w:bookmarkEnd w:id="4"/>
      <w:bookmarkEnd w:id="5"/>
      <w:bookmarkEnd w:id="6"/>
      <w:bookmarkEnd w:id="14"/>
    </w:p>
    <w:p w:rsidR="009C3792" w:rsidRPr="009C3792" w:rsidRDefault="009C3792" w:rsidP="009C3792">
      <w:pPr>
        <w:pStyle w:val="22"/>
        <w:spacing w:beforeLines="50" w:before="156" w:after="0" w:line="360" w:lineRule="auto"/>
        <w:outlineLvl w:val="1"/>
      </w:pPr>
      <w:bookmarkStart w:id="15" w:name="_Toc3823165"/>
      <w:bookmarkStart w:id="16" w:name="_Toc7908338"/>
      <w:bookmarkStart w:id="17" w:name="_Toc9495045"/>
      <w:bookmarkStart w:id="18" w:name="_Toc43291556"/>
      <w:r w:rsidRPr="009C3792">
        <w:rPr>
          <w:rFonts w:hint="eastAsia"/>
        </w:rPr>
        <w:t>1</w:t>
      </w:r>
      <w:r w:rsidRPr="009C3792">
        <w:t xml:space="preserve">.1 </w:t>
      </w:r>
      <w:r w:rsidR="007B5E99">
        <w:rPr>
          <w:rFonts w:hint="eastAsia"/>
        </w:rPr>
        <w:t>C</w:t>
      </w:r>
      <w:r w:rsidR="007B5E99">
        <w:t>hisel</w:t>
      </w:r>
      <w:r w:rsidRPr="009C3792">
        <w:rPr>
          <w:rFonts w:hint="eastAsia"/>
        </w:rPr>
        <w:t>背景和</w:t>
      </w:r>
      <w:r w:rsidR="007B5E99">
        <w:rPr>
          <w:rFonts w:hint="eastAsia"/>
        </w:rPr>
        <w:t>研究</w:t>
      </w:r>
      <w:r w:rsidRPr="009C3792">
        <w:rPr>
          <w:rFonts w:hint="eastAsia"/>
        </w:rPr>
        <w:t>意义</w:t>
      </w:r>
      <w:bookmarkEnd w:id="15"/>
      <w:bookmarkEnd w:id="16"/>
      <w:bookmarkEnd w:id="17"/>
      <w:bookmarkEnd w:id="18"/>
    </w:p>
    <w:p w:rsidR="00634203" w:rsidRDefault="009C3792" w:rsidP="008E4C27">
      <w:pPr>
        <w:spacing w:line="440" w:lineRule="exact"/>
        <w:ind w:firstLineChars="200" w:firstLine="480"/>
        <w:jc w:val="both"/>
      </w:pPr>
      <w:r w:rsidRPr="009C3792">
        <w:t>随着</w:t>
      </w:r>
      <w:r w:rsidR="00BB26BC">
        <w:rPr>
          <w:rFonts w:hint="eastAsia"/>
        </w:rPr>
        <w:t>当今世界</w:t>
      </w:r>
      <w:r w:rsidRPr="009C3792">
        <w:t>的发展</w:t>
      </w:r>
      <w:r w:rsidR="00BB26BC">
        <w:rPr>
          <w:rFonts w:hint="eastAsia"/>
        </w:rPr>
        <w:t>和快速增长的</w:t>
      </w:r>
      <w:r w:rsidR="00675A17">
        <w:rPr>
          <w:rFonts w:hint="eastAsia"/>
          <w:color w:val="000000" w:themeColor="text1"/>
        </w:rPr>
        <w:t>处理器</w:t>
      </w:r>
      <w:r w:rsidR="006858AB">
        <w:rPr>
          <w:rFonts w:hint="eastAsia"/>
        </w:rPr>
        <w:t>设计，</w:t>
      </w:r>
      <w:r w:rsidR="002E402C">
        <w:rPr>
          <w:rFonts w:hint="eastAsia"/>
        </w:rPr>
        <w:t>厂家想要突破原有的</w:t>
      </w:r>
      <w:r w:rsidR="00675A17">
        <w:rPr>
          <w:rFonts w:hint="eastAsia"/>
          <w:color w:val="000000" w:themeColor="text1"/>
        </w:rPr>
        <w:t>处理器</w:t>
      </w:r>
      <w:r w:rsidR="002E402C">
        <w:rPr>
          <w:rFonts w:hint="eastAsia"/>
        </w:rPr>
        <w:t>设计瓶颈变得越来越</w:t>
      </w:r>
      <w:r w:rsidR="00CD5353">
        <w:rPr>
          <w:rFonts w:hint="eastAsia"/>
        </w:rPr>
        <w:t>困难</w:t>
      </w:r>
      <w:r w:rsidR="002E402C">
        <w:rPr>
          <w:rFonts w:hint="eastAsia"/>
        </w:rPr>
        <w:t>。</w:t>
      </w:r>
      <w:r w:rsidR="008E4406">
        <w:rPr>
          <w:rFonts w:hint="eastAsia"/>
        </w:rPr>
        <w:t>想要突破这样的瓶颈必须在设计上进行优化或者更换更好的算法。</w:t>
      </w:r>
      <w:r w:rsidR="000338BC">
        <w:rPr>
          <w:rFonts w:hint="eastAsia"/>
        </w:rPr>
        <w:t>而在硬件设计这方面，</w:t>
      </w:r>
      <w:r w:rsidR="00ED69B1">
        <w:rPr>
          <w:rFonts w:hint="eastAsia"/>
        </w:rPr>
        <w:t>研究者</w:t>
      </w:r>
      <w:r w:rsidR="007E2D4C">
        <w:rPr>
          <w:rFonts w:hint="eastAsia"/>
        </w:rPr>
        <w:t>和开发者</w:t>
      </w:r>
      <w:r w:rsidR="00DA7484">
        <w:rPr>
          <w:rFonts w:hint="eastAsia"/>
        </w:rPr>
        <w:t>最先接触到的</w:t>
      </w:r>
      <w:r w:rsidR="000B4A7A">
        <w:rPr>
          <w:rFonts w:hint="eastAsia"/>
        </w:rPr>
        <w:t>语言大概就是Verilog</w:t>
      </w:r>
      <w:r w:rsidR="009748ED">
        <w:rPr>
          <w:rFonts w:hint="eastAsia"/>
        </w:rPr>
        <w:t>，无数的基于Verilog语言的硬件被设计和开发</w:t>
      </w:r>
      <w:r w:rsidR="00D52EEB">
        <w:rPr>
          <w:rFonts w:hint="eastAsia"/>
        </w:rPr>
        <w:t>。它是一种硬件描述语言，</w:t>
      </w:r>
      <w:r w:rsidR="00B805A2">
        <w:rPr>
          <w:rFonts w:hint="eastAsia"/>
        </w:rPr>
        <w:t>用于算法级、门级到开关级的抽象层次设计建模。</w:t>
      </w:r>
      <w:r w:rsidR="00E35BFA">
        <w:rPr>
          <w:rFonts w:hint="eastAsia"/>
        </w:rPr>
        <w:t>但随着它的使用部分研究者认为该语言并不能完全良好的表达开发者的意图，部分设计过于繁琐复杂，而其他的硬件设计语言也有此类问题，是否存在一种语言能更好的表达开发者的意图，并减少工作量，提高开发效率。</w:t>
      </w:r>
    </w:p>
    <w:p w:rsidR="00603989" w:rsidRDefault="004570DD" w:rsidP="00C6572F">
      <w:pPr>
        <w:spacing w:line="440" w:lineRule="exact"/>
        <w:ind w:firstLineChars="200" w:firstLine="480"/>
        <w:jc w:val="both"/>
      </w:pPr>
      <w:r>
        <w:rPr>
          <w:rFonts w:hint="eastAsia"/>
        </w:rPr>
        <w:t>基于以上原因，</w:t>
      </w:r>
      <w:r w:rsidR="00217587">
        <w:rPr>
          <w:rFonts w:hint="eastAsia"/>
        </w:rPr>
        <w:t>加州大学伯克利分校的一群研究者们开发出了一种基于Scala语言的硬件设计语言Chisel</w:t>
      </w:r>
      <w:r w:rsidR="00217587">
        <w:t>(</w:t>
      </w:r>
      <w:r w:rsidR="00217587" w:rsidRPr="00217587">
        <w:rPr>
          <w:rFonts w:hint="eastAsia"/>
          <w:color w:val="4D4D4D"/>
          <w:shd w:val="clear" w:color="auto" w:fill="FFFFFF"/>
        </w:rPr>
        <w:t>Constructing Hardware In a Scala Embedded Language</w:t>
      </w:r>
      <w:r w:rsidR="00217587" w:rsidRPr="00217587">
        <w:t>)</w:t>
      </w:r>
      <w:r w:rsidR="00D16A32">
        <w:rPr>
          <w:rFonts w:hint="eastAsia"/>
        </w:rPr>
        <w:t>。</w:t>
      </w:r>
      <w:r w:rsidR="00976100">
        <w:rPr>
          <w:rFonts w:hint="eastAsia"/>
        </w:rPr>
        <w:t>为什么</w:t>
      </w:r>
      <w:r w:rsidR="00457E56">
        <w:rPr>
          <w:rFonts w:hint="eastAsia"/>
        </w:rPr>
        <w:t>Chisel是基于Scala开发的而不是Verilog？</w:t>
      </w:r>
      <w:r w:rsidR="00033CCF">
        <w:rPr>
          <w:rFonts w:hint="eastAsia"/>
        </w:rPr>
        <w:t>在今天众多的编程语言中，Java往往是开发者们的首选语言，</w:t>
      </w:r>
      <w:r w:rsidR="005375AA">
        <w:rPr>
          <w:rFonts w:hint="eastAsia"/>
        </w:rPr>
        <w:t>市面</w:t>
      </w:r>
      <w:r w:rsidR="00033CCF">
        <w:rPr>
          <w:rFonts w:hint="eastAsia"/>
        </w:rPr>
        <w:t>上</w:t>
      </w:r>
      <w:r w:rsidR="005375AA">
        <w:rPr>
          <w:rFonts w:hint="eastAsia"/>
        </w:rPr>
        <w:t>基</w:t>
      </w:r>
      <w:r w:rsidR="00033CCF">
        <w:rPr>
          <w:rFonts w:hint="eastAsia"/>
        </w:rPr>
        <w:t>于Java语言开发的软件程序也多的数不过来，而Java之父James</w:t>
      </w:r>
      <w:r w:rsidR="00033CCF">
        <w:t xml:space="preserve"> G</w:t>
      </w:r>
      <w:r w:rsidR="00033CCF">
        <w:rPr>
          <w:rFonts w:hint="eastAsia"/>
        </w:rPr>
        <w:t>osling曾赞美过Scala，认为该语言为除去Java后的首选语言。</w:t>
      </w:r>
      <w:r w:rsidR="00A6699E">
        <w:rPr>
          <w:rFonts w:hint="eastAsia"/>
        </w:rPr>
        <w:t>Scala是一门基于</w:t>
      </w:r>
      <w:r w:rsidR="00A6699E" w:rsidRPr="00A6699E">
        <w:t>JVM(</w:t>
      </w:r>
      <w:r w:rsidR="00A6699E" w:rsidRPr="00A6699E">
        <w:rPr>
          <w:rFonts w:hint="eastAsia"/>
          <w:color w:val="4D4D4D"/>
          <w:shd w:val="clear" w:color="auto" w:fill="FFFFFF"/>
        </w:rPr>
        <w:t>Java Virtual Machine</w:t>
      </w:r>
      <w:r w:rsidR="00A6699E" w:rsidRPr="00A6699E">
        <w:t>)</w:t>
      </w:r>
      <w:r w:rsidR="00A6699E">
        <w:rPr>
          <w:rFonts w:hint="eastAsia"/>
        </w:rPr>
        <w:t>运行的语言，与Java兼容性好，能相互调用。</w:t>
      </w:r>
      <w:r w:rsidR="00581F3B">
        <w:rPr>
          <w:rFonts w:hint="eastAsia"/>
        </w:rPr>
        <w:t>Scala相比Java并不逊色，可能会更加优秀，毕竟开发者的意图是创造一门比</w:t>
      </w:r>
      <w:r w:rsidR="00581F3B">
        <w:t>J</w:t>
      </w:r>
      <w:r w:rsidR="00581F3B">
        <w:rPr>
          <w:rFonts w:hint="eastAsia"/>
        </w:rPr>
        <w:t>ava更加优秀、高效、好用的语言。</w:t>
      </w:r>
      <w:r w:rsidR="00B04BE8">
        <w:rPr>
          <w:rFonts w:hint="eastAsia"/>
        </w:rPr>
        <w:t>Scala是一门面向对象的函数式语言，</w:t>
      </w:r>
      <w:r w:rsidR="009F06C2">
        <w:rPr>
          <w:rFonts w:hint="eastAsia"/>
        </w:rPr>
        <w:t>它的特点正如名字一样是可自由伸缩的特性，既能裁剪已有的类，也能扩展自己想要的库；可以简简单单开发设计一个简单的脚本，也可以开发出一个复杂庞大的软件系统。</w:t>
      </w:r>
      <w:r w:rsidR="00A71545">
        <w:rPr>
          <w:rFonts w:hint="eastAsia"/>
        </w:rPr>
        <w:t>开发者们可以便利的使用Scala的库来发开新的东西，比如</w:t>
      </w:r>
      <w:r w:rsidR="0043035B">
        <w:rPr>
          <w:rFonts w:hint="eastAsia"/>
        </w:rPr>
        <w:t>设计</w:t>
      </w:r>
      <w:r w:rsidR="00A71545">
        <w:rPr>
          <w:rFonts w:hint="eastAsia"/>
        </w:rPr>
        <w:t>一门新的语言。</w:t>
      </w:r>
    </w:p>
    <w:p w:rsidR="009F1EF6" w:rsidRDefault="00210FEF" w:rsidP="00C6572F">
      <w:pPr>
        <w:spacing w:line="440" w:lineRule="exact"/>
        <w:ind w:firstLineChars="200" w:firstLine="480"/>
        <w:jc w:val="both"/>
        <w:rPr>
          <w:shd w:val="clear" w:color="auto" w:fill="FFFFFF"/>
        </w:rPr>
      </w:pPr>
      <w:r>
        <w:rPr>
          <w:rFonts w:hint="eastAsia"/>
        </w:rPr>
        <w:t>鉴于Scala</w:t>
      </w:r>
      <w:r w:rsidR="00F142D7">
        <w:rPr>
          <w:rFonts w:hint="eastAsia"/>
        </w:rPr>
        <w:t>如此</w:t>
      </w:r>
      <w:r>
        <w:rPr>
          <w:rFonts w:hint="eastAsia"/>
        </w:rPr>
        <w:t>优秀的特性，研究者们开发出了Chisel语言</w:t>
      </w:r>
      <w:r w:rsidR="009E799F">
        <w:rPr>
          <w:rFonts w:hint="eastAsia"/>
        </w:rPr>
        <w:t>。</w:t>
      </w:r>
      <w:r w:rsidR="0056536F">
        <w:rPr>
          <w:rFonts w:hint="eastAsia"/>
        </w:rPr>
        <w:t>作为开发者团队的成员的Krste</w:t>
      </w:r>
      <w:r w:rsidR="0056536F">
        <w:t xml:space="preserve"> A</w:t>
      </w:r>
      <w:r w:rsidR="0056536F">
        <w:rPr>
          <w:rFonts w:hint="eastAsia"/>
        </w:rPr>
        <w:t>sanovic教授认为选择Scala是因为它的特性能够</w:t>
      </w:r>
      <w:r w:rsidR="00544451">
        <w:rPr>
          <w:rFonts w:hint="eastAsia"/>
        </w:rPr>
        <w:t>更</w:t>
      </w:r>
      <w:r w:rsidR="0056536F">
        <w:rPr>
          <w:rFonts w:hint="eastAsia"/>
        </w:rPr>
        <w:t>好的描述电路，可以方便的将它转换为Verilog语言；</w:t>
      </w:r>
      <w:proofErr w:type="gramStart"/>
      <w:r w:rsidR="0056536F" w:rsidRPr="0056536F">
        <w:rPr>
          <w:rFonts w:hint="eastAsia"/>
        </w:rPr>
        <w:t>再者它</w:t>
      </w:r>
      <w:proofErr w:type="gramEnd"/>
      <w:r w:rsidR="0056536F" w:rsidRPr="0056536F">
        <w:rPr>
          <w:rFonts w:hint="eastAsia"/>
          <w:shd w:val="clear" w:color="auto" w:fill="FFFFFF"/>
        </w:rPr>
        <w:t>操作符即方法、柯里化、纯粹的面向对象、强大的模式匹配、便捷的泛型编写、特质混入、函数式编程等特性</w:t>
      </w:r>
      <w:r w:rsidR="0056536F">
        <w:rPr>
          <w:rFonts w:hint="eastAsia"/>
          <w:shd w:val="clear" w:color="auto" w:fill="FFFFFF"/>
        </w:rPr>
        <w:t>使得Scala开发语言更加的方便快捷。</w:t>
      </w:r>
      <w:r w:rsidR="00023331">
        <w:rPr>
          <w:rFonts w:hint="eastAsia"/>
          <w:shd w:val="clear" w:color="auto" w:fill="FFFFFF"/>
        </w:rPr>
        <w:t>使用F</w:t>
      </w:r>
      <w:r w:rsidR="00023331">
        <w:rPr>
          <w:shd w:val="clear" w:color="auto" w:fill="FFFFFF"/>
        </w:rPr>
        <w:t>IRRTL[</w:t>
      </w:r>
      <w:r w:rsidR="00207757" w:rsidRPr="00207757">
        <w:rPr>
          <w:rFonts w:hint="eastAsia"/>
          <w:shd w:val="clear" w:color="auto" w:fill="FFFFFF"/>
        </w:rPr>
        <w:t>1</w:t>
      </w:r>
      <w:r w:rsidR="00023331">
        <w:rPr>
          <w:shd w:val="clear" w:color="auto" w:fill="FFFFFF"/>
        </w:rPr>
        <w:t>]</w:t>
      </w:r>
      <w:r w:rsidR="00023331">
        <w:rPr>
          <w:rFonts w:hint="eastAsia"/>
          <w:shd w:val="clear" w:color="auto" w:fill="FFFFFF"/>
        </w:rPr>
        <w:t>能更加</w:t>
      </w:r>
      <w:r w:rsidR="001E2327">
        <w:rPr>
          <w:rFonts w:hint="eastAsia"/>
          <w:shd w:val="clear" w:color="auto" w:fill="FFFFFF"/>
        </w:rPr>
        <w:t>方便的将Chisel转换为中间文件F</w:t>
      </w:r>
      <w:r w:rsidR="001E2327">
        <w:rPr>
          <w:shd w:val="clear" w:color="auto" w:fill="FFFFFF"/>
        </w:rPr>
        <w:t>IRRTL</w:t>
      </w:r>
      <w:r w:rsidR="001E2327">
        <w:rPr>
          <w:rFonts w:hint="eastAsia"/>
          <w:shd w:val="clear" w:color="auto" w:fill="FFFFFF"/>
        </w:rPr>
        <w:t>，进而转换为Verilog语言文件。</w:t>
      </w:r>
    </w:p>
    <w:p w:rsidR="00FD650B" w:rsidRPr="0056536F" w:rsidRDefault="00FD650B" w:rsidP="00C6572F">
      <w:pPr>
        <w:spacing w:line="440" w:lineRule="exact"/>
        <w:ind w:firstLineChars="200" w:firstLine="480"/>
        <w:jc w:val="both"/>
      </w:pPr>
      <w:r>
        <w:rPr>
          <w:rFonts w:hint="eastAsia"/>
        </w:rPr>
        <w:lastRenderedPageBreak/>
        <w:t>Chisel的设计解决了Verilog语言的不足。首先引入了Verilog语言没有的面向对象的特性，使设计更加理想</w:t>
      </w:r>
      <w:r w:rsidR="005B1A25">
        <w:rPr>
          <w:rFonts w:hint="eastAsia"/>
        </w:rPr>
        <w:t>；</w:t>
      </w:r>
      <w:r w:rsidR="00BB3EA7">
        <w:rPr>
          <w:rFonts w:hint="eastAsia"/>
        </w:rPr>
        <w:t>其次，减少了不必要的语法问题，利用Scala中便利的设定将复杂的重复过程简单化</w:t>
      </w:r>
      <w:r w:rsidR="002B232E">
        <w:rPr>
          <w:rFonts w:hint="eastAsia"/>
        </w:rPr>
        <w:t>。</w:t>
      </w:r>
      <w:r w:rsidR="00AC2B3E">
        <w:rPr>
          <w:rFonts w:hint="eastAsia"/>
        </w:rPr>
        <w:t>原先Verilog</w:t>
      </w:r>
      <w:r w:rsidR="00C3130D">
        <w:rPr>
          <w:rFonts w:hint="eastAsia"/>
        </w:rPr>
        <w:t>是</w:t>
      </w:r>
      <w:r w:rsidR="00AC2B3E">
        <w:rPr>
          <w:rFonts w:hint="eastAsia"/>
        </w:rPr>
        <w:t>用于电路验证的，因此存在许多不可综合的语法。而在Chisel到Verilog的转换过程中不会采用不可综合语法，</w:t>
      </w:r>
      <w:r w:rsidR="00BE5099">
        <w:rPr>
          <w:rFonts w:hint="eastAsia"/>
        </w:rPr>
        <w:t>在设计的时候就能排除不可综合的设计。</w:t>
      </w:r>
      <w:r w:rsidR="00502992">
        <w:rPr>
          <w:rFonts w:hint="eastAsia"/>
        </w:rPr>
        <w:t>最后利用Scala的特性能够迅速的改变电路结构，完成设计</w:t>
      </w:r>
      <w:r w:rsidR="009620D8">
        <w:rPr>
          <w:rFonts w:hint="eastAsia"/>
        </w:rPr>
        <w:t>与</w:t>
      </w:r>
      <w:r w:rsidR="00502992">
        <w:rPr>
          <w:rFonts w:hint="eastAsia"/>
        </w:rPr>
        <w:t>修改，能够</w:t>
      </w:r>
      <w:r w:rsidR="00002370">
        <w:rPr>
          <w:rFonts w:hint="eastAsia"/>
        </w:rPr>
        <w:t>更</w:t>
      </w:r>
      <w:r w:rsidR="00502992">
        <w:rPr>
          <w:rFonts w:hint="eastAsia"/>
        </w:rPr>
        <w:t>好的维护修改庞大SoC系统。</w:t>
      </w:r>
    </w:p>
    <w:p w:rsidR="009C3792" w:rsidRPr="009C3792" w:rsidRDefault="009C3792" w:rsidP="009C3792">
      <w:pPr>
        <w:pStyle w:val="22"/>
        <w:spacing w:beforeLines="50" w:before="156" w:after="0" w:line="360" w:lineRule="auto"/>
        <w:outlineLvl w:val="1"/>
      </w:pPr>
      <w:bookmarkStart w:id="19" w:name="_Toc3823166"/>
      <w:bookmarkStart w:id="20" w:name="_Toc7908339"/>
      <w:bookmarkStart w:id="21" w:name="_Toc9495046"/>
      <w:bookmarkStart w:id="22" w:name="_Toc43291557"/>
      <w:r w:rsidRPr="009C3792">
        <w:rPr>
          <w:rFonts w:hint="eastAsia"/>
        </w:rPr>
        <w:t>1</w:t>
      </w:r>
      <w:r w:rsidRPr="009C3792">
        <w:t xml:space="preserve">.2 </w:t>
      </w:r>
      <w:r w:rsidRPr="009C3792">
        <w:rPr>
          <w:rFonts w:hint="eastAsia"/>
        </w:rPr>
        <w:t>国外研究现状</w:t>
      </w:r>
      <w:bookmarkEnd w:id="19"/>
      <w:bookmarkEnd w:id="20"/>
      <w:bookmarkEnd w:id="21"/>
      <w:bookmarkEnd w:id="22"/>
    </w:p>
    <w:p w:rsidR="009C3792" w:rsidRDefault="004A4D94" w:rsidP="00C6572F">
      <w:pPr>
        <w:spacing w:line="440" w:lineRule="exact"/>
        <w:ind w:firstLineChars="200" w:firstLine="480"/>
        <w:jc w:val="both"/>
      </w:pPr>
      <w:r>
        <w:rPr>
          <w:rFonts w:hint="eastAsia"/>
        </w:rPr>
        <w:t>Chisel最先是由加州大学伯克利分校的几十名成员开发完成的硬件构造语言。</w:t>
      </w:r>
      <w:r w:rsidR="00821F63">
        <w:rPr>
          <w:rFonts w:hint="eastAsia"/>
        </w:rPr>
        <w:t>他们仅仅花费了1年的时候就完成了从R</w:t>
      </w:r>
      <w:r w:rsidR="00821F63">
        <w:t>ISC-V</w:t>
      </w:r>
      <w:r w:rsidR="00821F63">
        <w:rPr>
          <w:rFonts w:hint="eastAsia"/>
        </w:rPr>
        <w:t>指令集设计到Rocket芯片的成功流片。</w:t>
      </w:r>
    </w:p>
    <w:p w:rsidR="001D1AFF" w:rsidRDefault="00DC0788" w:rsidP="001D1AFF">
      <w:pPr>
        <w:spacing w:line="360" w:lineRule="auto"/>
        <w:ind w:firstLineChars="200" w:firstLine="480"/>
        <w:jc w:val="both"/>
      </w:pPr>
      <w:r>
        <w:rPr>
          <w:rFonts w:hint="eastAsia"/>
        </w:rPr>
        <w:t>最为大家熟知的R</w:t>
      </w:r>
      <w:r>
        <w:t>ISC-V</w:t>
      </w:r>
      <w:r>
        <w:rPr>
          <w:rFonts w:hint="eastAsia"/>
        </w:rPr>
        <w:t>架构的</w:t>
      </w:r>
      <w:r>
        <w:t>C</w:t>
      </w:r>
      <w:r>
        <w:rPr>
          <w:rFonts w:hint="eastAsia"/>
        </w:rPr>
        <w:t>hisel语言开源SoC生成器为Rocket</w:t>
      </w:r>
      <w:r>
        <w:t xml:space="preserve"> C</w:t>
      </w:r>
      <w:r>
        <w:rPr>
          <w:rFonts w:hint="eastAsia"/>
        </w:rPr>
        <w:t>hip</w:t>
      </w:r>
      <w:r w:rsidR="00E61E5D">
        <w:rPr>
          <w:rFonts w:hint="eastAsia"/>
        </w:rPr>
        <w:t>，</w:t>
      </w:r>
      <w:r w:rsidR="002D4677">
        <w:rPr>
          <w:rFonts w:hint="eastAsia"/>
        </w:rPr>
        <w:t>它包含了由Core、Cache以及互连等构成的模块库，以此为基础构建一个完整的SoC，并且可以生成可综合的R</w:t>
      </w:r>
      <w:r w:rsidR="002D4677">
        <w:t>TL</w:t>
      </w:r>
      <w:r w:rsidR="002D4677">
        <w:rPr>
          <w:rFonts w:hint="eastAsia"/>
        </w:rPr>
        <w:t>代码。</w:t>
      </w:r>
    </w:p>
    <w:p w:rsidR="00717AE5" w:rsidRDefault="00717AE5" w:rsidP="001D1AFF">
      <w:pPr>
        <w:spacing w:line="360" w:lineRule="auto"/>
        <w:ind w:firstLineChars="200" w:firstLine="480"/>
        <w:jc w:val="both"/>
        <w:rPr>
          <w:rFonts w:hint="eastAsia"/>
        </w:rPr>
      </w:pPr>
    </w:p>
    <w:p w:rsidR="009213DF" w:rsidRDefault="001D1AFF" w:rsidP="001D1AFF">
      <w:pPr>
        <w:spacing w:line="360" w:lineRule="auto"/>
        <w:jc w:val="both"/>
      </w:pPr>
      <w:r>
        <w:rPr>
          <w:noProof/>
        </w:rPr>
        <w:drawing>
          <wp:inline distT="0" distB="0" distL="0" distR="0" wp14:anchorId="78FF47A0" wp14:editId="746BC480">
            <wp:extent cx="5509260" cy="41217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09260" cy="4121785"/>
                    </a:xfrm>
                    <a:prstGeom prst="rect">
                      <a:avLst/>
                    </a:prstGeom>
                  </pic:spPr>
                </pic:pic>
              </a:graphicData>
            </a:graphic>
          </wp:inline>
        </w:drawing>
      </w:r>
    </w:p>
    <w:p w:rsidR="00C102C8" w:rsidRPr="00611514" w:rsidRDefault="00611514" w:rsidP="00C6572F">
      <w:pPr>
        <w:spacing w:line="440" w:lineRule="exact"/>
        <w:ind w:firstLineChars="200" w:firstLine="420"/>
        <w:jc w:val="both"/>
        <w:rPr>
          <w:sz w:val="21"/>
          <w:szCs w:val="21"/>
        </w:rPr>
      </w:pPr>
      <w:r w:rsidRPr="00611514">
        <w:rPr>
          <w:rFonts w:hint="eastAsia"/>
          <w:sz w:val="21"/>
          <w:szCs w:val="21"/>
        </w:rPr>
        <w:lastRenderedPageBreak/>
        <w:t>图</w:t>
      </w:r>
      <w:r w:rsidR="00F84ABD">
        <w:rPr>
          <w:rFonts w:hint="eastAsia"/>
          <w:sz w:val="21"/>
          <w:szCs w:val="21"/>
        </w:rPr>
        <w:t>1</w:t>
      </w:r>
      <w:r w:rsidR="000C4168">
        <w:rPr>
          <w:sz w:val="21"/>
          <w:szCs w:val="21"/>
        </w:rPr>
        <w:t>-</w:t>
      </w:r>
      <w:r w:rsidR="00F84ABD">
        <w:rPr>
          <w:sz w:val="21"/>
          <w:szCs w:val="21"/>
        </w:rPr>
        <w:t>1</w:t>
      </w:r>
      <w:r w:rsidRPr="00611514">
        <w:rPr>
          <w:rFonts w:hint="eastAsia"/>
          <w:sz w:val="21"/>
          <w:szCs w:val="21"/>
        </w:rPr>
        <w:t xml:space="preserve"> </w:t>
      </w:r>
      <w:r w:rsidRPr="00611514">
        <w:rPr>
          <w:rFonts w:cs="Arial"/>
          <w:color w:val="333333"/>
          <w:sz w:val="21"/>
          <w:szCs w:val="21"/>
          <w:shd w:val="clear" w:color="auto" w:fill="FFFFFF"/>
        </w:rPr>
        <w:t>Rocket Chip生成器包含: A) Core生成器 B) Cache缓存生成器C) RoCC协处理器生成器 D) Tile块生成器 E) TileLink生成器 F) 外设</w:t>
      </w:r>
    </w:p>
    <w:p w:rsidR="00C102C8" w:rsidRDefault="00C102C8" w:rsidP="00C6572F">
      <w:pPr>
        <w:spacing w:line="440" w:lineRule="exact"/>
        <w:ind w:firstLineChars="200" w:firstLine="480"/>
        <w:jc w:val="both"/>
      </w:pPr>
    </w:p>
    <w:p w:rsidR="00C102C8" w:rsidRDefault="003200EE" w:rsidP="001A7C89">
      <w:pPr>
        <w:spacing w:line="440" w:lineRule="exact"/>
        <w:ind w:firstLineChars="200" w:firstLine="480"/>
        <w:jc w:val="both"/>
      </w:pPr>
      <w:r>
        <w:t>R</w:t>
      </w:r>
      <w:r>
        <w:rPr>
          <w:rFonts w:hint="eastAsia"/>
        </w:rPr>
        <w:t>ocket</w:t>
      </w:r>
      <w:r>
        <w:t xml:space="preserve"> C</w:t>
      </w:r>
      <w:r>
        <w:rPr>
          <w:rFonts w:hint="eastAsia"/>
        </w:rPr>
        <w:t>hip生成器的构造如图</w:t>
      </w:r>
      <w:r w:rsidR="002874DB">
        <w:rPr>
          <w:rFonts w:hint="eastAsia"/>
        </w:rPr>
        <w:t>1</w:t>
      </w:r>
      <w:r w:rsidR="000C4168">
        <w:t>-</w:t>
      </w:r>
      <w:r w:rsidR="002874DB">
        <w:t>1</w:t>
      </w:r>
      <w:r>
        <w:rPr>
          <w:rFonts w:hint="eastAsia"/>
        </w:rPr>
        <w:t>所示。</w:t>
      </w:r>
      <w:r w:rsidR="00152839">
        <w:t>R</w:t>
      </w:r>
      <w:r w:rsidR="00152839">
        <w:rPr>
          <w:rFonts w:hint="eastAsia"/>
        </w:rPr>
        <w:t>ocket</w:t>
      </w:r>
      <w:r w:rsidR="00152839">
        <w:t xml:space="preserve"> C</w:t>
      </w:r>
      <w:r w:rsidR="00152839">
        <w:rPr>
          <w:rFonts w:hint="eastAsia"/>
        </w:rPr>
        <w:t>hip主要有两个用途，第一个是它可以用来生成</w:t>
      </w:r>
      <w:r w:rsidR="00152839">
        <w:t>RISC-V</w:t>
      </w:r>
      <w:r w:rsidR="00152839">
        <w:rPr>
          <w:rFonts w:hint="eastAsia"/>
        </w:rPr>
        <w:t>的R</w:t>
      </w:r>
      <w:r w:rsidR="00152839">
        <w:t>TL</w:t>
      </w:r>
      <w:r w:rsidR="00152839">
        <w:rPr>
          <w:rFonts w:hint="eastAsia"/>
        </w:rPr>
        <w:t>实现，该实现具有顺序执行的流水线、浮点运算单元、多级缓存、虚拟内存和其他模块</w:t>
      </w:r>
      <w:r w:rsidR="00884589">
        <w:rPr>
          <w:rFonts w:hint="eastAsia"/>
        </w:rPr>
        <w:t>；</w:t>
      </w:r>
      <w:r w:rsidR="003B3D31">
        <w:rPr>
          <w:rFonts w:hint="eastAsia"/>
        </w:rPr>
        <w:t>另一个用途是把它作为基础的函数库来使用，可以在其他的实现中复用Rocket</w:t>
      </w:r>
      <w:r w:rsidR="003B3D31">
        <w:t xml:space="preserve"> C</w:t>
      </w:r>
      <w:r w:rsidR="003B3D31">
        <w:rPr>
          <w:rFonts w:hint="eastAsia"/>
        </w:rPr>
        <w:t>hip中的部分模块，比如B</w:t>
      </w:r>
      <w:r w:rsidR="003B3D31">
        <w:t>OOM(</w:t>
      </w:r>
      <w:r w:rsidR="003B3D31">
        <w:rPr>
          <w:rFonts w:hint="eastAsia"/>
        </w:rPr>
        <w:t>伯</w:t>
      </w:r>
      <w:proofErr w:type="gramStart"/>
      <w:r w:rsidR="003B3D31">
        <w:rPr>
          <w:rFonts w:hint="eastAsia"/>
        </w:rPr>
        <w:t>克利另一个</w:t>
      </w:r>
      <w:proofErr w:type="gramEnd"/>
      <w:r w:rsidR="003B3D31">
        <w:rPr>
          <w:rFonts w:hint="eastAsia"/>
        </w:rPr>
        <w:t>R</w:t>
      </w:r>
      <w:r w:rsidR="003B3D31">
        <w:t>ISC-V</w:t>
      </w:r>
      <w:proofErr w:type="gramStart"/>
      <w:r w:rsidR="003B3D31">
        <w:rPr>
          <w:rFonts w:hint="eastAsia"/>
        </w:rPr>
        <w:t>乱序执</w:t>
      </w:r>
      <w:proofErr w:type="gramEnd"/>
      <w:r w:rsidR="003B3D31">
        <w:rPr>
          <w:rFonts w:hint="eastAsia"/>
        </w:rPr>
        <w:t>行superscalar实现</w:t>
      </w:r>
      <w:r w:rsidR="003B3D31">
        <w:t>)[</w:t>
      </w:r>
      <w:r w:rsidR="00F3114B">
        <w:t>1</w:t>
      </w:r>
      <w:r w:rsidR="003B3D31">
        <w:t>]</w:t>
      </w:r>
      <w:r w:rsidR="003B3D31">
        <w:rPr>
          <w:rFonts w:hint="eastAsia"/>
        </w:rPr>
        <w:t>将</w:t>
      </w:r>
      <w:r w:rsidR="00787108">
        <w:rPr>
          <w:rFonts w:hint="eastAsia"/>
        </w:rPr>
        <w:t>Rocket</w:t>
      </w:r>
      <w:r w:rsidR="00787108">
        <w:t xml:space="preserve"> C</w:t>
      </w:r>
      <w:r w:rsidR="00787108">
        <w:rPr>
          <w:rFonts w:hint="eastAsia"/>
        </w:rPr>
        <w:t>hip当函数库使用，复用了其中的core和cache功能。</w:t>
      </w:r>
      <w:r w:rsidR="007E12C2">
        <w:rPr>
          <w:rFonts w:hint="eastAsia"/>
        </w:rPr>
        <w:t>Rocket</w:t>
      </w:r>
      <w:r w:rsidR="007E12C2">
        <w:t xml:space="preserve"> C</w:t>
      </w:r>
      <w:r w:rsidR="007E12C2">
        <w:rPr>
          <w:rFonts w:hint="eastAsia"/>
        </w:rPr>
        <w:t>hip中</w:t>
      </w:r>
      <w:r w:rsidR="001A7C89">
        <w:rPr>
          <w:rFonts w:hint="eastAsia"/>
        </w:rPr>
        <w:t>还</w:t>
      </w:r>
      <w:r w:rsidR="007E12C2">
        <w:rPr>
          <w:rFonts w:hint="eastAsia"/>
        </w:rPr>
        <w:t>包含了</w:t>
      </w:r>
      <w:r w:rsidR="001A7C89">
        <w:rPr>
          <w:rFonts w:hint="eastAsia"/>
        </w:rPr>
        <w:t>可以帮助开发者用来开发的帮助工具和硬件模块生成器，使其可以作为可复用的函数库来使用</w:t>
      </w:r>
      <w:r w:rsidR="00313361">
        <w:rPr>
          <w:rFonts w:hint="eastAsia"/>
        </w:rPr>
        <w:t>，使得开发更加的方便快捷。</w:t>
      </w:r>
    </w:p>
    <w:p w:rsidR="00C102C8" w:rsidRPr="009C3792" w:rsidRDefault="005361F4" w:rsidP="00C6572F">
      <w:pPr>
        <w:spacing w:line="440" w:lineRule="exact"/>
        <w:ind w:firstLineChars="200" w:firstLine="480"/>
        <w:jc w:val="both"/>
      </w:pPr>
      <w:r>
        <w:rPr>
          <w:rFonts w:hint="eastAsia"/>
        </w:rPr>
        <w:t>还有其他很多利用Chisel实现的R</w:t>
      </w:r>
      <w:r>
        <w:t>ISC-V</w:t>
      </w:r>
      <w:r>
        <w:rPr>
          <w:rFonts w:hint="eastAsia"/>
        </w:rPr>
        <w:t>架构</w:t>
      </w:r>
      <w:r w:rsidR="00675A17">
        <w:rPr>
          <w:rFonts w:hint="eastAsia"/>
          <w:color w:val="000000" w:themeColor="text1"/>
        </w:rPr>
        <w:t>处理器</w:t>
      </w:r>
      <w:r>
        <w:rPr>
          <w:rFonts w:hint="eastAsia"/>
        </w:rPr>
        <w:t>，比如B</w:t>
      </w:r>
      <w:r>
        <w:t>OOM</w:t>
      </w:r>
      <w:r>
        <w:rPr>
          <w:rFonts w:hint="eastAsia"/>
        </w:rPr>
        <w:t>，R</w:t>
      </w:r>
      <w:r>
        <w:t>V64</w:t>
      </w:r>
      <w:r>
        <w:rPr>
          <w:rFonts w:hint="eastAsia"/>
        </w:rPr>
        <w:t>乱序处理器；Bottle</w:t>
      </w:r>
      <w:r>
        <w:t>R</w:t>
      </w:r>
      <w:r>
        <w:rPr>
          <w:rFonts w:hint="eastAsia"/>
        </w:rPr>
        <w:t>ocket，R</w:t>
      </w:r>
      <w:r>
        <w:t>V32IMC</w:t>
      </w:r>
      <w:r>
        <w:rPr>
          <w:rFonts w:hint="eastAsia"/>
        </w:rPr>
        <w:t>微处理器。还有很多使用Verilog实现的R</w:t>
      </w:r>
      <w:r>
        <w:t>ISC-V</w:t>
      </w:r>
      <w:r>
        <w:rPr>
          <w:rFonts w:hint="eastAsia"/>
        </w:rPr>
        <w:t>架构的</w:t>
      </w:r>
      <w:r w:rsidR="00675A17">
        <w:rPr>
          <w:rFonts w:hint="eastAsia"/>
          <w:color w:val="000000" w:themeColor="text1"/>
        </w:rPr>
        <w:t>处理器</w:t>
      </w:r>
      <w:r>
        <w:rPr>
          <w:rFonts w:hint="eastAsia"/>
        </w:rPr>
        <w:t>，如Pico</w:t>
      </w:r>
      <w:r>
        <w:t>RV32</w:t>
      </w:r>
      <w:r>
        <w:rPr>
          <w:rFonts w:hint="eastAsia"/>
        </w:rPr>
        <w:t>，Cliffod</w:t>
      </w:r>
      <w:r>
        <w:t xml:space="preserve"> W</w:t>
      </w:r>
      <w:r>
        <w:rPr>
          <w:rFonts w:hint="eastAsia"/>
        </w:rPr>
        <w:t>olf设计的R</w:t>
      </w:r>
      <w:r>
        <w:t>V32</w:t>
      </w:r>
      <w:r w:rsidR="00675A17">
        <w:rPr>
          <w:rFonts w:hint="eastAsia"/>
          <w:color w:val="000000" w:themeColor="text1"/>
        </w:rPr>
        <w:t>处理器</w:t>
      </w:r>
      <w:r w:rsidR="000F24B3">
        <w:rPr>
          <w:rFonts w:hint="eastAsia"/>
        </w:rPr>
        <w:t>，是本实验所使用的</w:t>
      </w:r>
      <w:r w:rsidR="008A00EA">
        <w:rPr>
          <w:rFonts w:hint="eastAsia"/>
        </w:rPr>
        <w:t>综合</w:t>
      </w:r>
      <w:r w:rsidR="000F24B3">
        <w:rPr>
          <w:rFonts w:hint="eastAsia"/>
        </w:rPr>
        <w:t>实验系统中原有的</w:t>
      </w:r>
      <w:r w:rsidR="000F24B3">
        <w:t>S</w:t>
      </w:r>
      <w:r w:rsidR="000F24B3">
        <w:rPr>
          <w:rFonts w:hint="eastAsia"/>
        </w:rPr>
        <w:t>oC系统，该系统在后面的章节</w:t>
      </w:r>
      <w:r w:rsidR="00F5077B">
        <w:rPr>
          <w:rFonts w:hint="eastAsia"/>
        </w:rPr>
        <w:t>简易</w:t>
      </w:r>
      <w:r w:rsidR="000F24B3">
        <w:rPr>
          <w:rFonts w:hint="eastAsia"/>
        </w:rPr>
        <w:t>介绍。</w:t>
      </w:r>
    </w:p>
    <w:p w:rsidR="009C3792" w:rsidRPr="009C3792" w:rsidRDefault="009C3792" w:rsidP="009C3792">
      <w:pPr>
        <w:pStyle w:val="22"/>
        <w:spacing w:beforeLines="50" w:before="156" w:after="0" w:line="360" w:lineRule="auto"/>
        <w:outlineLvl w:val="1"/>
      </w:pPr>
      <w:bookmarkStart w:id="23" w:name="_Toc3823167"/>
      <w:bookmarkStart w:id="24" w:name="_Toc7908340"/>
      <w:bookmarkStart w:id="25" w:name="_Toc9495050"/>
      <w:bookmarkStart w:id="26" w:name="_Toc43291558"/>
      <w:r w:rsidRPr="009C3792">
        <w:rPr>
          <w:rFonts w:hint="eastAsia"/>
        </w:rPr>
        <w:t>1</w:t>
      </w:r>
      <w:r w:rsidRPr="009C3792">
        <w:t xml:space="preserve">.3 </w:t>
      </w:r>
      <w:r w:rsidRPr="009C3792">
        <w:rPr>
          <w:rFonts w:hint="eastAsia"/>
        </w:rPr>
        <w:t>本文研究内容</w:t>
      </w:r>
      <w:bookmarkEnd w:id="23"/>
      <w:bookmarkEnd w:id="24"/>
      <w:bookmarkEnd w:id="25"/>
      <w:bookmarkEnd w:id="26"/>
    </w:p>
    <w:p w:rsidR="0088774C" w:rsidRDefault="0088774C" w:rsidP="00C6572F">
      <w:pPr>
        <w:spacing w:line="440" w:lineRule="exact"/>
        <w:ind w:firstLineChars="200" w:firstLine="480"/>
        <w:jc w:val="both"/>
      </w:pPr>
      <w:r>
        <w:rPr>
          <w:rFonts w:hint="eastAsia"/>
        </w:rPr>
        <w:t>本文研究实现基于</w:t>
      </w:r>
      <w:r w:rsidR="00411975">
        <w:rPr>
          <w:rFonts w:hint="eastAsia"/>
        </w:rPr>
        <w:t>Chisel语言的R</w:t>
      </w:r>
      <w:r w:rsidR="00411975">
        <w:t>ISC-V</w:t>
      </w:r>
      <w:r w:rsidR="00411975">
        <w:rPr>
          <w:rFonts w:hint="eastAsia"/>
        </w:rPr>
        <w:t>架构</w:t>
      </w:r>
      <w:r w:rsidR="00956D6F">
        <w:rPr>
          <w:rFonts w:hint="eastAsia"/>
          <w:color w:val="000000" w:themeColor="text1"/>
        </w:rPr>
        <w:t>处理器</w:t>
      </w:r>
      <w:r>
        <w:rPr>
          <w:rFonts w:hint="eastAsia"/>
        </w:rPr>
        <w:t>，</w:t>
      </w:r>
      <w:r w:rsidR="00956D6F">
        <w:rPr>
          <w:rFonts w:hint="eastAsia"/>
          <w:color w:val="000000" w:themeColor="text1"/>
        </w:rPr>
        <w:t>处理器</w:t>
      </w:r>
      <w:r>
        <w:rPr>
          <w:rFonts w:hint="eastAsia"/>
        </w:rPr>
        <w:t>主要功能包括：</w:t>
      </w:r>
      <w:r w:rsidR="00411975">
        <w:rPr>
          <w:rFonts w:hint="eastAsia"/>
        </w:rPr>
        <w:t>正常</w:t>
      </w:r>
      <w:r w:rsidR="00956D6F">
        <w:rPr>
          <w:rFonts w:hint="eastAsia"/>
        </w:rPr>
        <w:t>五</w:t>
      </w:r>
      <w:r w:rsidR="00411975">
        <w:rPr>
          <w:rFonts w:hint="eastAsia"/>
        </w:rPr>
        <w:t>级流水，</w:t>
      </w:r>
      <w:r w:rsidR="00846F6B">
        <w:rPr>
          <w:rFonts w:hint="eastAsia"/>
        </w:rPr>
        <w:t>R</w:t>
      </w:r>
      <w:r w:rsidR="00846F6B">
        <w:t>V32IMA</w:t>
      </w:r>
      <w:r w:rsidR="00846F6B">
        <w:rPr>
          <w:rFonts w:hint="eastAsia"/>
        </w:rPr>
        <w:t>指令集(指令编码长度为</w:t>
      </w:r>
      <w:r w:rsidR="00F01C1A">
        <w:t>32</w:t>
      </w:r>
      <w:r w:rsidR="00B615B7">
        <w:rPr>
          <w:rFonts w:hint="eastAsia"/>
        </w:rPr>
        <w:t>位</w:t>
      </w:r>
      <w:r w:rsidR="00846F6B">
        <w:rPr>
          <w:rFonts w:hint="eastAsia"/>
        </w:rPr>
        <w:t>，3</w:t>
      </w:r>
      <w:r w:rsidR="00846F6B">
        <w:t>2</w:t>
      </w:r>
      <w:r w:rsidR="00846F6B">
        <w:rPr>
          <w:rFonts w:hint="eastAsia"/>
        </w:rPr>
        <w:t>位地址空间，支持3</w:t>
      </w:r>
      <w:r w:rsidR="00846F6B">
        <w:t>2</w:t>
      </w:r>
      <w:r w:rsidR="00846F6B">
        <w:rPr>
          <w:rFonts w:hint="eastAsia"/>
        </w:rPr>
        <w:t>个通用寄存器</w:t>
      </w:r>
      <w:r w:rsidR="00846F6B">
        <w:t>)</w:t>
      </w:r>
      <w:r w:rsidR="00846F6B">
        <w:rPr>
          <w:rFonts w:hint="eastAsia"/>
        </w:rPr>
        <w:t>，</w:t>
      </w:r>
      <w:r w:rsidR="00D2178F">
        <w:rPr>
          <w:rFonts w:hint="eastAsia"/>
        </w:rPr>
        <w:t>支持R</w:t>
      </w:r>
      <w:r w:rsidR="00D2178F">
        <w:t>ISC-V</w:t>
      </w:r>
      <w:r w:rsidR="00D2178F">
        <w:rPr>
          <w:rFonts w:hint="eastAsia"/>
        </w:rPr>
        <w:t>定义的中断和异常，支持M</w:t>
      </w:r>
      <w:r w:rsidR="00D2178F">
        <w:t>MU</w:t>
      </w:r>
      <w:r>
        <w:rPr>
          <w:rFonts w:hint="eastAsia"/>
        </w:rPr>
        <w:t>。具体研究内容和工作如下：</w:t>
      </w:r>
    </w:p>
    <w:p w:rsidR="0088774C" w:rsidRDefault="009C3792" w:rsidP="00C6572F">
      <w:pPr>
        <w:spacing w:line="440" w:lineRule="exact"/>
        <w:ind w:firstLineChars="200" w:firstLine="480"/>
        <w:jc w:val="both"/>
      </w:pPr>
      <w:r w:rsidRPr="009C3792">
        <w:rPr>
          <w:rFonts w:hint="eastAsia"/>
        </w:rPr>
        <w:t>（1）研究</w:t>
      </w:r>
      <w:r w:rsidR="002119CF">
        <w:rPr>
          <w:rFonts w:hint="eastAsia"/>
        </w:rPr>
        <w:t>设计</w:t>
      </w:r>
      <w:r w:rsidRPr="009C3792">
        <w:rPr>
          <w:rFonts w:hint="eastAsia"/>
        </w:rPr>
        <w:t>基于</w:t>
      </w:r>
      <w:r w:rsidR="002119CF">
        <w:rPr>
          <w:rFonts w:hint="eastAsia"/>
        </w:rPr>
        <w:t>使用Chisel语言的R</w:t>
      </w:r>
      <w:r w:rsidR="002119CF">
        <w:t>ISC-V</w:t>
      </w:r>
      <w:r w:rsidR="002119CF">
        <w:rPr>
          <w:rFonts w:hint="eastAsia"/>
        </w:rPr>
        <w:t>架构</w:t>
      </w:r>
      <w:r w:rsidR="00342B73">
        <w:rPr>
          <w:rFonts w:hint="eastAsia"/>
          <w:color w:val="000000" w:themeColor="text1"/>
        </w:rPr>
        <w:t>处理器</w:t>
      </w:r>
      <w:r w:rsidR="002119CF">
        <w:rPr>
          <w:rFonts w:hint="eastAsia"/>
        </w:rPr>
        <w:t>，参考开源的同R</w:t>
      </w:r>
      <w:r w:rsidR="002119CF">
        <w:t>ISC-V</w:t>
      </w:r>
      <w:r w:rsidR="002119CF">
        <w:rPr>
          <w:rFonts w:hint="eastAsia"/>
        </w:rPr>
        <w:t>架构的Verilog语言</w:t>
      </w:r>
      <w:r w:rsidR="00342B73">
        <w:rPr>
          <w:rFonts w:hint="eastAsia"/>
          <w:color w:val="000000" w:themeColor="text1"/>
        </w:rPr>
        <w:t>处理器</w:t>
      </w:r>
      <w:r w:rsidR="002119CF">
        <w:rPr>
          <w:rFonts w:hint="eastAsia"/>
        </w:rPr>
        <w:t>进行设计，完整实现原有个各种功能。</w:t>
      </w:r>
      <w:r w:rsidR="00344C03">
        <w:rPr>
          <w:rFonts w:hint="eastAsia"/>
        </w:rPr>
        <w:t>设计中保留了原有的Verilog语言</w:t>
      </w:r>
      <w:r w:rsidR="00342B73">
        <w:rPr>
          <w:rFonts w:hint="eastAsia"/>
          <w:color w:val="000000" w:themeColor="text1"/>
        </w:rPr>
        <w:t>处理器</w:t>
      </w:r>
      <w:r w:rsidR="00344C03">
        <w:rPr>
          <w:rFonts w:hint="eastAsia"/>
        </w:rPr>
        <w:t>中的各个阶段数据传输控制的模块。最后将完整的</w:t>
      </w:r>
      <w:r w:rsidR="00F90F7E">
        <w:rPr>
          <w:rFonts w:hint="eastAsia"/>
          <w:color w:val="000000" w:themeColor="text1"/>
        </w:rPr>
        <w:t>处理器</w:t>
      </w:r>
      <w:r w:rsidR="00344C03">
        <w:rPr>
          <w:rFonts w:hint="eastAsia"/>
        </w:rPr>
        <w:t>移植进实验系统中进行测试。</w:t>
      </w:r>
    </w:p>
    <w:p w:rsidR="009C3792" w:rsidRPr="009C3792" w:rsidRDefault="00726D40" w:rsidP="00C6572F">
      <w:pPr>
        <w:spacing w:line="440" w:lineRule="exact"/>
        <w:ind w:firstLineChars="200" w:firstLine="480"/>
        <w:jc w:val="both"/>
      </w:pPr>
      <w:r>
        <w:rPr>
          <w:rFonts w:hint="eastAsia"/>
        </w:rPr>
        <w:t>（2）</w:t>
      </w:r>
      <w:r w:rsidR="009C3792" w:rsidRPr="009C3792">
        <w:rPr>
          <w:rFonts w:hint="eastAsia"/>
        </w:rPr>
        <w:t>研究</w:t>
      </w:r>
      <w:r w:rsidR="00A1065E">
        <w:rPr>
          <w:rFonts w:hint="eastAsia"/>
        </w:rPr>
        <w:t>同功能下Verilog语言</w:t>
      </w:r>
      <w:r w:rsidR="00342B73">
        <w:rPr>
          <w:rFonts w:hint="eastAsia"/>
          <w:color w:val="000000" w:themeColor="text1"/>
        </w:rPr>
        <w:t>处理器</w:t>
      </w:r>
      <w:r w:rsidR="00A1065E">
        <w:rPr>
          <w:rFonts w:hint="eastAsia"/>
        </w:rPr>
        <w:t>和Chisel语言</w:t>
      </w:r>
      <w:r w:rsidR="00342B73">
        <w:rPr>
          <w:rFonts w:hint="eastAsia"/>
          <w:color w:val="000000" w:themeColor="text1"/>
        </w:rPr>
        <w:t>处理器</w:t>
      </w:r>
      <w:r w:rsidR="00A1065E">
        <w:rPr>
          <w:rFonts w:hint="eastAsia"/>
        </w:rPr>
        <w:t>的优劣，对比将从</w:t>
      </w:r>
      <w:r w:rsidR="004D72B6">
        <w:rPr>
          <w:rFonts w:hint="eastAsia"/>
        </w:rPr>
        <w:t>初步认识语言、模块设计思路和代码维护难易度等方面进行</w:t>
      </w:r>
      <w:r w:rsidR="00E36711">
        <w:rPr>
          <w:rFonts w:hint="eastAsia"/>
        </w:rPr>
        <w:t>，从仿真波形方面进行对比分析</w:t>
      </w:r>
      <w:r w:rsidR="004D72B6">
        <w:rPr>
          <w:rFonts w:hint="eastAsia"/>
        </w:rPr>
        <w:t>。</w:t>
      </w:r>
    </w:p>
    <w:p w:rsidR="009C3792" w:rsidRPr="009C3792" w:rsidRDefault="009C3792" w:rsidP="00C6572F">
      <w:pPr>
        <w:spacing w:line="440" w:lineRule="exact"/>
        <w:ind w:firstLineChars="200" w:firstLine="480"/>
        <w:jc w:val="both"/>
      </w:pPr>
      <w:r w:rsidRPr="009C3792">
        <w:rPr>
          <w:rFonts w:hint="eastAsia"/>
        </w:rPr>
        <w:t>（3）</w:t>
      </w:r>
      <w:r w:rsidR="007E56DD">
        <w:rPr>
          <w:rFonts w:hint="eastAsia"/>
        </w:rPr>
        <w:t>将</w:t>
      </w:r>
      <w:r w:rsidR="00342B73">
        <w:rPr>
          <w:rFonts w:hint="eastAsia"/>
          <w:color w:val="000000" w:themeColor="text1"/>
        </w:rPr>
        <w:t>处理器</w:t>
      </w:r>
      <w:r w:rsidR="007E56DD">
        <w:rPr>
          <w:rFonts w:hint="eastAsia"/>
        </w:rPr>
        <w:t>替换进综合实验系统之后，改进实验系统中存在S</w:t>
      </w:r>
      <w:r w:rsidR="007E56DD">
        <w:t>DRAM</w:t>
      </w:r>
      <w:r w:rsidR="007E56DD">
        <w:rPr>
          <w:rFonts w:hint="eastAsia"/>
        </w:rPr>
        <w:t>读写问题，使实验系统在实际环境中的运行能够更加的稳定。</w:t>
      </w:r>
    </w:p>
    <w:p w:rsidR="009C3792" w:rsidRPr="009C3792" w:rsidRDefault="009C3792" w:rsidP="009C3792">
      <w:pPr>
        <w:pStyle w:val="22"/>
        <w:spacing w:beforeLines="50" w:before="156" w:after="0" w:line="360" w:lineRule="auto"/>
        <w:outlineLvl w:val="1"/>
      </w:pPr>
      <w:bookmarkStart w:id="27" w:name="_Toc3823168"/>
      <w:bookmarkStart w:id="28" w:name="_Toc7908341"/>
      <w:bookmarkStart w:id="29" w:name="_Toc9495051"/>
      <w:bookmarkStart w:id="30" w:name="_Toc43291559"/>
      <w:r w:rsidRPr="009C3792">
        <w:rPr>
          <w:rFonts w:hint="eastAsia"/>
        </w:rPr>
        <w:lastRenderedPageBreak/>
        <w:t>1</w:t>
      </w:r>
      <w:r w:rsidRPr="009C3792">
        <w:t xml:space="preserve">.4 </w:t>
      </w:r>
      <w:r w:rsidRPr="009C3792">
        <w:rPr>
          <w:rFonts w:hint="eastAsia"/>
        </w:rPr>
        <w:t>论文组织结构</w:t>
      </w:r>
      <w:bookmarkEnd w:id="27"/>
      <w:bookmarkEnd w:id="28"/>
      <w:bookmarkEnd w:id="29"/>
      <w:bookmarkEnd w:id="30"/>
    </w:p>
    <w:p w:rsidR="009C3792" w:rsidRPr="009C3792" w:rsidRDefault="002C7142" w:rsidP="00C6572F">
      <w:pPr>
        <w:spacing w:line="440" w:lineRule="exact"/>
        <w:ind w:firstLineChars="200" w:firstLine="480"/>
        <w:jc w:val="both"/>
      </w:pPr>
      <w:r>
        <w:rPr>
          <w:rFonts w:hint="eastAsia"/>
        </w:rPr>
        <w:t>Chisel语言实现</w:t>
      </w:r>
      <w:r w:rsidR="0040147F">
        <w:rPr>
          <w:rFonts w:hint="eastAsia"/>
          <w:color w:val="000000" w:themeColor="text1"/>
        </w:rPr>
        <w:t>处理器</w:t>
      </w:r>
      <w:r>
        <w:rPr>
          <w:rFonts w:hint="eastAsia"/>
        </w:rPr>
        <w:t>的各个模块</w:t>
      </w:r>
      <w:r w:rsidR="003B6439">
        <w:rPr>
          <w:rFonts w:hint="eastAsia"/>
        </w:rPr>
        <w:t>是本文研究的重点</w:t>
      </w:r>
      <w:r w:rsidR="009C3792" w:rsidRPr="009C3792">
        <w:rPr>
          <w:rFonts w:hint="eastAsia"/>
        </w:rPr>
        <w:t>。</w:t>
      </w:r>
      <w:r w:rsidR="009C3792" w:rsidRPr="009C3792">
        <w:t>论文共有</w:t>
      </w:r>
      <w:r w:rsidR="002F17F9">
        <w:rPr>
          <w:rFonts w:hint="eastAsia"/>
        </w:rPr>
        <w:t>六</w:t>
      </w:r>
      <w:r w:rsidR="009C3792" w:rsidRPr="009C3792">
        <w:t>章，每个章节安排如下</w:t>
      </w:r>
      <w:r w:rsidR="003B6439">
        <w:rPr>
          <w:rFonts w:hint="eastAsia"/>
        </w:rPr>
        <w:t>所示</w:t>
      </w:r>
      <w:r w:rsidR="009C3792" w:rsidRPr="009C3792">
        <w:t>：</w:t>
      </w:r>
    </w:p>
    <w:p w:rsidR="009C3792" w:rsidRPr="009C3792" w:rsidRDefault="009C3792" w:rsidP="00C6572F">
      <w:pPr>
        <w:spacing w:line="440" w:lineRule="exact"/>
        <w:ind w:firstLineChars="200" w:firstLine="480"/>
        <w:jc w:val="both"/>
      </w:pPr>
      <w:r w:rsidRPr="009C3792">
        <w:t>第1章 绪论</w:t>
      </w:r>
      <w:r w:rsidR="003B6439">
        <w:rPr>
          <w:rFonts w:hint="eastAsia"/>
        </w:rPr>
        <w:t>，</w:t>
      </w:r>
      <w:r w:rsidRPr="009C3792">
        <w:rPr>
          <w:rFonts w:hint="eastAsia"/>
        </w:rPr>
        <w:t>讨论了本文的研究</w:t>
      </w:r>
      <w:r w:rsidR="00D61AAC">
        <w:rPr>
          <w:rFonts w:hint="eastAsia"/>
        </w:rPr>
        <w:t>目的</w:t>
      </w:r>
      <w:r w:rsidRPr="009C3792">
        <w:rPr>
          <w:rFonts w:hint="eastAsia"/>
        </w:rPr>
        <w:t>，</w:t>
      </w:r>
      <w:r w:rsidR="00DD6DFA">
        <w:rPr>
          <w:rFonts w:hint="eastAsia"/>
        </w:rPr>
        <w:t>从</w:t>
      </w:r>
      <w:r w:rsidR="00FA4FD7">
        <w:rPr>
          <w:rFonts w:hint="eastAsia"/>
        </w:rPr>
        <w:t>为什么选择</w:t>
      </w:r>
      <w:r w:rsidR="00DD6DFA">
        <w:rPr>
          <w:rFonts w:hint="eastAsia"/>
        </w:rPr>
        <w:t>Chisel语言、国外研究发展</w:t>
      </w:r>
      <w:r w:rsidR="00FA4FD7">
        <w:rPr>
          <w:rFonts w:hint="eastAsia"/>
        </w:rPr>
        <w:t>两个方面阐述，明确了研究内容和结构安排</w:t>
      </w:r>
      <w:r w:rsidR="00526CD0">
        <w:rPr>
          <w:rFonts w:hint="eastAsia"/>
        </w:rPr>
        <w:t>。</w:t>
      </w:r>
    </w:p>
    <w:p w:rsidR="009C3792" w:rsidRPr="009C3792" w:rsidRDefault="009C3792" w:rsidP="00C6572F">
      <w:pPr>
        <w:spacing w:line="440" w:lineRule="exact"/>
        <w:ind w:firstLineChars="200" w:firstLine="480"/>
        <w:jc w:val="both"/>
      </w:pPr>
      <w:r w:rsidRPr="009C3792">
        <w:t>第2章 相关理论与技术基础</w:t>
      </w:r>
      <w:r w:rsidR="003B6439">
        <w:rPr>
          <w:rFonts w:hint="eastAsia"/>
        </w:rPr>
        <w:t>，</w:t>
      </w:r>
      <w:r w:rsidRPr="009C3792">
        <w:t>对实现系统所需的</w:t>
      </w:r>
      <w:r w:rsidR="00767891">
        <w:rPr>
          <w:rFonts w:hint="eastAsia"/>
        </w:rPr>
        <w:t>F</w:t>
      </w:r>
      <w:r w:rsidR="00767891">
        <w:t>PGA</w:t>
      </w:r>
      <w:r w:rsidR="00767891">
        <w:rPr>
          <w:rFonts w:hint="eastAsia"/>
        </w:rPr>
        <w:t>平台、综合实验系统</w:t>
      </w:r>
      <w:r w:rsidRPr="009C3792">
        <w:t>进行详细阐述。</w:t>
      </w:r>
    </w:p>
    <w:p w:rsidR="009C3792" w:rsidRPr="009C3792" w:rsidRDefault="009C3792" w:rsidP="00C6572F">
      <w:pPr>
        <w:spacing w:line="440" w:lineRule="exact"/>
        <w:ind w:firstLineChars="200" w:firstLine="480"/>
        <w:jc w:val="both"/>
      </w:pPr>
      <w:r w:rsidRPr="009C3792">
        <w:t xml:space="preserve">第3章 </w:t>
      </w:r>
      <w:r w:rsidR="00477C7B">
        <w:rPr>
          <w:rFonts w:hint="eastAsia"/>
        </w:rPr>
        <w:t>具体的Chisel语言</w:t>
      </w:r>
      <w:r w:rsidR="00F90F7E">
        <w:rPr>
          <w:rFonts w:hint="eastAsia"/>
          <w:color w:val="000000" w:themeColor="text1"/>
        </w:rPr>
        <w:t>处理器</w:t>
      </w:r>
      <w:r w:rsidR="00477C7B">
        <w:rPr>
          <w:rFonts w:hint="eastAsia"/>
        </w:rPr>
        <w:t>的实现过程</w:t>
      </w:r>
      <w:r w:rsidR="003B6439">
        <w:rPr>
          <w:rFonts w:hint="eastAsia"/>
        </w:rPr>
        <w:t>，</w:t>
      </w:r>
      <w:r w:rsidR="00477C7B">
        <w:rPr>
          <w:rFonts w:hint="eastAsia"/>
        </w:rPr>
        <w:t>总述</w:t>
      </w:r>
      <w:r w:rsidR="00F90F7E">
        <w:rPr>
          <w:rFonts w:hint="eastAsia"/>
          <w:color w:val="000000" w:themeColor="text1"/>
        </w:rPr>
        <w:t>处理器</w:t>
      </w:r>
      <w:r w:rsidR="00477C7B">
        <w:rPr>
          <w:rFonts w:hint="eastAsia"/>
        </w:rPr>
        <w:t>功能实现，介绍指令集所包含的指令，</w:t>
      </w:r>
      <w:r w:rsidR="00225A26">
        <w:rPr>
          <w:rFonts w:hint="eastAsia"/>
        </w:rPr>
        <w:t>对</w:t>
      </w:r>
      <w:r w:rsidR="00477C7B">
        <w:rPr>
          <w:rFonts w:hint="eastAsia"/>
        </w:rPr>
        <w:t>典型模块进行设计分析，讲解设计思路</w:t>
      </w:r>
      <w:r w:rsidR="00FD47CD">
        <w:rPr>
          <w:rFonts w:hint="eastAsia"/>
        </w:rPr>
        <w:t>，最后通过仿真测试和上板测试来对设计进行功能验证</w:t>
      </w:r>
      <w:r w:rsidRPr="009C3792">
        <w:rPr>
          <w:rFonts w:hint="eastAsia"/>
        </w:rPr>
        <w:t>。</w:t>
      </w:r>
    </w:p>
    <w:p w:rsidR="009C3792" w:rsidRPr="009C3792" w:rsidRDefault="009C3792" w:rsidP="00C6572F">
      <w:pPr>
        <w:spacing w:line="440" w:lineRule="exact"/>
        <w:ind w:firstLineChars="200" w:firstLine="480"/>
        <w:jc w:val="both"/>
      </w:pPr>
      <w:r w:rsidRPr="009C3792">
        <w:t xml:space="preserve">第4章 </w:t>
      </w:r>
      <w:r w:rsidR="00797A3F">
        <w:rPr>
          <w:rFonts w:hint="eastAsia"/>
        </w:rPr>
        <w:t>两种语言实现的</w:t>
      </w:r>
      <w:r w:rsidR="00F90F7E">
        <w:rPr>
          <w:rFonts w:hint="eastAsia"/>
          <w:color w:val="000000" w:themeColor="text1"/>
        </w:rPr>
        <w:t>处理器</w:t>
      </w:r>
      <w:r w:rsidR="00797A3F">
        <w:rPr>
          <w:rFonts w:hint="eastAsia"/>
        </w:rPr>
        <w:t>的对比</w:t>
      </w:r>
      <w:r w:rsidR="003B6439">
        <w:rPr>
          <w:rFonts w:hint="eastAsia"/>
        </w:rPr>
        <w:t>，</w:t>
      </w:r>
      <w:r w:rsidR="004A2CEA">
        <w:rPr>
          <w:rFonts w:hint="eastAsia"/>
        </w:rPr>
        <w:t>从前期接触到中期设计测试到后期维护修改三个方面进行对比。</w:t>
      </w:r>
    </w:p>
    <w:p w:rsidR="00F17C77" w:rsidRPr="009C3792" w:rsidRDefault="009C3792" w:rsidP="00C6572F">
      <w:pPr>
        <w:spacing w:line="440" w:lineRule="exact"/>
        <w:ind w:firstLineChars="200" w:firstLine="480"/>
        <w:jc w:val="both"/>
      </w:pPr>
      <w:r w:rsidRPr="009C3792">
        <w:t xml:space="preserve">第5章 </w:t>
      </w:r>
      <w:r w:rsidRPr="009C3792">
        <w:rPr>
          <w:rFonts w:hint="eastAsia"/>
        </w:rPr>
        <w:t>基于</w:t>
      </w:r>
      <w:r w:rsidR="00977759">
        <w:rPr>
          <w:rFonts w:hint="eastAsia"/>
        </w:rPr>
        <w:t>综合实验系统中S</w:t>
      </w:r>
      <w:r w:rsidR="00977759">
        <w:t>DRAM</w:t>
      </w:r>
      <w:r w:rsidR="00977759">
        <w:rPr>
          <w:rFonts w:hint="eastAsia"/>
        </w:rPr>
        <w:t>读写问题的改进，</w:t>
      </w:r>
      <w:r w:rsidR="002F38F3">
        <w:rPr>
          <w:rFonts w:hint="eastAsia"/>
        </w:rPr>
        <w:t>综合实验系统由于更改了Soc框架导致了总线与S</w:t>
      </w:r>
      <w:r w:rsidR="002F38F3">
        <w:t>DRAM</w:t>
      </w:r>
      <w:r w:rsidR="002F38F3">
        <w:rPr>
          <w:rFonts w:hint="eastAsia"/>
        </w:rPr>
        <w:t>数据交互发生了问题，从总线转换桥中的状态设置和时钟设置入手进行改进，使能够花费更少的时间稳定S</w:t>
      </w:r>
      <w:r w:rsidR="002F38F3">
        <w:t>DRAM</w:t>
      </w:r>
      <w:r w:rsidR="002F38F3">
        <w:rPr>
          <w:rFonts w:hint="eastAsia"/>
        </w:rPr>
        <w:t>读写。</w:t>
      </w:r>
    </w:p>
    <w:p w:rsidR="009C3792" w:rsidRPr="009C3792" w:rsidRDefault="009C3792" w:rsidP="00C6572F">
      <w:pPr>
        <w:spacing w:line="440" w:lineRule="exact"/>
        <w:ind w:firstLineChars="200" w:firstLine="480"/>
        <w:jc w:val="both"/>
      </w:pPr>
      <w:r w:rsidRPr="009C3792">
        <w:t>总结与展望</w:t>
      </w:r>
      <w:r w:rsidRPr="009C3792">
        <w:rPr>
          <w:rFonts w:hint="eastAsia"/>
        </w:rPr>
        <w:t>，</w:t>
      </w:r>
      <w:r w:rsidRPr="009C3792">
        <w:t>对全文内容进行</w:t>
      </w:r>
      <w:r w:rsidR="00225A26">
        <w:rPr>
          <w:rFonts w:hint="eastAsia"/>
        </w:rPr>
        <w:t>归纳</w:t>
      </w:r>
      <w:r w:rsidRPr="009C3792">
        <w:rPr>
          <w:rFonts w:hint="eastAsia"/>
        </w:rPr>
        <w:t>并</w:t>
      </w:r>
      <w:r w:rsidRPr="009C3792">
        <w:t>提出</w:t>
      </w:r>
      <w:r w:rsidR="00225A26">
        <w:rPr>
          <w:rFonts w:hint="eastAsia"/>
        </w:rPr>
        <w:t>未来的</w:t>
      </w:r>
      <w:r w:rsidR="00F35EE3">
        <w:rPr>
          <w:rFonts w:hint="eastAsia"/>
        </w:rPr>
        <w:t>发展目标</w:t>
      </w:r>
      <w:r w:rsidRPr="009C3792">
        <w:rPr>
          <w:rFonts w:hint="eastAsia"/>
        </w:rPr>
        <w:t>。</w:t>
      </w:r>
    </w:p>
    <w:p w:rsidR="0021792F" w:rsidRDefault="0021792F">
      <w:r>
        <w:br w:type="page"/>
      </w:r>
    </w:p>
    <w:p w:rsidR="00CB2B8C" w:rsidRDefault="00CB2B8C" w:rsidP="00CB2B8C">
      <w:pPr>
        <w:pStyle w:val="1"/>
        <w:spacing w:beforeLines="50" w:before="156" w:afterLines="100" w:after="312" w:line="360" w:lineRule="auto"/>
        <w:jc w:val="center"/>
        <w:rPr>
          <w:rFonts w:ascii="黑体" w:hAnsi="黑体"/>
        </w:rPr>
      </w:pPr>
      <w:bookmarkStart w:id="31" w:name="_Toc3823169"/>
      <w:bookmarkStart w:id="32" w:name="_Toc9495052"/>
      <w:bookmarkStart w:id="33" w:name="_Toc7908342"/>
      <w:bookmarkStart w:id="34" w:name="_Toc43291560"/>
      <w:r>
        <w:rPr>
          <w:rFonts w:ascii="黑体" w:hAnsi="黑体" w:hint="eastAsia"/>
        </w:rPr>
        <w:lastRenderedPageBreak/>
        <w:t>第2章 相关理论与技术基础</w:t>
      </w:r>
      <w:bookmarkEnd w:id="31"/>
      <w:bookmarkEnd w:id="32"/>
      <w:bookmarkEnd w:id="33"/>
      <w:bookmarkEnd w:id="34"/>
    </w:p>
    <w:p w:rsidR="00CB2B8C" w:rsidRPr="00052F52" w:rsidRDefault="00CB2B8C" w:rsidP="00C6572F">
      <w:pPr>
        <w:spacing w:line="440" w:lineRule="exact"/>
        <w:jc w:val="both"/>
        <w:rPr>
          <w:color w:val="000000" w:themeColor="text1"/>
        </w:rPr>
      </w:pPr>
      <w:r>
        <w:tab/>
      </w:r>
      <w:r w:rsidR="00664B90">
        <w:rPr>
          <w:rFonts w:hint="eastAsia"/>
        </w:rPr>
        <w:t>基于Chisel语言设计的R</w:t>
      </w:r>
      <w:r w:rsidR="00664B90">
        <w:t>ISC-V</w:t>
      </w:r>
      <w:r w:rsidR="00664B90">
        <w:rPr>
          <w:rFonts w:hint="eastAsia"/>
        </w:rPr>
        <w:t>架构</w:t>
      </w:r>
      <w:r w:rsidR="00926F69">
        <w:rPr>
          <w:rFonts w:hint="eastAsia"/>
          <w:color w:val="000000" w:themeColor="text1"/>
        </w:rPr>
        <w:t>处理器</w:t>
      </w:r>
      <w:r w:rsidR="00664B90">
        <w:rPr>
          <w:rFonts w:hint="eastAsia"/>
        </w:rPr>
        <w:t>的最终目的是要在现实环境中能够进行计算任务和</w:t>
      </w:r>
      <w:r w:rsidR="00236D68">
        <w:rPr>
          <w:rFonts w:hint="eastAsia"/>
        </w:rPr>
        <w:t>程序的运行。</w:t>
      </w:r>
      <w:r w:rsidR="005E4BD5">
        <w:rPr>
          <w:rFonts w:hint="eastAsia"/>
        </w:rPr>
        <w:t>本章对实验所需要的实验环境</w:t>
      </w:r>
      <w:r w:rsidR="006B2B6A">
        <w:rPr>
          <w:rFonts w:hint="eastAsia"/>
        </w:rPr>
        <w:t>开发板和综合实验系统进行介绍</w:t>
      </w:r>
      <w:r w:rsidR="0087352D">
        <w:rPr>
          <w:rFonts w:hint="eastAsia"/>
        </w:rPr>
        <w:t>。</w:t>
      </w:r>
    </w:p>
    <w:p w:rsidR="00CB2B8C" w:rsidRDefault="00CB2B8C" w:rsidP="00CB2B8C">
      <w:pPr>
        <w:pStyle w:val="22"/>
        <w:spacing w:beforeLines="50" w:before="156" w:after="0" w:line="360" w:lineRule="auto"/>
        <w:outlineLvl w:val="1"/>
      </w:pPr>
      <w:bookmarkStart w:id="35" w:name="_Toc3823170"/>
      <w:bookmarkStart w:id="36" w:name="_Toc7908343"/>
      <w:bookmarkStart w:id="37" w:name="_Toc9495053"/>
      <w:bookmarkStart w:id="38" w:name="_Toc43291561"/>
      <w:r>
        <w:t xml:space="preserve">2.1 </w:t>
      </w:r>
      <w:bookmarkEnd w:id="35"/>
      <w:bookmarkEnd w:id="36"/>
      <w:bookmarkEnd w:id="37"/>
      <w:r w:rsidR="00C147C9">
        <w:rPr>
          <w:rFonts w:hint="eastAsia"/>
        </w:rPr>
        <w:t>F</w:t>
      </w:r>
      <w:r w:rsidR="00C147C9">
        <w:t>PGA</w:t>
      </w:r>
      <w:r w:rsidR="00C147C9">
        <w:rPr>
          <w:rFonts w:hint="eastAsia"/>
        </w:rPr>
        <w:t>简介</w:t>
      </w:r>
      <w:bookmarkEnd w:id="38"/>
    </w:p>
    <w:p w:rsidR="009B754D" w:rsidRDefault="009B754D" w:rsidP="00C6572F">
      <w:pPr>
        <w:spacing w:line="440" w:lineRule="exact"/>
        <w:ind w:firstLineChars="200" w:firstLine="480"/>
        <w:jc w:val="both"/>
        <w:rPr>
          <w:color w:val="000000" w:themeColor="text1"/>
        </w:rPr>
      </w:pPr>
      <w:r w:rsidRPr="009B754D">
        <w:rPr>
          <w:color w:val="000000" w:themeColor="text1"/>
        </w:rPr>
        <w:t>FPGA（Field Programmable Gate Array）是在PAL、GAL等可编程器件的基础上进一步发展的产物。它是作为专用集成电路（ASIC）领域中的一种半定制电路而出现的，既解决了定制电路的不足，又克服了原有可编程器件门电路数有限的缺点。</w:t>
      </w:r>
    </w:p>
    <w:p w:rsidR="00825458" w:rsidRDefault="0011480D" w:rsidP="00C6572F">
      <w:pPr>
        <w:spacing w:line="440" w:lineRule="exact"/>
        <w:ind w:firstLineChars="200" w:firstLine="480"/>
        <w:jc w:val="both"/>
        <w:rPr>
          <w:color w:val="000000" w:themeColor="text1"/>
        </w:rPr>
      </w:pPr>
      <w:r>
        <w:rPr>
          <w:rFonts w:hint="eastAsia"/>
          <w:color w:val="000000" w:themeColor="text1"/>
        </w:rPr>
        <w:t>与传统的芯片设计进行对比，F</w:t>
      </w:r>
      <w:r>
        <w:rPr>
          <w:color w:val="000000" w:themeColor="text1"/>
        </w:rPr>
        <w:t>PGA</w:t>
      </w:r>
      <w:r>
        <w:rPr>
          <w:rFonts w:hint="eastAsia"/>
          <w:color w:val="000000" w:themeColor="text1"/>
        </w:rPr>
        <w:t>芯片</w:t>
      </w:r>
      <w:r w:rsidR="00D61D54">
        <w:rPr>
          <w:rFonts w:hint="eastAsia"/>
          <w:color w:val="000000" w:themeColor="text1"/>
        </w:rPr>
        <w:t>优点在于：</w:t>
      </w:r>
    </w:p>
    <w:p w:rsidR="00D61D54" w:rsidRPr="00D61D54" w:rsidRDefault="00D61D54" w:rsidP="00D61D54">
      <w:pPr>
        <w:pStyle w:val="af0"/>
        <w:numPr>
          <w:ilvl w:val="0"/>
          <w:numId w:val="32"/>
        </w:numPr>
        <w:spacing w:line="440" w:lineRule="exact"/>
        <w:ind w:firstLineChars="0"/>
        <w:rPr>
          <w:color w:val="000000" w:themeColor="text1"/>
        </w:rPr>
      </w:pPr>
      <w:r w:rsidRPr="00D61D54">
        <w:rPr>
          <w:color w:val="000000" w:themeColor="text1"/>
        </w:rPr>
        <w:t>FPGA</w:t>
      </w:r>
      <w:r w:rsidRPr="00D61D54">
        <w:rPr>
          <w:rFonts w:hint="eastAsia"/>
          <w:color w:val="000000" w:themeColor="text1"/>
        </w:rPr>
        <w:t>由逻辑单元、乘法器等资源组成，可实现乘法器、寄存器等硬件电路。</w:t>
      </w:r>
    </w:p>
    <w:p w:rsidR="00D61D54" w:rsidRDefault="00461C21" w:rsidP="00D61D54">
      <w:pPr>
        <w:pStyle w:val="af0"/>
        <w:numPr>
          <w:ilvl w:val="0"/>
          <w:numId w:val="32"/>
        </w:numPr>
        <w:spacing w:line="440" w:lineRule="exact"/>
        <w:ind w:firstLineChars="0"/>
        <w:rPr>
          <w:color w:val="000000" w:themeColor="text1"/>
        </w:rPr>
      </w:pPr>
      <w:r>
        <w:rPr>
          <w:color w:val="000000" w:themeColor="text1"/>
        </w:rPr>
        <w:t>FPGA</w:t>
      </w:r>
      <w:r>
        <w:rPr>
          <w:rFonts w:hint="eastAsia"/>
          <w:color w:val="000000" w:themeColor="text1"/>
        </w:rPr>
        <w:t>可使用</w:t>
      </w:r>
      <w:r>
        <w:rPr>
          <w:rFonts w:hint="eastAsia"/>
          <w:color w:val="000000" w:themeColor="text1"/>
        </w:rPr>
        <w:t>Verilog</w:t>
      </w:r>
      <w:r>
        <w:rPr>
          <w:rFonts w:hint="eastAsia"/>
          <w:color w:val="000000" w:themeColor="text1"/>
        </w:rPr>
        <w:t>来设计，从门电路到</w:t>
      </w:r>
      <w:r>
        <w:rPr>
          <w:rFonts w:hint="eastAsia"/>
          <w:color w:val="000000" w:themeColor="text1"/>
        </w:rPr>
        <w:t>F</w:t>
      </w:r>
      <w:r>
        <w:rPr>
          <w:color w:val="000000" w:themeColor="text1"/>
        </w:rPr>
        <w:t>IR</w:t>
      </w:r>
      <w:r>
        <w:rPr>
          <w:rFonts w:hint="eastAsia"/>
          <w:color w:val="000000" w:themeColor="text1"/>
        </w:rPr>
        <w:t>电路。</w:t>
      </w:r>
    </w:p>
    <w:p w:rsidR="00461C21" w:rsidRDefault="00461C21" w:rsidP="00D61D54">
      <w:pPr>
        <w:pStyle w:val="af0"/>
        <w:numPr>
          <w:ilvl w:val="0"/>
          <w:numId w:val="32"/>
        </w:numPr>
        <w:spacing w:line="440" w:lineRule="exact"/>
        <w:ind w:firstLineChars="0"/>
        <w:rPr>
          <w:color w:val="000000" w:themeColor="text1"/>
        </w:rPr>
      </w:pPr>
      <w:r>
        <w:rPr>
          <w:rFonts w:hint="eastAsia"/>
          <w:color w:val="000000" w:themeColor="text1"/>
        </w:rPr>
        <w:t>F</w:t>
      </w:r>
      <w:r>
        <w:rPr>
          <w:color w:val="000000" w:themeColor="text1"/>
        </w:rPr>
        <w:t>PGA</w:t>
      </w:r>
      <w:r>
        <w:rPr>
          <w:rFonts w:hint="eastAsia"/>
          <w:color w:val="000000" w:themeColor="text1"/>
        </w:rPr>
        <w:t>可以无限制重新编程，加载新方案时间极短，减少硬件开销。</w:t>
      </w:r>
    </w:p>
    <w:p w:rsidR="00461C21" w:rsidRDefault="0059194B" w:rsidP="00D61D54">
      <w:pPr>
        <w:pStyle w:val="af0"/>
        <w:numPr>
          <w:ilvl w:val="0"/>
          <w:numId w:val="32"/>
        </w:numPr>
        <w:spacing w:line="440" w:lineRule="exact"/>
        <w:ind w:firstLineChars="0"/>
        <w:rPr>
          <w:color w:val="000000" w:themeColor="text1"/>
        </w:rPr>
      </w:pPr>
      <w:r>
        <w:rPr>
          <w:rFonts w:hint="eastAsia"/>
          <w:color w:val="000000" w:themeColor="text1"/>
        </w:rPr>
        <w:t>F</w:t>
      </w:r>
      <w:r>
        <w:rPr>
          <w:color w:val="000000" w:themeColor="text1"/>
        </w:rPr>
        <w:t>PGA</w:t>
      </w:r>
      <w:r>
        <w:rPr>
          <w:rFonts w:hint="eastAsia"/>
          <w:color w:val="000000" w:themeColor="text1"/>
        </w:rPr>
        <w:t>工作频率可以通过修改设计来改变，来满足不同的需求。</w:t>
      </w:r>
    </w:p>
    <w:p w:rsidR="008A6B1B" w:rsidRDefault="008A6B1B" w:rsidP="008A6B1B">
      <w:pPr>
        <w:spacing w:line="440" w:lineRule="exact"/>
        <w:ind w:left="420"/>
        <w:jc w:val="both"/>
        <w:rPr>
          <w:color w:val="000000" w:themeColor="text1"/>
        </w:rPr>
      </w:pPr>
      <w:r>
        <w:rPr>
          <w:rFonts w:hint="eastAsia"/>
          <w:color w:val="000000" w:themeColor="text1"/>
        </w:rPr>
        <w:t>FPGA芯片的缺点如下：</w:t>
      </w:r>
    </w:p>
    <w:p w:rsidR="008A6B1B" w:rsidRDefault="008A6B1B" w:rsidP="008A6B1B">
      <w:pPr>
        <w:pStyle w:val="af0"/>
        <w:numPr>
          <w:ilvl w:val="0"/>
          <w:numId w:val="33"/>
        </w:numPr>
        <w:spacing w:line="440" w:lineRule="exact"/>
        <w:ind w:firstLineChars="0"/>
        <w:rPr>
          <w:color w:val="000000" w:themeColor="text1"/>
        </w:rPr>
      </w:pPr>
      <w:r>
        <w:rPr>
          <w:rFonts w:hint="eastAsia"/>
          <w:color w:val="000000" w:themeColor="text1"/>
        </w:rPr>
        <w:t xml:space="preserve"> </w:t>
      </w:r>
      <w:r w:rsidR="00BE7DD0">
        <w:rPr>
          <w:color w:val="000000" w:themeColor="text1"/>
        </w:rPr>
        <w:t>FPGA</w:t>
      </w:r>
      <w:r w:rsidR="00BE7DD0">
        <w:rPr>
          <w:rFonts w:hint="eastAsia"/>
          <w:color w:val="000000" w:themeColor="text1"/>
        </w:rPr>
        <w:t>所有功能依靠硬件实现，无法实现分支条件跳转。</w:t>
      </w:r>
    </w:p>
    <w:p w:rsidR="00BE7DD0" w:rsidRDefault="00BE7DD0" w:rsidP="008A6B1B">
      <w:pPr>
        <w:pStyle w:val="af0"/>
        <w:numPr>
          <w:ilvl w:val="0"/>
          <w:numId w:val="33"/>
        </w:numPr>
        <w:spacing w:line="440" w:lineRule="exact"/>
        <w:ind w:firstLineChars="0"/>
        <w:rPr>
          <w:color w:val="000000" w:themeColor="text1"/>
        </w:rPr>
      </w:pPr>
      <w:r>
        <w:rPr>
          <w:color w:val="000000" w:themeColor="text1"/>
        </w:rPr>
        <w:t xml:space="preserve"> </w:t>
      </w:r>
      <w:r>
        <w:rPr>
          <w:rFonts w:hint="eastAsia"/>
          <w:color w:val="000000" w:themeColor="text1"/>
        </w:rPr>
        <w:t>F</w:t>
      </w:r>
      <w:r>
        <w:rPr>
          <w:color w:val="000000" w:themeColor="text1"/>
        </w:rPr>
        <w:t>PGA</w:t>
      </w:r>
      <w:r>
        <w:rPr>
          <w:rFonts w:hint="eastAsia"/>
          <w:color w:val="000000" w:themeColor="text1"/>
        </w:rPr>
        <w:t>只能定点运算</w:t>
      </w:r>
    </w:p>
    <w:p w:rsidR="0059194B" w:rsidRDefault="00CC23CA" w:rsidP="006A41C2">
      <w:pPr>
        <w:spacing w:line="440" w:lineRule="exact"/>
        <w:ind w:firstLineChars="200" w:firstLine="480"/>
        <w:jc w:val="both"/>
        <w:rPr>
          <w:color w:val="333333"/>
          <w:spacing w:val="3"/>
          <w:shd w:val="clear" w:color="auto" w:fill="FFFFFF"/>
        </w:rPr>
      </w:pPr>
      <w:r w:rsidRPr="006A41C2">
        <w:rPr>
          <w:rFonts w:hint="eastAsia"/>
          <w:color w:val="000000" w:themeColor="text1"/>
        </w:rPr>
        <w:t>本次实验使用的是</w:t>
      </w:r>
      <w:r w:rsidRPr="006A41C2">
        <w:rPr>
          <w:color w:val="333333"/>
          <w:spacing w:val="3"/>
          <w:shd w:val="clear" w:color="auto" w:fill="FFFFFF"/>
        </w:rPr>
        <w:t>小脚丫STEP-CYC10</w:t>
      </w:r>
      <w:r w:rsidRPr="006A41C2">
        <w:rPr>
          <w:rFonts w:hint="eastAsia"/>
          <w:color w:val="333333"/>
          <w:spacing w:val="3"/>
          <w:shd w:val="clear" w:color="auto" w:fill="FFFFFF"/>
        </w:rPr>
        <w:t>的</w:t>
      </w:r>
      <w:r w:rsidRPr="006A41C2">
        <w:rPr>
          <w:color w:val="333333"/>
          <w:spacing w:val="3"/>
          <w:shd w:val="clear" w:color="auto" w:fill="FFFFFF"/>
        </w:rPr>
        <w:t>基于Intel Cyclone10设计的FPGA开发板</w:t>
      </w:r>
      <w:r w:rsidR="001405BE" w:rsidRPr="006A41C2">
        <w:rPr>
          <w:rFonts w:hint="eastAsia"/>
          <w:color w:val="333333"/>
          <w:spacing w:val="3"/>
          <w:shd w:val="clear" w:color="auto" w:fill="FFFFFF"/>
        </w:rPr>
        <w:t>，</w:t>
      </w:r>
      <w:r w:rsidR="001405BE" w:rsidRPr="006A41C2">
        <w:rPr>
          <w:color w:val="333333"/>
          <w:spacing w:val="3"/>
          <w:shd w:val="clear" w:color="auto" w:fill="FFFFFF"/>
        </w:rPr>
        <w:t>芯片型号是10CL016YU256C8G。另外，板卡上集成了USB Blaster编程器、SDRAM、FLASH等多种外设。板上预留了PCIE子卡插座，可方便进行扩展。其板</w:t>
      </w:r>
      <w:proofErr w:type="gramStart"/>
      <w:r w:rsidR="001405BE" w:rsidRPr="006A41C2">
        <w:rPr>
          <w:color w:val="333333"/>
          <w:spacing w:val="3"/>
          <w:shd w:val="clear" w:color="auto" w:fill="FFFFFF"/>
        </w:rPr>
        <w:t>载资源</w:t>
      </w:r>
      <w:proofErr w:type="gramEnd"/>
      <w:r w:rsidR="001405BE" w:rsidRPr="006A41C2">
        <w:rPr>
          <w:color w:val="333333"/>
          <w:spacing w:val="3"/>
          <w:shd w:val="clear" w:color="auto" w:fill="FFFFFF"/>
        </w:rPr>
        <w:t>如下：</w:t>
      </w:r>
    </w:p>
    <w:p w:rsidR="00A9255C" w:rsidRDefault="00A9255C" w:rsidP="006A41C2">
      <w:pPr>
        <w:spacing w:line="440" w:lineRule="exact"/>
        <w:ind w:firstLineChars="200" w:firstLine="492"/>
        <w:jc w:val="both"/>
        <w:rPr>
          <w:rFonts w:hint="eastAsia"/>
          <w:color w:val="333333"/>
          <w:spacing w:val="3"/>
          <w:shd w:val="clear" w:color="auto" w:fill="FFFFFF"/>
        </w:rPr>
      </w:pPr>
    </w:p>
    <w:p w:rsidR="00E80528" w:rsidRPr="00E13529" w:rsidRDefault="00E80528" w:rsidP="00E13529">
      <w:pPr>
        <w:spacing w:line="440" w:lineRule="exact"/>
        <w:ind w:firstLineChars="200" w:firstLine="432"/>
        <w:jc w:val="center"/>
        <w:rPr>
          <w:rFonts w:hint="eastAsia"/>
          <w:color w:val="333333"/>
          <w:spacing w:val="3"/>
          <w:sz w:val="21"/>
          <w:szCs w:val="21"/>
          <w:shd w:val="clear" w:color="auto" w:fill="FFFFFF"/>
        </w:rPr>
      </w:pPr>
      <w:r w:rsidRPr="00E13529">
        <w:rPr>
          <w:rFonts w:hint="eastAsia"/>
          <w:color w:val="333333"/>
          <w:spacing w:val="3"/>
          <w:sz w:val="21"/>
          <w:szCs w:val="21"/>
          <w:shd w:val="clear" w:color="auto" w:fill="FFFFFF"/>
        </w:rPr>
        <w:t>表</w:t>
      </w:r>
      <w:r w:rsidRPr="00E13529">
        <w:rPr>
          <w:color w:val="333333"/>
          <w:spacing w:val="3"/>
          <w:sz w:val="21"/>
          <w:szCs w:val="21"/>
          <w:shd w:val="clear" w:color="auto" w:fill="FFFFFF"/>
        </w:rPr>
        <w:t xml:space="preserve">2-1 </w:t>
      </w:r>
      <w:proofErr w:type="gramStart"/>
      <w:r w:rsidR="00E13529" w:rsidRPr="00E13529">
        <w:rPr>
          <w:rFonts w:hint="eastAsia"/>
          <w:color w:val="333333"/>
          <w:spacing w:val="3"/>
          <w:sz w:val="21"/>
          <w:szCs w:val="21"/>
          <w:shd w:val="clear" w:color="auto" w:fill="FFFFFF"/>
        </w:rPr>
        <w:t>板载资源</w:t>
      </w:r>
      <w:proofErr w:type="gramEnd"/>
    </w:p>
    <w:tbl>
      <w:tblPr>
        <w:tblStyle w:val="a3"/>
        <w:tblW w:w="8784" w:type="dxa"/>
        <w:tblLook w:val="04A0" w:firstRow="1" w:lastRow="0" w:firstColumn="1" w:lastColumn="0" w:noHBand="0" w:noVBand="1"/>
      </w:tblPr>
      <w:tblGrid>
        <w:gridCol w:w="2405"/>
        <w:gridCol w:w="1701"/>
        <w:gridCol w:w="3260"/>
        <w:gridCol w:w="1418"/>
      </w:tblGrid>
      <w:tr w:rsidR="00E86264" w:rsidTr="00635C50">
        <w:tc>
          <w:tcPr>
            <w:tcW w:w="2405" w:type="dxa"/>
          </w:tcPr>
          <w:p w:rsidR="00E86264" w:rsidRPr="00E86264" w:rsidRDefault="00E86264" w:rsidP="006A41C2">
            <w:pPr>
              <w:spacing w:line="440" w:lineRule="exact"/>
              <w:rPr>
                <w:b/>
                <w:color w:val="000000" w:themeColor="text1"/>
              </w:rPr>
            </w:pPr>
            <w:r w:rsidRPr="00E86264">
              <w:rPr>
                <w:rFonts w:hint="eastAsia"/>
                <w:b/>
                <w:color w:val="000000" w:themeColor="text1"/>
              </w:rPr>
              <w:t>资源种类</w:t>
            </w:r>
          </w:p>
        </w:tc>
        <w:tc>
          <w:tcPr>
            <w:tcW w:w="1701" w:type="dxa"/>
          </w:tcPr>
          <w:p w:rsidR="00E86264" w:rsidRPr="00E86264" w:rsidRDefault="00E86264" w:rsidP="006A41C2">
            <w:pPr>
              <w:spacing w:line="440" w:lineRule="exact"/>
              <w:rPr>
                <w:b/>
                <w:color w:val="000000" w:themeColor="text1"/>
              </w:rPr>
            </w:pPr>
            <w:r w:rsidRPr="00E86264">
              <w:rPr>
                <w:rFonts w:hint="eastAsia"/>
                <w:b/>
                <w:color w:val="000000" w:themeColor="text1"/>
              </w:rPr>
              <w:t>数量</w:t>
            </w:r>
          </w:p>
        </w:tc>
        <w:tc>
          <w:tcPr>
            <w:tcW w:w="3260" w:type="dxa"/>
          </w:tcPr>
          <w:p w:rsidR="00E86264" w:rsidRPr="00E86264" w:rsidRDefault="00E86264" w:rsidP="006A41C2">
            <w:pPr>
              <w:spacing w:line="440" w:lineRule="exact"/>
              <w:rPr>
                <w:b/>
                <w:color w:val="000000" w:themeColor="text1"/>
              </w:rPr>
            </w:pPr>
            <w:r w:rsidRPr="00E86264">
              <w:rPr>
                <w:rFonts w:hint="eastAsia"/>
                <w:b/>
                <w:color w:val="000000" w:themeColor="text1"/>
              </w:rPr>
              <w:t>资源种类</w:t>
            </w:r>
          </w:p>
        </w:tc>
        <w:tc>
          <w:tcPr>
            <w:tcW w:w="1418" w:type="dxa"/>
          </w:tcPr>
          <w:p w:rsidR="00E86264" w:rsidRPr="00E86264" w:rsidRDefault="00E86264" w:rsidP="006A41C2">
            <w:pPr>
              <w:spacing w:line="440" w:lineRule="exact"/>
              <w:rPr>
                <w:b/>
                <w:color w:val="000000" w:themeColor="text1"/>
              </w:rPr>
            </w:pPr>
            <w:r w:rsidRPr="00E86264">
              <w:rPr>
                <w:rFonts w:hint="eastAsia"/>
                <w:b/>
                <w:color w:val="000000" w:themeColor="text1"/>
              </w:rPr>
              <w:t>数量</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L</w:t>
            </w:r>
            <w:r>
              <w:rPr>
                <w:color w:val="000000" w:themeColor="text1"/>
              </w:rPr>
              <w:t>E</w:t>
            </w:r>
            <w:r>
              <w:rPr>
                <w:rFonts w:hint="eastAsia"/>
                <w:color w:val="000000" w:themeColor="text1"/>
              </w:rPr>
              <w:t>资源</w:t>
            </w:r>
          </w:p>
        </w:tc>
        <w:tc>
          <w:tcPr>
            <w:tcW w:w="1701" w:type="dxa"/>
          </w:tcPr>
          <w:p w:rsidR="00E86264" w:rsidRDefault="00E86264" w:rsidP="00E86264">
            <w:pPr>
              <w:spacing w:line="440" w:lineRule="exact"/>
              <w:rPr>
                <w:color w:val="000000" w:themeColor="text1"/>
              </w:rPr>
            </w:pPr>
            <w:r>
              <w:rPr>
                <w:rFonts w:hint="eastAsia"/>
                <w:color w:val="000000" w:themeColor="text1"/>
              </w:rPr>
              <w:t>1</w:t>
            </w:r>
            <w:r>
              <w:rPr>
                <w:color w:val="000000" w:themeColor="text1"/>
              </w:rPr>
              <w:t>6000</w:t>
            </w:r>
          </w:p>
        </w:tc>
        <w:tc>
          <w:tcPr>
            <w:tcW w:w="3260" w:type="dxa"/>
          </w:tcPr>
          <w:p w:rsidR="00E86264" w:rsidRDefault="00E86264" w:rsidP="00E86264">
            <w:pPr>
              <w:spacing w:line="440" w:lineRule="exact"/>
              <w:rPr>
                <w:color w:val="000000" w:themeColor="text1"/>
              </w:rPr>
            </w:pPr>
            <w:r>
              <w:rPr>
                <w:rFonts w:hint="eastAsia"/>
                <w:color w:val="000000" w:themeColor="text1"/>
              </w:rPr>
              <w:t>可扩展S</w:t>
            </w:r>
            <w:r>
              <w:rPr>
                <w:color w:val="000000" w:themeColor="text1"/>
              </w:rPr>
              <w:t>TEP-PCIE</w:t>
            </w:r>
            <w:r>
              <w:rPr>
                <w:rFonts w:hint="eastAsia"/>
                <w:color w:val="000000" w:themeColor="text1"/>
              </w:rPr>
              <w:t>接口</w:t>
            </w:r>
          </w:p>
        </w:tc>
        <w:tc>
          <w:tcPr>
            <w:tcW w:w="1418" w:type="dxa"/>
          </w:tcPr>
          <w:p w:rsidR="00E86264" w:rsidRDefault="00E86264" w:rsidP="00E86264">
            <w:pPr>
              <w:spacing w:line="440" w:lineRule="exact"/>
              <w:rPr>
                <w:color w:val="000000" w:themeColor="text1"/>
              </w:rPr>
            </w:pPr>
            <w:r>
              <w:rPr>
                <w:rFonts w:hint="eastAsia"/>
                <w:color w:val="000000" w:themeColor="text1"/>
              </w:rPr>
              <w:t>1个</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片上存储空间</w:t>
            </w:r>
          </w:p>
        </w:tc>
        <w:tc>
          <w:tcPr>
            <w:tcW w:w="1701" w:type="dxa"/>
          </w:tcPr>
          <w:p w:rsidR="00E86264" w:rsidRDefault="00E86264" w:rsidP="00E86264">
            <w:pPr>
              <w:spacing w:line="440" w:lineRule="exact"/>
              <w:rPr>
                <w:color w:val="000000" w:themeColor="text1"/>
              </w:rPr>
            </w:pPr>
            <w:r>
              <w:rPr>
                <w:rFonts w:hint="eastAsia"/>
                <w:color w:val="000000" w:themeColor="text1"/>
              </w:rPr>
              <w:t>5</w:t>
            </w:r>
            <w:r>
              <w:rPr>
                <w:color w:val="000000" w:themeColor="text1"/>
              </w:rPr>
              <w:t>04K</w:t>
            </w:r>
            <w:r>
              <w:rPr>
                <w:rFonts w:hint="eastAsia"/>
                <w:color w:val="000000" w:themeColor="text1"/>
              </w:rPr>
              <w:t>bit</w:t>
            </w:r>
          </w:p>
        </w:tc>
        <w:tc>
          <w:tcPr>
            <w:tcW w:w="3260" w:type="dxa"/>
          </w:tcPr>
          <w:p w:rsidR="00E86264" w:rsidRDefault="00E86264" w:rsidP="00E86264">
            <w:pPr>
              <w:spacing w:line="440" w:lineRule="exact"/>
              <w:rPr>
                <w:color w:val="000000" w:themeColor="text1"/>
              </w:rPr>
            </w:pPr>
            <w:r>
              <w:rPr>
                <w:rFonts w:hint="eastAsia"/>
                <w:color w:val="000000" w:themeColor="text1"/>
              </w:rPr>
              <w:t>集成U</w:t>
            </w:r>
            <w:r>
              <w:rPr>
                <w:color w:val="000000" w:themeColor="text1"/>
              </w:rPr>
              <w:t>SB-B</w:t>
            </w:r>
            <w:r>
              <w:rPr>
                <w:rFonts w:hint="eastAsia"/>
                <w:color w:val="000000" w:themeColor="text1"/>
              </w:rPr>
              <w:t>laste编写器</w:t>
            </w:r>
          </w:p>
        </w:tc>
        <w:tc>
          <w:tcPr>
            <w:tcW w:w="1418" w:type="dxa"/>
          </w:tcPr>
          <w:p w:rsidR="00E86264" w:rsidRDefault="00E86264" w:rsidP="00E86264">
            <w:pPr>
              <w:spacing w:line="440" w:lineRule="exact"/>
              <w:rPr>
                <w:color w:val="000000" w:themeColor="text1"/>
              </w:rPr>
            </w:pPr>
            <w:r>
              <w:rPr>
                <w:rFonts w:hint="eastAsia"/>
                <w:color w:val="000000" w:themeColor="text1"/>
              </w:rPr>
              <w:t>1个</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D</w:t>
            </w:r>
            <w:r>
              <w:rPr>
                <w:color w:val="000000" w:themeColor="text1"/>
              </w:rPr>
              <w:t xml:space="preserve">SP </w:t>
            </w:r>
            <w:r>
              <w:rPr>
                <w:rFonts w:hint="eastAsia"/>
                <w:color w:val="000000" w:themeColor="text1"/>
              </w:rPr>
              <w:t>blocks</w:t>
            </w:r>
          </w:p>
        </w:tc>
        <w:tc>
          <w:tcPr>
            <w:tcW w:w="1701" w:type="dxa"/>
          </w:tcPr>
          <w:p w:rsidR="00E86264" w:rsidRDefault="00E86264" w:rsidP="00E86264">
            <w:pPr>
              <w:spacing w:line="440" w:lineRule="exact"/>
              <w:rPr>
                <w:color w:val="000000" w:themeColor="text1"/>
              </w:rPr>
            </w:pPr>
            <w:r>
              <w:rPr>
                <w:rFonts w:hint="eastAsia"/>
                <w:color w:val="000000" w:themeColor="text1"/>
              </w:rPr>
              <w:t>5</w:t>
            </w:r>
            <w:r>
              <w:rPr>
                <w:color w:val="000000" w:themeColor="text1"/>
              </w:rPr>
              <w:t>6</w:t>
            </w:r>
            <w:r>
              <w:rPr>
                <w:rFonts w:hint="eastAsia"/>
                <w:color w:val="000000" w:themeColor="text1"/>
              </w:rPr>
              <w:t>个</w:t>
            </w:r>
          </w:p>
        </w:tc>
        <w:tc>
          <w:tcPr>
            <w:tcW w:w="3260" w:type="dxa"/>
          </w:tcPr>
          <w:p w:rsidR="00E86264" w:rsidRDefault="00E86264" w:rsidP="00E86264">
            <w:pPr>
              <w:spacing w:line="440" w:lineRule="exact"/>
              <w:rPr>
                <w:color w:val="000000" w:themeColor="text1"/>
              </w:rPr>
            </w:pPr>
            <w:r>
              <w:rPr>
                <w:color w:val="000000" w:themeColor="text1"/>
              </w:rPr>
              <w:t>SDRAM</w:t>
            </w:r>
          </w:p>
        </w:tc>
        <w:tc>
          <w:tcPr>
            <w:tcW w:w="1418" w:type="dxa"/>
          </w:tcPr>
          <w:p w:rsidR="00E86264" w:rsidRDefault="00E86264" w:rsidP="00E86264">
            <w:pPr>
              <w:spacing w:line="440" w:lineRule="exact"/>
              <w:rPr>
                <w:color w:val="000000" w:themeColor="text1"/>
              </w:rPr>
            </w:pPr>
            <w:r>
              <w:rPr>
                <w:color w:val="000000" w:themeColor="text1"/>
              </w:rPr>
              <w:t>64M</w:t>
            </w:r>
            <w:r>
              <w:rPr>
                <w:rFonts w:hint="eastAsia"/>
                <w:color w:val="000000" w:themeColor="text1"/>
              </w:rPr>
              <w:t>bit</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P</w:t>
            </w:r>
            <w:r>
              <w:rPr>
                <w:color w:val="000000" w:themeColor="text1"/>
              </w:rPr>
              <w:t>LL</w:t>
            </w:r>
          </w:p>
        </w:tc>
        <w:tc>
          <w:tcPr>
            <w:tcW w:w="1701" w:type="dxa"/>
          </w:tcPr>
          <w:p w:rsidR="00E86264" w:rsidRDefault="00E86264" w:rsidP="00E86264">
            <w:pPr>
              <w:spacing w:line="440" w:lineRule="exact"/>
              <w:rPr>
                <w:color w:val="000000" w:themeColor="text1"/>
              </w:rPr>
            </w:pPr>
            <w:r>
              <w:rPr>
                <w:rFonts w:hint="eastAsia"/>
                <w:color w:val="000000" w:themeColor="text1"/>
              </w:rPr>
              <w:t>4路</w:t>
            </w:r>
          </w:p>
        </w:tc>
        <w:tc>
          <w:tcPr>
            <w:tcW w:w="3260" w:type="dxa"/>
          </w:tcPr>
          <w:p w:rsidR="00E86264" w:rsidRDefault="00E86264" w:rsidP="00E86264">
            <w:pPr>
              <w:spacing w:line="440" w:lineRule="exact"/>
              <w:rPr>
                <w:color w:val="000000" w:themeColor="text1"/>
              </w:rPr>
            </w:pPr>
            <w:r>
              <w:rPr>
                <w:rFonts w:hint="eastAsia"/>
                <w:color w:val="000000" w:themeColor="text1"/>
              </w:rPr>
              <w:t>Flash</w:t>
            </w:r>
          </w:p>
        </w:tc>
        <w:tc>
          <w:tcPr>
            <w:tcW w:w="1418" w:type="dxa"/>
          </w:tcPr>
          <w:p w:rsidR="00E86264" w:rsidRDefault="00E86264" w:rsidP="00E86264">
            <w:pPr>
              <w:spacing w:line="440" w:lineRule="exact"/>
              <w:rPr>
                <w:color w:val="000000" w:themeColor="text1"/>
              </w:rPr>
            </w:pPr>
            <w:r>
              <w:rPr>
                <w:color w:val="000000" w:themeColor="text1"/>
              </w:rPr>
              <w:t>64M</w:t>
            </w:r>
            <w:r>
              <w:rPr>
                <w:rFonts w:hint="eastAsia"/>
                <w:color w:val="000000" w:themeColor="text1"/>
              </w:rPr>
              <w:t>bit</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Micro</w:t>
            </w:r>
            <w:r>
              <w:rPr>
                <w:color w:val="000000" w:themeColor="text1"/>
              </w:rPr>
              <w:t xml:space="preserve"> USB</w:t>
            </w:r>
            <w:r>
              <w:rPr>
                <w:rFonts w:hint="eastAsia"/>
                <w:color w:val="000000" w:themeColor="text1"/>
              </w:rPr>
              <w:t>接口</w:t>
            </w:r>
          </w:p>
        </w:tc>
        <w:tc>
          <w:tcPr>
            <w:tcW w:w="1701" w:type="dxa"/>
          </w:tcPr>
          <w:p w:rsidR="00E86264" w:rsidRDefault="00E86264" w:rsidP="00E86264">
            <w:pPr>
              <w:spacing w:line="440" w:lineRule="exact"/>
              <w:rPr>
                <w:color w:val="000000" w:themeColor="text1"/>
              </w:rPr>
            </w:pPr>
            <w:r>
              <w:rPr>
                <w:rFonts w:hint="eastAsia"/>
                <w:color w:val="000000" w:themeColor="text1"/>
              </w:rPr>
              <w:t>2路</w:t>
            </w:r>
          </w:p>
        </w:tc>
        <w:tc>
          <w:tcPr>
            <w:tcW w:w="3260" w:type="dxa"/>
          </w:tcPr>
          <w:p w:rsidR="00E86264" w:rsidRDefault="00E86264" w:rsidP="00E86264">
            <w:pPr>
              <w:spacing w:line="440" w:lineRule="exact"/>
              <w:rPr>
                <w:color w:val="000000" w:themeColor="text1"/>
              </w:rPr>
            </w:pPr>
            <w:r>
              <w:rPr>
                <w:rFonts w:hint="eastAsia"/>
                <w:color w:val="000000" w:themeColor="text1"/>
              </w:rPr>
              <w:t>三轴加速度计A</w:t>
            </w:r>
            <w:r>
              <w:rPr>
                <w:color w:val="000000" w:themeColor="text1"/>
              </w:rPr>
              <w:t>DXL345</w:t>
            </w:r>
          </w:p>
        </w:tc>
        <w:tc>
          <w:tcPr>
            <w:tcW w:w="1418" w:type="dxa"/>
          </w:tcPr>
          <w:p w:rsidR="00E86264" w:rsidRDefault="00E86264" w:rsidP="00E86264">
            <w:pPr>
              <w:spacing w:line="440" w:lineRule="exact"/>
              <w:rPr>
                <w:color w:val="000000" w:themeColor="text1"/>
              </w:rPr>
            </w:pPr>
            <w:r>
              <w:rPr>
                <w:rFonts w:hint="eastAsia"/>
                <w:color w:val="000000" w:themeColor="text1"/>
              </w:rPr>
              <w:t>1个</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lastRenderedPageBreak/>
              <w:t>数码管</w:t>
            </w:r>
          </w:p>
        </w:tc>
        <w:tc>
          <w:tcPr>
            <w:tcW w:w="1701" w:type="dxa"/>
          </w:tcPr>
          <w:p w:rsidR="00E86264" w:rsidRDefault="00E86264" w:rsidP="00E86264">
            <w:pPr>
              <w:spacing w:line="440" w:lineRule="exact"/>
              <w:rPr>
                <w:color w:val="000000" w:themeColor="text1"/>
              </w:rPr>
            </w:pPr>
            <w:r>
              <w:rPr>
                <w:rFonts w:hint="eastAsia"/>
                <w:color w:val="000000" w:themeColor="text1"/>
              </w:rPr>
              <w:t>4位</w:t>
            </w:r>
          </w:p>
        </w:tc>
        <w:tc>
          <w:tcPr>
            <w:tcW w:w="3260" w:type="dxa"/>
          </w:tcPr>
          <w:p w:rsidR="00E86264" w:rsidRDefault="00E86264" w:rsidP="00E86264">
            <w:pPr>
              <w:spacing w:line="440" w:lineRule="exact"/>
              <w:rPr>
                <w:color w:val="000000" w:themeColor="text1"/>
              </w:rPr>
            </w:pPr>
            <w:r>
              <w:rPr>
                <w:rFonts w:hint="eastAsia"/>
                <w:color w:val="000000" w:themeColor="text1"/>
              </w:rPr>
              <w:t>U</w:t>
            </w:r>
            <w:r>
              <w:rPr>
                <w:color w:val="000000" w:themeColor="text1"/>
              </w:rPr>
              <w:t>SB</w:t>
            </w:r>
            <w:r>
              <w:rPr>
                <w:rFonts w:hint="eastAsia"/>
                <w:color w:val="000000" w:themeColor="text1"/>
              </w:rPr>
              <w:t>转Uart桥接芯片</w:t>
            </w:r>
            <w:r w:rsidR="00635C50">
              <w:rPr>
                <w:rFonts w:hint="eastAsia"/>
                <w:color w:val="000000" w:themeColor="text1"/>
              </w:rPr>
              <w:t>C</w:t>
            </w:r>
            <w:r w:rsidR="00635C50">
              <w:rPr>
                <w:color w:val="000000" w:themeColor="text1"/>
              </w:rPr>
              <w:t>P2012</w:t>
            </w:r>
          </w:p>
        </w:tc>
        <w:tc>
          <w:tcPr>
            <w:tcW w:w="1418" w:type="dxa"/>
          </w:tcPr>
          <w:p w:rsidR="00E86264" w:rsidRDefault="00E86264" w:rsidP="00E86264">
            <w:pPr>
              <w:spacing w:line="440" w:lineRule="exact"/>
              <w:rPr>
                <w:color w:val="000000" w:themeColor="text1"/>
              </w:rPr>
            </w:pPr>
            <w:r>
              <w:rPr>
                <w:rFonts w:hint="eastAsia"/>
                <w:color w:val="000000" w:themeColor="text1"/>
              </w:rPr>
              <w:t>1个</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R</w:t>
            </w:r>
            <w:r>
              <w:rPr>
                <w:color w:val="000000" w:themeColor="text1"/>
              </w:rPr>
              <w:t xml:space="preserve">GB </w:t>
            </w:r>
            <w:r>
              <w:rPr>
                <w:rFonts w:hint="eastAsia"/>
                <w:color w:val="000000" w:themeColor="text1"/>
              </w:rPr>
              <w:t>三色L</w:t>
            </w:r>
            <w:r>
              <w:rPr>
                <w:color w:val="000000" w:themeColor="text1"/>
              </w:rPr>
              <w:t>ED</w:t>
            </w:r>
          </w:p>
        </w:tc>
        <w:tc>
          <w:tcPr>
            <w:tcW w:w="1701" w:type="dxa"/>
          </w:tcPr>
          <w:p w:rsidR="00E86264" w:rsidRDefault="00E86264" w:rsidP="00E86264">
            <w:pPr>
              <w:spacing w:line="440" w:lineRule="exact"/>
              <w:rPr>
                <w:color w:val="000000" w:themeColor="text1"/>
              </w:rPr>
            </w:pPr>
            <w:r>
              <w:rPr>
                <w:rFonts w:hint="eastAsia"/>
                <w:color w:val="000000" w:themeColor="text1"/>
              </w:rPr>
              <w:t>2个</w:t>
            </w:r>
          </w:p>
        </w:tc>
        <w:tc>
          <w:tcPr>
            <w:tcW w:w="3260" w:type="dxa"/>
          </w:tcPr>
          <w:p w:rsidR="00E86264" w:rsidRDefault="00E86264" w:rsidP="00E86264">
            <w:pPr>
              <w:spacing w:line="440" w:lineRule="exact"/>
              <w:rPr>
                <w:color w:val="000000" w:themeColor="text1"/>
              </w:rPr>
            </w:pPr>
            <w:r>
              <w:rPr>
                <w:rFonts w:hint="eastAsia"/>
                <w:color w:val="000000" w:themeColor="text1"/>
              </w:rPr>
              <w:t>1</w:t>
            </w:r>
            <w:r>
              <w:rPr>
                <w:color w:val="000000" w:themeColor="text1"/>
              </w:rPr>
              <w:t>2M</w:t>
            </w:r>
            <w:r>
              <w:rPr>
                <w:rFonts w:hint="eastAsia"/>
                <w:color w:val="000000" w:themeColor="text1"/>
              </w:rPr>
              <w:t>与5</w:t>
            </w:r>
            <w:r>
              <w:rPr>
                <w:color w:val="000000" w:themeColor="text1"/>
              </w:rPr>
              <w:t>0M</w:t>
            </w:r>
            <w:r>
              <w:rPr>
                <w:rFonts w:hint="eastAsia"/>
                <w:color w:val="000000" w:themeColor="text1"/>
              </w:rPr>
              <w:t>双路时钟源</w:t>
            </w:r>
          </w:p>
        </w:tc>
        <w:tc>
          <w:tcPr>
            <w:tcW w:w="1418" w:type="dxa"/>
          </w:tcPr>
          <w:p w:rsidR="00E86264" w:rsidRDefault="00E86264" w:rsidP="00E86264">
            <w:pPr>
              <w:spacing w:line="440" w:lineRule="exact"/>
              <w:rPr>
                <w:color w:val="000000" w:themeColor="text1"/>
              </w:rPr>
            </w:pPr>
            <w:r>
              <w:rPr>
                <w:rFonts w:hint="eastAsia"/>
                <w:color w:val="000000" w:themeColor="text1"/>
              </w:rPr>
              <w:t>1个</w:t>
            </w:r>
          </w:p>
        </w:tc>
      </w:tr>
      <w:tr w:rsidR="00E86264" w:rsidTr="00635C50">
        <w:tc>
          <w:tcPr>
            <w:tcW w:w="2405" w:type="dxa"/>
          </w:tcPr>
          <w:p w:rsidR="00E86264" w:rsidRDefault="00E86264" w:rsidP="00E86264">
            <w:pPr>
              <w:spacing w:line="440" w:lineRule="exact"/>
              <w:rPr>
                <w:color w:val="000000" w:themeColor="text1"/>
              </w:rPr>
            </w:pPr>
            <w:r>
              <w:rPr>
                <w:rFonts w:hint="eastAsia"/>
                <w:color w:val="000000" w:themeColor="text1"/>
              </w:rPr>
              <w:t>5向按键</w:t>
            </w:r>
          </w:p>
        </w:tc>
        <w:tc>
          <w:tcPr>
            <w:tcW w:w="1701" w:type="dxa"/>
          </w:tcPr>
          <w:p w:rsidR="00E86264" w:rsidRDefault="00E86264" w:rsidP="00E86264">
            <w:pPr>
              <w:spacing w:line="440" w:lineRule="exact"/>
              <w:rPr>
                <w:color w:val="000000" w:themeColor="text1"/>
              </w:rPr>
            </w:pPr>
            <w:r>
              <w:rPr>
                <w:rFonts w:hint="eastAsia"/>
                <w:color w:val="000000" w:themeColor="text1"/>
              </w:rPr>
              <w:t>1路</w:t>
            </w:r>
          </w:p>
        </w:tc>
        <w:tc>
          <w:tcPr>
            <w:tcW w:w="3260" w:type="dxa"/>
          </w:tcPr>
          <w:p w:rsidR="00E86264" w:rsidRDefault="00E86264" w:rsidP="00E86264">
            <w:pPr>
              <w:spacing w:line="440" w:lineRule="exact"/>
              <w:rPr>
                <w:color w:val="000000" w:themeColor="text1"/>
              </w:rPr>
            </w:pPr>
            <w:r>
              <w:rPr>
                <w:rFonts w:hint="eastAsia"/>
                <w:color w:val="000000" w:themeColor="text1"/>
              </w:rPr>
              <w:t>L</w:t>
            </w:r>
            <w:r>
              <w:rPr>
                <w:color w:val="000000" w:themeColor="text1"/>
              </w:rPr>
              <w:t>ED</w:t>
            </w:r>
          </w:p>
        </w:tc>
        <w:tc>
          <w:tcPr>
            <w:tcW w:w="1418" w:type="dxa"/>
          </w:tcPr>
          <w:p w:rsidR="00E86264" w:rsidRDefault="00E86264" w:rsidP="00E86264">
            <w:pPr>
              <w:spacing w:line="440" w:lineRule="exact"/>
              <w:rPr>
                <w:color w:val="000000" w:themeColor="text1"/>
              </w:rPr>
            </w:pPr>
            <w:r>
              <w:rPr>
                <w:rFonts w:hint="eastAsia"/>
                <w:color w:val="000000" w:themeColor="text1"/>
              </w:rPr>
              <w:t>8路</w:t>
            </w:r>
          </w:p>
        </w:tc>
      </w:tr>
    </w:tbl>
    <w:p w:rsidR="00E86264" w:rsidRPr="006A41C2" w:rsidRDefault="00E86264" w:rsidP="006A41C2">
      <w:pPr>
        <w:spacing w:line="440" w:lineRule="exact"/>
        <w:ind w:firstLineChars="200" w:firstLine="480"/>
        <w:jc w:val="both"/>
        <w:rPr>
          <w:color w:val="000000" w:themeColor="text1"/>
        </w:rPr>
      </w:pPr>
    </w:p>
    <w:p w:rsidR="00CB2B8C" w:rsidRDefault="00CB2B8C" w:rsidP="00CB2B8C">
      <w:pPr>
        <w:pStyle w:val="22"/>
        <w:spacing w:beforeLines="50" w:before="156" w:after="0" w:line="360" w:lineRule="auto"/>
        <w:outlineLvl w:val="1"/>
      </w:pPr>
      <w:bookmarkStart w:id="39" w:name="_Toc3823174"/>
      <w:bookmarkStart w:id="40" w:name="_Toc7908347"/>
      <w:bookmarkStart w:id="41" w:name="_Toc9495054"/>
      <w:bookmarkStart w:id="42" w:name="_Toc43291562"/>
      <w:r>
        <w:rPr>
          <w:rFonts w:hint="eastAsia"/>
        </w:rPr>
        <w:t>2</w:t>
      </w:r>
      <w:r>
        <w:t xml:space="preserve">.2 </w:t>
      </w:r>
      <w:bookmarkEnd w:id="39"/>
      <w:bookmarkEnd w:id="40"/>
      <w:bookmarkEnd w:id="41"/>
      <w:r w:rsidR="00795F23">
        <w:rPr>
          <w:rFonts w:hint="eastAsia"/>
        </w:rPr>
        <w:t>综合实验系统</w:t>
      </w:r>
      <w:bookmarkEnd w:id="42"/>
    </w:p>
    <w:p w:rsidR="00872820" w:rsidRDefault="001D2674" w:rsidP="00C6572F">
      <w:pPr>
        <w:spacing w:line="440" w:lineRule="exact"/>
        <w:ind w:firstLineChars="200" w:firstLine="480"/>
        <w:jc w:val="both"/>
        <w:rPr>
          <w:color w:val="000000" w:themeColor="text1"/>
        </w:rPr>
      </w:pPr>
      <w:bookmarkStart w:id="43" w:name="_Toc3823176"/>
      <w:r>
        <w:rPr>
          <w:rFonts w:hint="eastAsia"/>
          <w:color w:val="000000" w:themeColor="text1"/>
        </w:rPr>
        <w:t>本实验所使用的实验环境由清华大学提供。</w:t>
      </w:r>
    </w:p>
    <w:p w:rsidR="0067330C" w:rsidRDefault="008360D5" w:rsidP="0067330C">
      <w:pPr>
        <w:spacing w:line="360" w:lineRule="auto"/>
        <w:ind w:firstLineChars="200" w:firstLine="480"/>
        <w:jc w:val="both"/>
        <w:rPr>
          <w:color w:val="404040"/>
          <w:shd w:val="clear" w:color="auto" w:fill="FFFFFF"/>
        </w:rPr>
      </w:pPr>
      <w:r>
        <w:rPr>
          <w:rFonts w:hint="eastAsia"/>
          <w:color w:val="000000" w:themeColor="text1"/>
        </w:rPr>
        <w:t>SoC，全称</w:t>
      </w:r>
      <w:r w:rsidRPr="008360D5">
        <w:rPr>
          <w:color w:val="404040"/>
          <w:shd w:val="clear" w:color="auto" w:fill="FFFFFF"/>
        </w:rPr>
        <w:t>System-on-a-Chip</w:t>
      </w:r>
      <w:r>
        <w:rPr>
          <w:rFonts w:hint="eastAsia"/>
          <w:color w:val="404040"/>
          <w:shd w:val="clear" w:color="auto" w:fill="FFFFFF"/>
        </w:rPr>
        <w:t>，是将一些关键组件集成在一块的系统或芯片。</w:t>
      </w:r>
      <w:r w:rsidR="00A20356">
        <w:rPr>
          <w:rFonts w:hint="eastAsia"/>
          <w:color w:val="404040"/>
          <w:shd w:val="clear" w:color="auto" w:fill="FFFFFF"/>
        </w:rPr>
        <w:t>使用SoC系统可以很好的减少空间开销，使空间利用率的到提高</w:t>
      </w:r>
      <w:r w:rsidR="00615B81">
        <w:rPr>
          <w:rFonts w:hint="eastAsia"/>
          <w:color w:val="404040"/>
          <w:shd w:val="clear" w:color="auto" w:fill="FFFFFF"/>
        </w:rPr>
        <w:t>，以方便提供更多的空间给其他模块。</w:t>
      </w:r>
    </w:p>
    <w:p w:rsidR="006207DB" w:rsidRDefault="006207DB" w:rsidP="0067330C">
      <w:pPr>
        <w:spacing w:line="360" w:lineRule="auto"/>
        <w:ind w:firstLineChars="200" w:firstLine="480"/>
        <w:jc w:val="both"/>
        <w:rPr>
          <w:rFonts w:hint="eastAsia"/>
          <w:color w:val="404040"/>
          <w:shd w:val="clear" w:color="auto" w:fill="FFFFFF"/>
        </w:rPr>
      </w:pPr>
    </w:p>
    <w:p w:rsidR="001D2674" w:rsidRDefault="0067330C" w:rsidP="0067330C">
      <w:pPr>
        <w:spacing w:line="360" w:lineRule="auto"/>
        <w:jc w:val="both"/>
        <w:rPr>
          <w:color w:val="404040"/>
          <w:shd w:val="clear" w:color="auto" w:fill="FFFFFF"/>
        </w:rPr>
      </w:pPr>
      <w:r>
        <w:rPr>
          <w:noProof/>
        </w:rPr>
        <w:drawing>
          <wp:inline distT="0" distB="0" distL="0" distR="0" wp14:anchorId="6B101EB6" wp14:editId="64770FB2">
            <wp:extent cx="5544185" cy="3297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4185" cy="3297555"/>
                    </a:xfrm>
                    <a:prstGeom prst="rect">
                      <a:avLst/>
                    </a:prstGeom>
                  </pic:spPr>
                </pic:pic>
              </a:graphicData>
            </a:graphic>
          </wp:inline>
        </w:drawing>
      </w:r>
    </w:p>
    <w:p w:rsidR="00865DF4" w:rsidRDefault="00865DF4" w:rsidP="002D0CAF">
      <w:pPr>
        <w:spacing w:line="440" w:lineRule="exact"/>
        <w:ind w:firstLineChars="1100" w:firstLine="2310"/>
        <w:jc w:val="both"/>
        <w:rPr>
          <w:color w:val="000000" w:themeColor="text1"/>
          <w:sz w:val="21"/>
          <w:szCs w:val="21"/>
        </w:rPr>
      </w:pPr>
      <w:r w:rsidRPr="00295D17">
        <w:rPr>
          <w:rFonts w:hint="eastAsia"/>
          <w:color w:val="000000" w:themeColor="text1"/>
          <w:sz w:val="21"/>
          <w:szCs w:val="21"/>
        </w:rPr>
        <w:t>图</w:t>
      </w:r>
      <w:r w:rsidR="002874DB">
        <w:rPr>
          <w:rFonts w:hint="eastAsia"/>
          <w:color w:val="000000" w:themeColor="text1"/>
          <w:sz w:val="21"/>
          <w:szCs w:val="21"/>
        </w:rPr>
        <w:t>2</w:t>
      </w:r>
      <w:r w:rsidR="00E71A41">
        <w:rPr>
          <w:color w:val="000000" w:themeColor="text1"/>
          <w:sz w:val="21"/>
          <w:szCs w:val="21"/>
        </w:rPr>
        <w:t>-</w:t>
      </w:r>
      <w:r w:rsidR="002874DB">
        <w:rPr>
          <w:color w:val="000000" w:themeColor="text1"/>
          <w:sz w:val="21"/>
          <w:szCs w:val="21"/>
        </w:rPr>
        <w:t>1</w:t>
      </w:r>
      <w:r w:rsidRPr="00295D17">
        <w:rPr>
          <w:rFonts w:hint="eastAsia"/>
          <w:color w:val="000000" w:themeColor="text1"/>
          <w:sz w:val="21"/>
          <w:szCs w:val="21"/>
        </w:rPr>
        <w:t xml:space="preserve"> 综合实验系统So</w:t>
      </w:r>
      <w:r w:rsidRPr="00295D17">
        <w:rPr>
          <w:color w:val="000000" w:themeColor="text1"/>
          <w:sz w:val="21"/>
          <w:szCs w:val="21"/>
        </w:rPr>
        <w:t>C</w:t>
      </w:r>
      <w:r w:rsidRPr="00295D17">
        <w:rPr>
          <w:rFonts w:hint="eastAsia"/>
          <w:color w:val="000000" w:themeColor="text1"/>
          <w:sz w:val="21"/>
          <w:szCs w:val="21"/>
        </w:rPr>
        <w:t>总体框架</w:t>
      </w:r>
    </w:p>
    <w:p w:rsidR="006207DB" w:rsidRPr="00295D17" w:rsidRDefault="006207DB" w:rsidP="002D0CAF">
      <w:pPr>
        <w:spacing w:line="440" w:lineRule="exact"/>
        <w:ind w:firstLineChars="1100" w:firstLine="2310"/>
        <w:jc w:val="both"/>
        <w:rPr>
          <w:rFonts w:hint="eastAsia"/>
          <w:color w:val="000000" w:themeColor="text1"/>
          <w:sz w:val="21"/>
          <w:szCs w:val="21"/>
        </w:rPr>
      </w:pPr>
    </w:p>
    <w:p w:rsidR="002D0CAF" w:rsidRDefault="00C07A60" w:rsidP="002D0CAF">
      <w:pPr>
        <w:spacing w:line="440" w:lineRule="exact"/>
        <w:jc w:val="both"/>
        <w:rPr>
          <w:color w:val="000000" w:themeColor="text1"/>
        </w:rPr>
      </w:pPr>
      <w:r>
        <w:rPr>
          <w:color w:val="000000" w:themeColor="text1"/>
        </w:rPr>
        <w:tab/>
      </w:r>
      <w:r>
        <w:rPr>
          <w:rFonts w:hint="eastAsia"/>
          <w:color w:val="000000" w:themeColor="text1"/>
        </w:rPr>
        <w:t>本次使用的综合实验系统的SoC框架如图</w:t>
      </w:r>
      <w:r w:rsidR="002874DB">
        <w:rPr>
          <w:rFonts w:hint="eastAsia"/>
          <w:color w:val="000000" w:themeColor="text1"/>
        </w:rPr>
        <w:t>2</w:t>
      </w:r>
      <w:r w:rsidR="00E71A41">
        <w:rPr>
          <w:color w:val="000000" w:themeColor="text1"/>
        </w:rPr>
        <w:t>-</w:t>
      </w:r>
      <w:r w:rsidR="002874DB">
        <w:rPr>
          <w:color w:val="000000" w:themeColor="text1"/>
        </w:rPr>
        <w:t>1</w:t>
      </w:r>
      <w:r>
        <w:rPr>
          <w:rFonts w:hint="eastAsia"/>
          <w:color w:val="000000" w:themeColor="text1"/>
        </w:rPr>
        <w:t>所示。</w:t>
      </w:r>
      <w:r w:rsidR="00D04180">
        <w:rPr>
          <w:rFonts w:hint="eastAsia"/>
          <w:color w:val="000000" w:themeColor="text1"/>
        </w:rPr>
        <w:t>R</w:t>
      </w:r>
      <w:r w:rsidR="00D04180">
        <w:rPr>
          <w:color w:val="000000" w:themeColor="text1"/>
        </w:rPr>
        <w:t>ISC-V</w:t>
      </w:r>
      <w:r w:rsidR="00D04180">
        <w:rPr>
          <w:rFonts w:hint="eastAsia"/>
          <w:color w:val="000000" w:themeColor="text1"/>
        </w:rPr>
        <w:t>架构</w:t>
      </w:r>
      <w:r w:rsidR="00926F69">
        <w:rPr>
          <w:rFonts w:hint="eastAsia"/>
          <w:color w:val="000000" w:themeColor="text1"/>
        </w:rPr>
        <w:t>处理器</w:t>
      </w:r>
      <w:r w:rsidR="00D04180">
        <w:rPr>
          <w:rFonts w:hint="eastAsia"/>
          <w:color w:val="000000" w:themeColor="text1"/>
        </w:rPr>
        <w:t>通过Wishbone协议总线与其他设备进行数据交互。</w:t>
      </w:r>
      <w:r w:rsidR="00E26692">
        <w:rPr>
          <w:rFonts w:hint="eastAsia"/>
          <w:color w:val="000000" w:themeColor="text1"/>
        </w:rPr>
        <w:t>而S</w:t>
      </w:r>
      <w:r w:rsidR="00E26692">
        <w:rPr>
          <w:color w:val="000000" w:themeColor="text1"/>
        </w:rPr>
        <w:t>DRAM</w:t>
      </w:r>
      <w:r w:rsidR="00E26692">
        <w:rPr>
          <w:rFonts w:hint="eastAsia"/>
          <w:color w:val="000000" w:themeColor="text1"/>
        </w:rPr>
        <w:t>和Wishbone交互需要进行数据处理，</w:t>
      </w:r>
      <w:r w:rsidR="00C26D74">
        <w:rPr>
          <w:rFonts w:hint="eastAsia"/>
          <w:color w:val="000000" w:themeColor="text1"/>
        </w:rPr>
        <w:t>需要将3</w:t>
      </w:r>
      <w:r w:rsidR="00C26D74">
        <w:rPr>
          <w:color w:val="000000" w:themeColor="text1"/>
        </w:rPr>
        <w:t>2</w:t>
      </w:r>
      <w:r w:rsidR="00C26D74">
        <w:rPr>
          <w:rFonts w:hint="eastAsia"/>
          <w:color w:val="000000" w:themeColor="text1"/>
        </w:rPr>
        <w:t>位数据与1</w:t>
      </w:r>
      <w:r w:rsidR="00C26D74">
        <w:rPr>
          <w:color w:val="000000" w:themeColor="text1"/>
        </w:rPr>
        <w:t>6</w:t>
      </w:r>
      <w:r w:rsidR="00C26D74">
        <w:rPr>
          <w:rFonts w:hint="eastAsia"/>
          <w:color w:val="000000" w:themeColor="text1"/>
        </w:rPr>
        <w:t>位数据进行转换，</w:t>
      </w:r>
      <w:r w:rsidR="00121D78">
        <w:rPr>
          <w:rFonts w:hint="eastAsia"/>
          <w:color w:val="000000" w:themeColor="text1"/>
        </w:rPr>
        <w:t>此部分存在转换正确问题，此问题的改进将在第五章综合试验系统的改进部分阐述。</w:t>
      </w:r>
    </w:p>
    <w:p w:rsidR="003543FC" w:rsidRDefault="003543FC" w:rsidP="002D0CAF">
      <w:pPr>
        <w:spacing w:line="440" w:lineRule="exact"/>
        <w:jc w:val="both"/>
        <w:rPr>
          <w:color w:val="333333"/>
          <w:spacing w:val="3"/>
          <w:shd w:val="clear" w:color="auto" w:fill="FFFFFF"/>
        </w:rPr>
      </w:pPr>
      <w:r>
        <w:rPr>
          <w:color w:val="000000" w:themeColor="text1"/>
        </w:rPr>
        <w:lastRenderedPageBreak/>
        <w:tab/>
      </w:r>
      <w:r w:rsidR="00E21131">
        <w:rPr>
          <w:rFonts w:hint="eastAsia"/>
          <w:color w:val="000000" w:themeColor="text1"/>
        </w:rPr>
        <w:t>C</w:t>
      </w:r>
      <w:r w:rsidR="00E21131" w:rsidRPr="00B23614">
        <w:rPr>
          <w:color w:val="000000" w:themeColor="text1"/>
        </w:rPr>
        <w:t>ONFIG</w:t>
      </w:r>
      <w:r w:rsidR="00E21131" w:rsidRPr="00B23614">
        <w:rPr>
          <w:rFonts w:hint="eastAsia"/>
          <w:color w:val="000000" w:themeColor="text1"/>
        </w:rPr>
        <w:t>模块是为了兼容B</w:t>
      </w:r>
      <w:r w:rsidR="00E21131" w:rsidRPr="00B23614">
        <w:rPr>
          <w:color w:val="000000" w:themeColor="text1"/>
        </w:rPr>
        <w:t>BL</w:t>
      </w:r>
      <w:r w:rsidR="00E21131" w:rsidRPr="00B23614">
        <w:rPr>
          <w:rFonts w:hint="eastAsia"/>
          <w:color w:val="000000" w:themeColor="text1"/>
        </w:rPr>
        <w:t>，该模块中保存了一些硬件信息提供B</w:t>
      </w:r>
      <w:r w:rsidR="00E21131" w:rsidRPr="00B23614">
        <w:rPr>
          <w:color w:val="000000" w:themeColor="text1"/>
        </w:rPr>
        <w:t>BL</w:t>
      </w:r>
      <w:r w:rsidR="00E21131" w:rsidRPr="00B23614">
        <w:rPr>
          <w:rFonts w:hint="eastAsia"/>
          <w:color w:val="000000" w:themeColor="text1"/>
        </w:rPr>
        <w:t>查询设置，</w:t>
      </w:r>
      <w:r w:rsidR="00E21131" w:rsidRPr="00B23614">
        <w:rPr>
          <w:color w:val="333333"/>
          <w:spacing w:val="3"/>
          <w:shd w:val="clear" w:color="auto" w:fill="FFFFFF"/>
        </w:rPr>
        <w:t>另外根据BBL要求，timer与cmp的地址也是通过内存地址访问的，这里也一并归于此模块中。当timer达到cmp的数值时会触发一个定时器中断，直接送往</w:t>
      </w:r>
      <w:r w:rsidR="00926F69">
        <w:rPr>
          <w:rFonts w:hint="eastAsia"/>
          <w:color w:val="000000" w:themeColor="text1"/>
        </w:rPr>
        <w:t>处理器</w:t>
      </w:r>
      <w:r w:rsidR="00E21131" w:rsidRPr="00B23614">
        <w:rPr>
          <w:color w:val="333333"/>
          <w:spacing w:val="3"/>
          <w:shd w:val="clear" w:color="auto" w:fill="FFFFFF"/>
        </w:rPr>
        <w:t>。</w:t>
      </w:r>
    </w:p>
    <w:p w:rsidR="00B1740E" w:rsidRDefault="00B1740E" w:rsidP="002D0CAF">
      <w:pPr>
        <w:spacing w:line="440" w:lineRule="exact"/>
        <w:jc w:val="both"/>
        <w:rPr>
          <w:color w:val="000000" w:themeColor="text1"/>
        </w:rPr>
      </w:pPr>
      <w:r>
        <w:rPr>
          <w:color w:val="000000" w:themeColor="text1"/>
        </w:rPr>
        <w:tab/>
      </w:r>
      <w:r w:rsidR="00D0725D">
        <w:rPr>
          <w:color w:val="000000" w:themeColor="text1"/>
        </w:rPr>
        <w:t>ROM</w:t>
      </w:r>
      <w:r w:rsidR="00D0725D">
        <w:rPr>
          <w:rFonts w:hint="eastAsia"/>
          <w:color w:val="000000" w:themeColor="text1"/>
        </w:rPr>
        <w:t>模块是一个封装好的I</w:t>
      </w:r>
      <w:r w:rsidR="00D0725D">
        <w:rPr>
          <w:color w:val="000000" w:themeColor="text1"/>
        </w:rPr>
        <w:t>P</w:t>
      </w:r>
      <w:r w:rsidR="00D0725D">
        <w:rPr>
          <w:rFonts w:hint="eastAsia"/>
          <w:color w:val="000000" w:themeColor="text1"/>
        </w:rPr>
        <w:t>核，</w:t>
      </w:r>
      <w:r w:rsidR="00CD3C05">
        <w:rPr>
          <w:rFonts w:hint="eastAsia"/>
          <w:color w:val="000000" w:themeColor="text1"/>
        </w:rPr>
        <w:t>是保存</w:t>
      </w:r>
      <w:r w:rsidR="00926F69">
        <w:rPr>
          <w:rFonts w:hint="eastAsia"/>
          <w:color w:val="000000" w:themeColor="text1"/>
        </w:rPr>
        <w:t>处理器</w:t>
      </w:r>
      <w:r w:rsidR="00CD3C05">
        <w:rPr>
          <w:rFonts w:hint="eastAsia"/>
          <w:color w:val="000000" w:themeColor="text1"/>
        </w:rPr>
        <w:t>运行指令的只读存储器</w:t>
      </w:r>
      <w:r w:rsidR="00BA3103">
        <w:rPr>
          <w:rFonts w:hint="eastAsia"/>
          <w:color w:val="000000" w:themeColor="text1"/>
        </w:rPr>
        <w:t>。</w:t>
      </w:r>
      <w:r w:rsidR="008416FD">
        <w:rPr>
          <w:rFonts w:hint="eastAsia"/>
          <w:color w:val="000000" w:themeColor="text1"/>
        </w:rPr>
        <w:t>该I</w:t>
      </w:r>
      <w:r w:rsidR="008416FD">
        <w:rPr>
          <w:color w:val="000000" w:themeColor="text1"/>
        </w:rPr>
        <w:t>P</w:t>
      </w:r>
      <w:r w:rsidR="008416FD">
        <w:rPr>
          <w:rFonts w:hint="eastAsia"/>
          <w:color w:val="000000" w:themeColor="text1"/>
        </w:rPr>
        <w:t>核的配置大小为6</w:t>
      </w:r>
      <w:r w:rsidR="008416FD">
        <w:rPr>
          <w:color w:val="000000" w:themeColor="text1"/>
        </w:rPr>
        <w:t>4K</w:t>
      </w:r>
      <w:r w:rsidR="008416FD">
        <w:rPr>
          <w:rFonts w:hint="eastAsia"/>
          <w:color w:val="000000" w:themeColor="text1"/>
        </w:rPr>
        <w:t>b，实际使用大小为4</w:t>
      </w:r>
      <w:r w:rsidR="008416FD">
        <w:rPr>
          <w:color w:val="000000" w:themeColor="text1"/>
        </w:rPr>
        <w:t>8K</w:t>
      </w:r>
      <w:r w:rsidR="008416FD">
        <w:rPr>
          <w:rFonts w:hint="eastAsia"/>
          <w:color w:val="000000" w:themeColor="text1"/>
        </w:rPr>
        <w:t>b，</w:t>
      </w:r>
      <w:r w:rsidR="00442CAA">
        <w:rPr>
          <w:rFonts w:hint="eastAsia"/>
          <w:color w:val="000000" w:themeColor="text1"/>
        </w:rPr>
        <w:t>即程序大小必须在4</w:t>
      </w:r>
      <w:r w:rsidR="00442CAA">
        <w:rPr>
          <w:color w:val="000000" w:themeColor="text1"/>
        </w:rPr>
        <w:t>8K</w:t>
      </w:r>
      <w:r w:rsidR="00442CAA">
        <w:rPr>
          <w:rFonts w:hint="eastAsia"/>
          <w:color w:val="000000" w:themeColor="text1"/>
        </w:rPr>
        <w:t>b以下，或者3</w:t>
      </w:r>
      <w:r w:rsidR="00442CAA">
        <w:rPr>
          <w:color w:val="000000" w:themeColor="text1"/>
        </w:rPr>
        <w:t>2K</w:t>
      </w:r>
      <w:r w:rsidR="00442CAA">
        <w:rPr>
          <w:rFonts w:hint="eastAsia"/>
          <w:color w:val="000000" w:themeColor="text1"/>
        </w:rPr>
        <w:t>b以下为最优，超出该大小将无法</w:t>
      </w:r>
      <w:r w:rsidR="00B35BD1">
        <w:rPr>
          <w:rFonts w:hint="eastAsia"/>
          <w:color w:val="000000" w:themeColor="text1"/>
        </w:rPr>
        <w:t>正常</w:t>
      </w:r>
      <w:r w:rsidR="00442CAA">
        <w:rPr>
          <w:rFonts w:hint="eastAsia"/>
          <w:color w:val="000000" w:themeColor="text1"/>
        </w:rPr>
        <w:t>使用。</w:t>
      </w:r>
      <w:r w:rsidR="00804901">
        <w:rPr>
          <w:rFonts w:hint="eastAsia"/>
          <w:color w:val="000000" w:themeColor="text1"/>
        </w:rPr>
        <w:t>可以利用Quartus程序反复修改R</w:t>
      </w:r>
      <w:r w:rsidR="00804901">
        <w:rPr>
          <w:color w:val="000000" w:themeColor="text1"/>
        </w:rPr>
        <w:t>OM</w:t>
      </w:r>
      <w:r w:rsidR="00804901">
        <w:rPr>
          <w:rFonts w:hint="eastAsia"/>
          <w:color w:val="000000" w:themeColor="text1"/>
        </w:rPr>
        <w:t>中的数据来完成重新烧录新程序</w:t>
      </w:r>
      <w:r w:rsidR="002C3585">
        <w:rPr>
          <w:rFonts w:hint="eastAsia"/>
          <w:color w:val="000000" w:themeColor="text1"/>
        </w:rPr>
        <w:t>。</w:t>
      </w:r>
    </w:p>
    <w:p w:rsidR="008F6B98" w:rsidRDefault="008F6B98" w:rsidP="002D0CAF">
      <w:pPr>
        <w:spacing w:line="440" w:lineRule="exact"/>
        <w:jc w:val="both"/>
        <w:rPr>
          <w:color w:val="000000" w:themeColor="text1"/>
        </w:rPr>
      </w:pPr>
      <w:r>
        <w:rPr>
          <w:color w:val="000000" w:themeColor="text1"/>
        </w:rPr>
        <w:tab/>
      </w:r>
      <w:r w:rsidR="0048118E">
        <w:rPr>
          <w:color w:val="000000" w:themeColor="text1"/>
        </w:rPr>
        <w:t>RAM</w:t>
      </w:r>
      <w:r w:rsidR="0048118E">
        <w:rPr>
          <w:rFonts w:hint="eastAsia"/>
          <w:color w:val="000000" w:themeColor="text1"/>
        </w:rPr>
        <w:t>模块，随机存储模块，是</w:t>
      </w:r>
      <w:r w:rsidR="00926F69">
        <w:rPr>
          <w:rFonts w:hint="eastAsia"/>
          <w:color w:val="000000" w:themeColor="text1"/>
        </w:rPr>
        <w:t>处理器</w:t>
      </w:r>
      <w:r w:rsidR="0048118E">
        <w:rPr>
          <w:rFonts w:hint="eastAsia"/>
          <w:color w:val="000000" w:themeColor="text1"/>
        </w:rPr>
        <w:t>中进行数据交换的存储器，可以随时读写，临时存储操作系统或程序数据</w:t>
      </w:r>
      <w:r w:rsidR="005B7888">
        <w:rPr>
          <w:rFonts w:hint="eastAsia"/>
          <w:color w:val="000000" w:themeColor="text1"/>
        </w:rPr>
        <w:t>。</w:t>
      </w:r>
      <w:r w:rsidR="00812746">
        <w:rPr>
          <w:rFonts w:hint="eastAsia"/>
          <w:color w:val="000000" w:themeColor="text1"/>
        </w:rPr>
        <w:t>该模块可以通过开关调用宏来开启或关闭</w:t>
      </w:r>
      <w:r w:rsidR="00A9720A">
        <w:rPr>
          <w:rFonts w:hint="eastAsia"/>
          <w:color w:val="000000" w:themeColor="text1"/>
        </w:rPr>
        <w:t>，所以图中并未画出</w:t>
      </w:r>
      <w:r w:rsidR="00794FDA">
        <w:rPr>
          <w:rFonts w:hint="eastAsia"/>
          <w:color w:val="000000" w:themeColor="text1"/>
        </w:rPr>
        <w:t>。</w:t>
      </w:r>
    </w:p>
    <w:p w:rsidR="00CA1FD0" w:rsidRPr="0016203E" w:rsidRDefault="00CA1FD0" w:rsidP="002D0CAF">
      <w:pPr>
        <w:spacing w:line="440" w:lineRule="exact"/>
        <w:jc w:val="both"/>
        <w:rPr>
          <w:color w:val="000000" w:themeColor="text1"/>
        </w:rPr>
      </w:pPr>
      <w:r>
        <w:rPr>
          <w:color w:val="000000" w:themeColor="text1"/>
        </w:rPr>
        <w:tab/>
      </w:r>
      <w:r w:rsidRPr="0016203E">
        <w:rPr>
          <w:color w:val="000000" w:themeColor="text1"/>
        </w:rPr>
        <w:t>SDRAM</w:t>
      </w:r>
      <w:r w:rsidRPr="0016203E">
        <w:rPr>
          <w:rFonts w:hint="eastAsia"/>
          <w:color w:val="000000" w:themeColor="text1"/>
        </w:rPr>
        <w:t>模块，同步动态随机存取内存模块，</w:t>
      </w:r>
      <w:r w:rsidR="0016203E" w:rsidRPr="0016203E">
        <w:rPr>
          <w:color w:val="333333"/>
          <w:spacing w:val="3"/>
          <w:shd w:val="clear" w:color="auto" w:fill="FFFFFF"/>
        </w:rPr>
        <w:t>同步是指</w:t>
      </w:r>
      <w:r w:rsidR="00014535">
        <w:rPr>
          <w:rFonts w:hint="eastAsia"/>
          <w:color w:val="333333"/>
          <w:spacing w:val="3"/>
          <w:shd w:val="clear" w:color="auto" w:fill="FFFFFF"/>
        </w:rPr>
        <w:t>存储器</w:t>
      </w:r>
      <w:r w:rsidR="0016203E" w:rsidRPr="0016203E">
        <w:rPr>
          <w:color w:val="333333"/>
          <w:spacing w:val="3"/>
          <w:shd w:val="clear" w:color="auto" w:fill="FFFFFF"/>
        </w:rPr>
        <w:t>工作需要同步时钟，内部命令的发送与数据的传输都以它为基准</w:t>
      </w:r>
      <w:r w:rsidR="00717C18">
        <w:rPr>
          <w:rFonts w:hint="eastAsia"/>
          <w:color w:val="333333"/>
          <w:spacing w:val="3"/>
          <w:shd w:val="clear" w:color="auto" w:fill="FFFFFF"/>
        </w:rPr>
        <w:t>，所有行动都基于一个时</w:t>
      </w:r>
      <w:r w:rsidR="00CB7282">
        <w:rPr>
          <w:rFonts w:hint="eastAsia"/>
          <w:color w:val="333333"/>
          <w:spacing w:val="3"/>
          <w:shd w:val="clear" w:color="auto" w:fill="FFFFFF"/>
        </w:rPr>
        <w:t>钟</w:t>
      </w:r>
      <w:r w:rsidR="0016203E" w:rsidRPr="0016203E">
        <w:rPr>
          <w:color w:val="333333"/>
          <w:spacing w:val="3"/>
          <w:shd w:val="clear" w:color="auto" w:fill="FFFFFF"/>
        </w:rPr>
        <w:t>；动态是指存储阵列需要不断地刷新</w:t>
      </w:r>
      <w:r w:rsidR="00D74843">
        <w:rPr>
          <w:rFonts w:hint="eastAsia"/>
          <w:color w:val="333333"/>
          <w:spacing w:val="3"/>
          <w:shd w:val="clear" w:color="auto" w:fill="FFFFFF"/>
        </w:rPr>
        <w:t>电容电量</w:t>
      </w:r>
      <w:r w:rsidR="0016203E" w:rsidRPr="0016203E">
        <w:rPr>
          <w:color w:val="333333"/>
          <w:spacing w:val="3"/>
          <w:shd w:val="clear" w:color="auto" w:fill="FFFFFF"/>
        </w:rPr>
        <w:t>以保证数据不丢失；随机</w:t>
      </w:r>
      <w:r w:rsidR="00A80F2D">
        <w:rPr>
          <w:rFonts w:hint="eastAsia"/>
          <w:color w:val="333333"/>
          <w:spacing w:val="3"/>
          <w:shd w:val="clear" w:color="auto" w:fill="FFFFFF"/>
        </w:rPr>
        <w:t>存取</w:t>
      </w:r>
      <w:r w:rsidR="0016203E" w:rsidRPr="0016203E">
        <w:rPr>
          <w:color w:val="333333"/>
          <w:spacing w:val="3"/>
          <w:shd w:val="clear" w:color="auto" w:fill="FFFFFF"/>
        </w:rPr>
        <w:t>是指数据不是线性依次</w:t>
      </w:r>
      <w:r w:rsidR="00A80F2D">
        <w:rPr>
          <w:rFonts w:hint="eastAsia"/>
          <w:color w:val="333333"/>
          <w:spacing w:val="3"/>
          <w:shd w:val="clear" w:color="auto" w:fill="FFFFFF"/>
        </w:rPr>
        <w:t>存取</w:t>
      </w:r>
      <w:r w:rsidR="0016203E" w:rsidRPr="0016203E">
        <w:rPr>
          <w:color w:val="333333"/>
          <w:spacing w:val="3"/>
          <w:shd w:val="clear" w:color="auto" w:fill="FFFFFF"/>
        </w:rPr>
        <w:t>，而是</w:t>
      </w:r>
      <w:r w:rsidR="006F7732">
        <w:rPr>
          <w:rFonts w:hint="eastAsia"/>
          <w:color w:val="333333"/>
          <w:spacing w:val="3"/>
          <w:shd w:val="clear" w:color="auto" w:fill="FFFFFF"/>
        </w:rPr>
        <w:t>随机</w:t>
      </w:r>
      <w:r w:rsidR="0016203E" w:rsidRPr="0016203E">
        <w:rPr>
          <w:color w:val="333333"/>
          <w:spacing w:val="3"/>
          <w:shd w:val="clear" w:color="auto" w:fill="FFFFFF"/>
        </w:rPr>
        <w:t>地址进行读/写</w:t>
      </w:r>
      <w:r w:rsidR="007C400B">
        <w:rPr>
          <w:rFonts w:hint="eastAsia"/>
          <w:color w:val="333333"/>
          <w:spacing w:val="3"/>
          <w:shd w:val="clear" w:color="auto" w:fill="FFFFFF"/>
        </w:rPr>
        <w:t>。</w:t>
      </w:r>
      <w:r w:rsidR="005E1B2D" w:rsidRPr="0016203E">
        <w:rPr>
          <w:rFonts w:hint="eastAsia"/>
          <w:color w:val="000000" w:themeColor="text1"/>
        </w:rPr>
        <w:t>本实验系统采用两种S</w:t>
      </w:r>
      <w:r w:rsidR="005E1B2D" w:rsidRPr="0016203E">
        <w:rPr>
          <w:color w:val="000000" w:themeColor="text1"/>
        </w:rPr>
        <w:t>DRAM</w:t>
      </w:r>
      <w:r w:rsidR="005E1B2D" w:rsidRPr="0016203E">
        <w:rPr>
          <w:rFonts w:hint="eastAsia"/>
          <w:color w:val="000000" w:themeColor="text1"/>
        </w:rPr>
        <w:t>来实现此模块，一种为手把手写C</w:t>
      </w:r>
      <w:r w:rsidR="005E1B2D" w:rsidRPr="0016203E">
        <w:rPr>
          <w:color w:val="000000" w:themeColor="text1"/>
        </w:rPr>
        <w:t>PU</w:t>
      </w:r>
      <w:r w:rsidR="005E1B2D" w:rsidRPr="0016203E">
        <w:rPr>
          <w:rFonts w:hint="eastAsia"/>
          <w:color w:val="000000" w:themeColor="text1"/>
        </w:rPr>
        <w:t>中提供的开源S</w:t>
      </w:r>
      <w:r w:rsidR="005E1B2D" w:rsidRPr="0016203E">
        <w:rPr>
          <w:color w:val="000000" w:themeColor="text1"/>
        </w:rPr>
        <w:t>DRAM</w:t>
      </w:r>
      <w:r w:rsidR="005E1B2D" w:rsidRPr="0016203E">
        <w:rPr>
          <w:rFonts w:hint="eastAsia"/>
          <w:color w:val="000000" w:themeColor="text1"/>
        </w:rPr>
        <w:t>程序，另一种是使用qsys的S</w:t>
      </w:r>
      <w:r w:rsidR="005E1B2D" w:rsidRPr="0016203E">
        <w:rPr>
          <w:color w:val="000000" w:themeColor="text1"/>
        </w:rPr>
        <w:t>DRAM</w:t>
      </w:r>
      <w:r w:rsidR="005E1B2D" w:rsidRPr="0016203E">
        <w:rPr>
          <w:rFonts w:hint="eastAsia"/>
          <w:color w:val="000000" w:themeColor="text1"/>
        </w:rPr>
        <w:t>的I</w:t>
      </w:r>
      <w:r w:rsidR="005E1B2D" w:rsidRPr="0016203E">
        <w:rPr>
          <w:color w:val="000000" w:themeColor="text1"/>
        </w:rPr>
        <w:t>P</w:t>
      </w:r>
      <w:r w:rsidR="005E1B2D" w:rsidRPr="0016203E">
        <w:rPr>
          <w:rFonts w:hint="eastAsia"/>
          <w:color w:val="000000" w:themeColor="text1"/>
        </w:rPr>
        <w:t>核。</w:t>
      </w:r>
      <w:r w:rsidR="00884C06">
        <w:rPr>
          <w:rFonts w:hint="eastAsia"/>
          <w:color w:val="000000" w:themeColor="text1"/>
        </w:rPr>
        <w:t>第一种S</w:t>
      </w:r>
      <w:r w:rsidR="00884C06">
        <w:rPr>
          <w:color w:val="000000" w:themeColor="text1"/>
        </w:rPr>
        <w:t>DRAM</w:t>
      </w:r>
      <w:r w:rsidR="00884C06">
        <w:rPr>
          <w:rFonts w:hint="eastAsia"/>
          <w:color w:val="000000" w:themeColor="text1"/>
        </w:rPr>
        <w:t>使用空间有限，无法存储太大的数据；第二种</w:t>
      </w:r>
      <w:r w:rsidR="00D9097D">
        <w:rPr>
          <w:rFonts w:hint="eastAsia"/>
          <w:color w:val="000000" w:themeColor="text1"/>
        </w:rPr>
        <w:t>I</w:t>
      </w:r>
      <w:r w:rsidR="00D9097D">
        <w:rPr>
          <w:color w:val="000000" w:themeColor="text1"/>
        </w:rPr>
        <w:t>P</w:t>
      </w:r>
      <w:r w:rsidR="00D9097D">
        <w:rPr>
          <w:rFonts w:hint="eastAsia"/>
          <w:color w:val="000000" w:themeColor="text1"/>
        </w:rPr>
        <w:t>核式S</w:t>
      </w:r>
      <w:r w:rsidR="00D9097D">
        <w:rPr>
          <w:color w:val="000000" w:themeColor="text1"/>
        </w:rPr>
        <w:t>DRAM</w:t>
      </w:r>
      <w:r w:rsidR="00D9097D">
        <w:rPr>
          <w:rFonts w:hint="eastAsia"/>
          <w:color w:val="000000" w:themeColor="text1"/>
        </w:rPr>
        <w:t>在Wishbone总线到Avalon总线的数据转换中存在问题，读出的数据存在错误的乱码，此问题的修改在第五章详细说明。</w:t>
      </w:r>
    </w:p>
    <w:p w:rsidR="00794FDA" w:rsidRDefault="00794FDA" w:rsidP="002D0CAF">
      <w:pPr>
        <w:spacing w:line="440" w:lineRule="exact"/>
        <w:jc w:val="both"/>
        <w:rPr>
          <w:color w:val="333333"/>
          <w:spacing w:val="3"/>
          <w:shd w:val="clear" w:color="auto" w:fill="FFFFFF"/>
        </w:rPr>
      </w:pPr>
      <w:r>
        <w:rPr>
          <w:color w:val="000000" w:themeColor="text1"/>
        </w:rPr>
        <w:tab/>
      </w:r>
      <w:r w:rsidR="00500E8E">
        <w:rPr>
          <w:color w:val="000000" w:themeColor="text1"/>
        </w:rPr>
        <w:t>UART</w:t>
      </w:r>
      <w:r w:rsidR="00500E8E">
        <w:rPr>
          <w:rFonts w:hint="eastAsia"/>
          <w:color w:val="000000" w:themeColor="text1"/>
        </w:rPr>
        <w:t>模块，串口模块，</w:t>
      </w:r>
      <w:r w:rsidR="008D1EBE">
        <w:rPr>
          <w:rFonts w:hint="eastAsia"/>
          <w:color w:val="000000" w:themeColor="text1"/>
        </w:rPr>
        <w:t>通过接受或者发送数据来与上位机进行交互。</w:t>
      </w:r>
      <w:r w:rsidR="00884C06" w:rsidRPr="00D9097D">
        <w:rPr>
          <w:rFonts w:hint="eastAsia"/>
          <w:color w:val="000000" w:themeColor="text1"/>
        </w:rPr>
        <w:t>此模块设置为</w:t>
      </w:r>
      <w:r w:rsidR="00884C06" w:rsidRPr="00D9097D">
        <w:rPr>
          <w:color w:val="333333"/>
          <w:spacing w:val="3"/>
          <w:shd w:val="clear" w:color="auto" w:fill="FFFFFF"/>
        </w:rPr>
        <w:t>停止位1位，无校验位，波特率115200</w:t>
      </w:r>
      <w:r w:rsidR="00D9097D" w:rsidRPr="00D9097D">
        <w:rPr>
          <w:rFonts w:hint="eastAsia"/>
          <w:color w:val="333333"/>
          <w:spacing w:val="3"/>
          <w:shd w:val="clear" w:color="auto" w:fill="FFFFFF"/>
        </w:rPr>
        <w:t>，</w:t>
      </w:r>
      <w:r w:rsidR="00D9097D" w:rsidRPr="00D9097D">
        <w:rPr>
          <w:color w:val="333333"/>
          <w:spacing w:val="3"/>
          <w:shd w:val="clear" w:color="auto" w:fill="FFFFFF"/>
        </w:rPr>
        <w:t>在仿真的时候需要在接受端模拟一个串口</w:t>
      </w:r>
      <w:r w:rsidR="00D9097D" w:rsidRPr="00D9097D">
        <w:rPr>
          <w:rFonts w:hint="eastAsia"/>
          <w:color w:val="333333"/>
          <w:spacing w:val="3"/>
          <w:shd w:val="clear" w:color="auto" w:fill="FFFFFF"/>
        </w:rPr>
        <w:t>。</w:t>
      </w:r>
    </w:p>
    <w:p w:rsidR="007349A6" w:rsidRDefault="007349A6" w:rsidP="002D0CAF">
      <w:pPr>
        <w:spacing w:line="440" w:lineRule="exact"/>
        <w:jc w:val="both"/>
        <w:rPr>
          <w:color w:val="000000" w:themeColor="text1"/>
        </w:rPr>
      </w:pPr>
      <w:r>
        <w:rPr>
          <w:color w:val="000000" w:themeColor="text1"/>
        </w:rPr>
        <w:tab/>
        <w:t>LED</w:t>
      </w:r>
      <w:r>
        <w:rPr>
          <w:rFonts w:hint="eastAsia"/>
          <w:color w:val="000000" w:themeColor="text1"/>
        </w:rPr>
        <w:t>模块，</w:t>
      </w:r>
      <w:r w:rsidR="00C32D06">
        <w:rPr>
          <w:rFonts w:hint="eastAsia"/>
          <w:color w:val="000000" w:themeColor="text1"/>
        </w:rPr>
        <w:t>简单的开发板L</w:t>
      </w:r>
      <w:r w:rsidR="00C32D06">
        <w:rPr>
          <w:color w:val="000000" w:themeColor="text1"/>
        </w:rPr>
        <w:t>ED</w:t>
      </w:r>
      <w:r w:rsidR="00C32D06">
        <w:rPr>
          <w:rFonts w:hint="eastAsia"/>
          <w:color w:val="000000" w:themeColor="text1"/>
        </w:rPr>
        <w:t>控制模块，通过变化L</w:t>
      </w:r>
      <w:r w:rsidR="00C32D06">
        <w:rPr>
          <w:color w:val="000000" w:themeColor="text1"/>
        </w:rPr>
        <w:t>ED</w:t>
      </w:r>
      <w:r w:rsidR="00C32D06">
        <w:rPr>
          <w:rFonts w:hint="eastAsia"/>
          <w:color w:val="000000" w:themeColor="text1"/>
        </w:rPr>
        <w:t>的</w:t>
      </w:r>
      <w:r w:rsidR="000368F0">
        <w:rPr>
          <w:rFonts w:hint="eastAsia"/>
          <w:color w:val="000000" w:themeColor="text1"/>
        </w:rPr>
        <w:t>二进制码</w:t>
      </w:r>
      <w:r w:rsidR="00C32D06">
        <w:rPr>
          <w:rFonts w:hint="eastAsia"/>
          <w:color w:val="000000" w:themeColor="text1"/>
        </w:rPr>
        <w:t>来</w:t>
      </w:r>
      <w:r w:rsidR="000368F0">
        <w:rPr>
          <w:rFonts w:hint="eastAsia"/>
          <w:color w:val="000000" w:themeColor="text1"/>
        </w:rPr>
        <w:t>进行</w:t>
      </w:r>
      <w:r w:rsidR="00C32D06">
        <w:rPr>
          <w:rFonts w:hint="eastAsia"/>
          <w:color w:val="000000" w:themeColor="text1"/>
        </w:rPr>
        <w:t>简易的</w:t>
      </w:r>
      <w:r w:rsidR="000368F0">
        <w:rPr>
          <w:rFonts w:hint="eastAsia"/>
          <w:color w:val="000000" w:themeColor="text1"/>
        </w:rPr>
        <w:t>L</w:t>
      </w:r>
      <w:r w:rsidR="000368F0">
        <w:rPr>
          <w:color w:val="000000" w:themeColor="text1"/>
        </w:rPr>
        <w:t>ED</w:t>
      </w:r>
      <w:r w:rsidR="000368F0">
        <w:rPr>
          <w:rFonts w:hint="eastAsia"/>
          <w:color w:val="000000" w:themeColor="text1"/>
        </w:rPr>
        <w:t>亮灭控制</w:t>
      </w:r>
      <w:r w:rsidR="00F42427">
        <w:rPr>
          <w:rFonts w:hint="eastAsia"/>
          <w:color w:val="000000" w:themeColor="text1"/>
        </w:rPr>
        <w:t>，通过L</w:t>
      </w:r>
      <w:r w:rsidR="00F42427">
        <w:rPr>
          <w:color w:val="000000" w:themeColor="text1"/>
        </w:rPr>
        <w:t>ED</w:t>
      </w:r>
      <w:r w:rsidR="00F42427">
        <w:rPr>
          <w:rFonts w:hint="eastAsia"/>
          <w:color w:val="000000" w:themeColor="text1"/>
        </w:rPr>
        <w:t>的亮灭传播简易的信息</w:t>
      </w:r>
      <w:r w:rsidR="00C32D06">
        <w:rPr>
          <w:rFonts w:hint="eastAsia"/>
          <w:color w:val="000000" w:themeColor="text1"/>
        </w:rPr>
        <w:t>。</w:t>
      </w:r>
    </w:p>
    <w:p w:rsidR="00936F62" w:rsidRPr="00D9097D" w:rsidRDefault="00936F62" w:rsidP="002D0CAF">
      <w:pPr>
        <w:spacing w:line="440" w:lineRule="exact"/>
        <w:jc w:val="both"/>
        <w:rPr>
          <w:color w:val="000000" w:themeColor="text1"/>
        </w:rPr>
      </w:pPr>
      <w:r>
        <w:rPr>
          <w:color w:val="000000" w:themeColor="text1"/>
        </w:rPr>
        <w:tab/>
      </w:r>
      <w:r w:rsidR="00416CD7">
        <w:rPr>
          <w:rFonts w:hint="eastAsia"/>
          <w:color w:val="000000" w:themeColor="text1"/>
        </w:rPr>
        <w:t>综合实验系统的设计者</w:t>
      </w:r>
      <w:r w:rsidR="00EE70AB">
        <w:rPr>
          <w:rFonts w:hint="eastAsia"/>
          <w:color w:val="000000" w:themeColor="text1"/>
        </w:rPr>
        <w:t>构建了这基于R</w:t>
      </w:r>
      <w:r w:rsidR="00EE70AB">
        <w:rPr>
          <w:color w:val="000000" w:themeColor="text1"/>
        </w:rPr>
        <w:t>ISC-V</w:t>
      </w:r>
      <w:r w:rsidR="00EE70AB">
        <w:rPr>
          <w:rFonts w:hint="eastAsia"/>
          <w:color w:val="000000" w:themeColor="text1"/>
        </w:rPr>
        <w:t>架构的实验平台</w:t>
      </w:r>
      <w:r w:rsidR="005A1AF2">
        <w:rPr>
          <w:rFonts w:hint="eastAsia"/>
          <w:color w:val="000000" w:themeColor="text1"/>
        </w:rPr>
        <w:t>，并对后续C</w:t>
      </w:r>
      <w:r w:rsidR="005A1AF2">
        <w:rPr>
          <w:color w:val="000000" w:themeColor="text1"/>
        </w:rPr>
        <w:t>PU</w:t>
      </w:r>
      <w:r w:rsidR="005A1AF2">
        <w:rPr>
          <w:rFonts w:hint="eastAsia"/>
          <w:color w:val="000000" w:themeColor="text1"/>
        </w:rPr>
        <w:t>的替换进行了便捷性设计</w:t>
      </w:r>
      <w:r w:rsidR="00B54070">
        <w:rPr>
          <w:rFonts w:hint="eastAsia"/>
          <w:color w:val="000000" w:themeColor="text1"/>
        </w:rPr>
        <w:t>，使替换</w:t>
      </w:r>
      <w:r w:rsidR="00157182">
        <w:rPr>
          <w:rFonts w:hint="eastAsia"/>
          <w:color w:val="000000" w:themeColor="text1"/>
        </w:rPr>
        <w:t>处理器</w:t>
      </w:r>
      <w:r w:rsidR="00B54070">
        <w:rPr>
          <w:rFonts w:hint="eastAsia"/>
          <w:color w:val="000000" w:themeColor="text1"/>
        </w:rPr>
        <w:t>只需修改关于</w:t>
      </w:r>
      <w:r w:rsidR="00874586">
        <w:rPr>
          <w:rFonts w:hint="eastAsia"/>
          <w:color w:val="000000" w:themeColor="text1"/>
        </w:rPr>
        <w:t>处理器</w:t>
      </w:r>
      <w:r w:rsidR="00B54070">
        <w:rPr>
          <w:rFonts w:hint="eastAsia"/>
          <w:color w:val="000000" w:themeColor="text1"/>
        </w:rPr>
        <w:t>的</w:t>
      </w:r>
      <w:r w:rsidR="00874586">
        <w:rPr>
          <w:rFonts w:hint="eastAsia"/>
          <w:color w:val="000000" w:themeColor="text1"/>
        </w:rPr>
        <w:t>Verilog语言</w:t>
      </w:r>
      <w:r w:rsidR="00B54070">
        <w:rPr>
          <w:rFonts w:hint="eastAsia"/>
          <w:color w:val="000000" w:themeColor="text1"/>
        </w:rPr>
        <w:t>文件，整体框架并不需要改变</w:t>
      </w:r>
      <w:r w:rsidR="007554A6">
        <w:rPr>
          <w:rFonts w:hint="eastAsia"/>
          <w:color w:val="000000" w:themeColor="text1"/>
        </w:rPr>
        <w:t>。之前</w:t>
      </w:r>
      <w:r w:rsidR="00A00CC6">
        <w:rPr>
          <w:rFonts w:hint="eastAsia"/>
          <w:color w:val="000000" w:themeColor="text1"/>
        </w:rPr>
        <w:t>系统中</w:t>
      </w:r>
      <w:r w:rsidR="00087E74">
        <w:rPr>
          <w:rFonts w:hint="eastAsia"/>
          <w:color w:val="000000" w:themeColor="text1"/>
        </w:rPr>
        <w:t>处理器</w:t>
      </w:r>
      <w:r w:rsidR="00A00CC6">
        <w:rPr>
          <w:rFonts w:hint="eastAsia"/>
          <w:color w:val="000000" w:themeColor="text1"/>
        </w:rPr>
        <w:t>为一种集成I</w:t>
      </w:r>
      <w:r w:rsidR="00A00CC6">
        <w:rPr>
          <w:color w:val="000000" w:themeColor="text1"/>
        </w:rPr>
        <w:t>P</w:t>
      </w:r>
      <w:r w:rsidR="00A00CC6">
        <w:rPr>
          <w:rFonts w:hint="eastAsia"/>
          <w:color w:val="000000" w:themeColor="text1"/>
        </w:rPr>
        <w:t>核中的一部分，</w:t>
      </w:r>
      <w:r w:rsidR="00C53809">
        <w:rPr>
          <w:rFonts w:hint="eastAsia"/>
          <w:color w:val="000000" w:themeColor="text1"/>
        </w:rPr>
        <w:t>如果要替换</w:t>
      </w:r>
      <w:r w:rsidR="00874586">
        <w:rPr>
          <w:rFonts w:hint="eastAsia"/>
          <w:color w:val="000000" w:themeColor="text1"/>
        </w:rPr>
        <w:t>处理器</w:t>
      </w:r>
      <w:r w:rsidR="00C53809">
        <w:rPr>
          <w:rFonts w:hint="eastAsia"/>
          <w:color w:val="000000" w:themeColor="text1"/>
        </w:rPr>
        <w:t>需要更改I</w:t>
      </w:r>
      <w:r w:rsidR="00C53809">
        <w:rPr>
          <w:color w:val="000000" w:themeColor="text1"/>
        </w:rPr>
        <w:t>P</w:t>
      </w:r>
      <w:r w:rsidR="00C53809">
        <w:rPr>
          <w:rFonts w:hint="eastAsia"/>
          <w:color w:val="000000" w:themeColor="text1"/>
        </w:rPr>
        <w:t>核设计</w:t>
      </w:r>
      <w:r w:rsidR="00D40007">
        <w:rPr>
          <w:rFonts w:hint="eastAsia"/>
          <w:color w:val="000000" w:themeColor="text1"/>
        </w:rPr>
        <w:t>，复杂且繁琐，并不利于实验。</w:t>
      </w:r>
      <w:r w:rsidR="00677BB7">
        <w:rPr>
          <w:rFonts w:hint="eastAsia"/>
          <w:color w:val="000000" w:themeColor="text1"/>
        </w:rPr>
        <w:t>后续</w:t>
      </w:r>
      <w:r w:rsidR="00FE01A8">
        <w:rPr>
          <w:rFonts w:hint="eastAsia"/>
          <w:color w:val="000000" w:themeColor="text1"/>
        </w:rPr>
        <w:t>系统维护者</w:t>
      </w:r>
      <w:r w:rsidR="0018032E">
        <w:rPr>
          <w:rFonts w:hint="eastAsia"/>
          <w:color w:val="000000" w:themeColor="text1"/>
        </w:rPr>
        <w:t>对操作系统方面的功能进行了修改完善，</w:t>
      </w:r>
      <w:r w:rsidR="00033638">
        <w:rPr>
          <w:rFonts w:hint="eastAsia"/>
          <w:color w:val="000000" w:themeColor="text1"/>
        </w:rPr>
        <w:t>修改了B</w:t>
      </w:r>
      <w:r w:rsidR="00033638">
        <w:rPr>
          <w:color w:val="000000" w:themeColor="text1"/>
        </w:rPr>
        <w:t>BL</w:t>
      </w:r>
      <w:r w:rsidR="00033638">
        <w:rPr>
          <w:rFonts w:hint="eastAsia"/>
          <w:color w:val="000000" w:themeColor="text1"/>
        </w:rPr>
        <w:t>后</w:t>
      </w:r>
      <w:r w:rsidR="0043100E">
        <w:rPr>
          <w:rFonts w:hint="eastAsia"/>
          <w:color w:val="000000" w:themeColor="text1"/>
        </w:rPr>
        <w:t>移植了3</w:t>
      </w:r>
      <w:r w:rsidR="0043100E">
        <w:rPr>
          <w:color w:val="000000" w:themeColor="text1"/>
        </w:rPr>
        <w:t>2</w:t>
      </w:r>
      <w:r w:rsidR="0043100E">
        <w:rPr>
          <w:rFonts w:hint="eastAsia"/>
          <w:color w:val="000000" w:themeColor="text1"/>
        </w:rPr>
        <w:t>位rcore操作系统</w:t>
      </w:r>
      <w:r w:rsidR="00033638">
        <w:rPr>
          <w:rFonts w:hint="eastAsia"/>
          <w:color w:val="000000" w:themeColor="text1"/>
        </w:rPr>
        <w:t>，</w:t>
      </w:r>
      <w:r w:rsidR="001B1CE2">
        <w:rPr>
          <w:rFonts w:hint="eastAsia"/>
          <w:color w:val="000000" w:themeColor="text1"/>
        </w:rPr>
        <w:t>实验</w:t>
      </w:r>
      <w:r w:rsidR="001B1CE2">
        <w:rPr>
          <w:rFonts w:hint="eastAsia"/>
          <w:color w:val="000000" w:themeColor="text1"/>
        </w:rPr>
        <w:lastRenderedPageBreak/>
        <w:t>系统运行操作系统的功能进行了验证，</w:t>
      </w:r>
      <w:r w:rsidR="00303806">
        <w:rPr>
          <w:rFonts w:hint="eastAsia"/>
          <w:color w:val="000000" w:themeColor="text1"/>
        </w:rPr>
        <w:t>使得实验系统更加稳定</w:t>
      </w:r>
      <w:r w:rsidR="00146CE4">
        <w:rPr>
          <w:rFonts w:hint="eastAsia"/>
          <w:color w:val="000000" w:themeColor="text1"/>
        </w:rPr>
        <w:t>。</w:t>
      </w:r>
      <w:r w:rsidR="00303806">
        <w:rPr>
          <w:rFonts w:hint="eastAsia"/>
          <w:color w:val="000000" w:themeColor="text1"/>
        </w:rPr>
        <w:t>本文</w:t>
      </w:r>
      <w:r w:rsidR="00822B13">
        <w:rPr>
          <w:rFonts w:hint="eastAsia"/>
          <w:color w:val="000000" w:themeColor="text1"/>
        </w:rPr>
        <w:t>后续</w:t>
      </w:r>
      <w:r w:rsidR="0093312F">
        <w:rPr>
          <w:rFonts w:hint="eastAsia"/>
          <w:color w:val="000000" w:themeColor="text1"/>
        </w:rPr>
        <w:t>实验基于该</w:t>
      </w:r>
      <w:r w:rsidR="00336407">
        <w:rPr>
          <w:rFonts w:hint="eastAsia"/>
          <w:color w:val="000000" w:themeColor="text1"/>
        </w:rPr>
        <w:t>综合试验系统</w:t>
      </w:r>
      <w:r w:rsidR="00362426">
        <w:rPr>
          <w:rFonts w:hint="eastAsia"/>
          <w:color w:val="000000" w:themeColor="text1"/>
        </w:rPr>
        <w:t>，</w:t>
      </w:r>
      <w:r w:rsidR="00D627F1">
        <w:rPr>
          <w:rFonts w:hint="eastAsia"/>
          <w:color w:val="000000" w:themeColor="text1"/>
        </w:rPr>
        <w:t>使用的</w:t>
      </w:r>
      <w:r w:rsidR="0070426E">
        <w:rPr>
          <w:rFonts w:hint="eastAsia"/>
          <w:color w:val="000000" w:themeColor="text1"/>
        </w:rPr>
        <w:t>系统</w:t>
      </w:r>
      <w:r w:rsidR="00D627F1">
        <w:rPr>
          <w:rFonts w:hint="eastAsia"/>
          <w:color w:val="000000" w:themeColor="text1"/>
        </w:rPr>
        <w:t>功能</w:t>
      </w:r>
      <w:r w:rsidR="0075306E">
        <w:rPr>
          <w:rFonts w:hint="eastAsia"/>
          <w:color w:val="000000" w:themeColor="text1"/>
        </w:rPr>
        <w:t>仅验证设计实现的处理器的正确性。</w:t>
      </w:r>
    </w:p>
    <w:p w:rsidR="00CB2B8C" w:rsidRDefault="00872820" w:rsidP="00CB2B8C">
      <w:pPr>
        <w:pStyle w:val="22"/>
        <w:spacing w:beforeLines="50" w:before="156" w:after="0" w:line="360" w:lineRule="auto"/>
        <w:outlineLvl w:val="1"/>
      </w:pPr>
      <w:bookmarkStart w:id="44" w:name="_Toc7908348"/>
      <w:bookmarkStart w:id="45" w:name="_Toc9495055"/>
      <w:bookmarkStart w:id="46" w:name="_Toc43291563"/>
      <w:r>
        <w:rPr>
          <w:rFonts w:hint="eastAsia"/>
        </w:rPr>
        <w:t>2</w:t>
      </w:r>
      <w:r>
        <w:t xml:space="preserve">.3 </w:t>
      </w:r>
      <w:bookmarkEnd w:id="43"/>
      <w:bookmarkEnd w:id="44"/>
      <w:bookmarkEnd w:id="45"/>
      <w:r w:rsidR="00795F23">
        <w:rPr>
          <w:rFonts w:hint="eastAsia"/>
        </w:rPr>
        <w:t>本章小结</w:t>
      </w:r>
      <w:bookmarkEnd w:id="46"/>
    </w:p>
    <w:p w:rsidR="0021792F" w:rsidRDefault="00CB2B8C" w:rsidP="005A3E29">
      <w:pPr>
        <w:spacing w:line="440" w:lineRule="exact"/>
        <w:jc w:val="both"/>
      </w:pPr>
      <w:r>
        <w:tab/>
      </w:r>
      <w:r w:rsidR="005A3E29" w:rsidRPr="006A41C2">
        <w:rPr>
          <w:color w:val="333333"/>
          <w:spacing w:val="3"/>
          <w:shd w:val="clear" w:color="auto" w:fill="FFFFFF"/>
        </w:rPr>
        <w:t>小脚丫STEP-CYC10</w:t>
      </w:r>
      <w:r w:rsidR="005A3E29">
        <w:rPr>
          <w:rFonts w:hint="eastAsia"/>
          <w:color w:val="333333"/>
          <w:spacing w:val="3"/>
          <w:shd w:val="clear" w:color="auto" w:fill="FFFFFF"/>
        </w:rPr>
        <w:t>系F</w:t>
      </w:r>
      <w:r w:rsidR="005A3E29">
        <w:rPr>
          <w:color w:val="333333"/>
          <w:spacing w:val="3"/>
          <w:shd w:val="clear" w:color="auto" w:fill="FFFFFF"/>
        </w:rPr>
        <w:t>PGA</w:t>
      </w:r>
      <w:r w:rsidR="005A3E29">
        <w:rPr>
          <w:rFonts w:hint="eastAsia"/>
          <w:color w:val="333333"/>
          <w:spacing w:val="3"/>
          <w:shd w:val="clear" w:color="auto" w:fill="FFFFFF"/>
        </w:rPr>
        <w:t>开发板能很好作为本次研究实验的搭载系统，只需使用Intel的Quartus软件就能轻松将程序烧录至开发板中。</w:t>
      </w:r>
      <w:r w:rsidR="00102589">
        <w:rPr>
          <w:rFonts w:hint="eastAsia"/>
          <w:color w:val="333333"/>
          <w:spacing w:val="3"/>
          <w:shd w:val="clear" w:color="auto" w:fill="FFFFFF"/>
        </w:rPr>
        <w:t>清华大学提供的综合试验系统能完美的契合本次设计的</w:t>
      </w:r>
      <w:r w:rsidR="008F1A2D">
        <w:rPr>
          <w:rFonts w:hint="eastAsia"/>
          <w:color w:val="000000" w:themeColor="text1"/>
        </w:rPr>
        <w:t>处理器</w:t>
      </w:r>
      <w:r w:rsidR="00102589">
        <w:rPr>
          <w:rFonts w:hint="eastAsia"/>
          <w:color w:val="333333"/>
          <w:spacing w:val="3"/>
          <w:shd w:val="clear" w:color="auto" w:fill="FFFFFF"/>
        </w:rPr>
        <w:t>，为</w:t>
      </w:r>
      <w:r w:rsidR="008F1A2D">
        <w:rPr>
          <w:rFonts w:hint="eastAsia"/>
          <w:color w:val="000000" w:themeColor="text1"/>
        </w:rPr>
        <w:t>处理器</w:t>
      </w:r>
      <w:r w:rsidR="00102589">
        <w:rPr>
          <w:rFonts w:hint="eastAsia"/>
          <w:color w:val="333333"/>
          <w:spacing w:val="3"/>
          <w:shd w:val="clear" w:color="auto" w:fill="FFFFFF"/>
        </w:rPr>
        <w:t>的移植测试提供了良好的环境。</w:t>
      </w:r>
      <w:r w:rsidR="0021792F">
        <w:br w:type="page"/>
      </w:r>
    </w:p>
    <w:p w:rsidR="0021792F" w:rsidRPr="0021792F" w:rsidRDefault="0021792F" w:rsidP="0021792F">
      <w:pPr>
        <w:pStyle w:val="1"/>
        <w:spacing w:beforeLines="50" w:before="156" w:afterLines="100" w:after="312" w:line="360" w:lineRule="auto"/>
        <w:jc w:val="center"/>
        <w:rPr>
          <w:rFonts w:ascii="黑体" w:hAnsi="黑体"/>
        </w:rPr>
      </w:pPr>
      <w:bookmarkStart w:id="47" w:name="_Toc3823184"/>
      <w:bookmarkStart w:id="48" w:name="_Toc7908354"/>
      <w:bookmarkStart w:id="49" w:name="_Toc9495060"/>
      <w:bookmarkStart w:id="50" w:name="OLE_LINK2"/>
      <w:bookmarkStart w:id="51" w:name="OLE_LINK3"/>
      <w:bookmarkStart w:id="52" w:name="OLE_LINK4"/>
      <w:bookmarkStart w:id="53" w:name="_Toc43291564"/>
      <w:r w:rsidRPr="0021792F">
        <w:rPr>
          <w:rFonts w:ascii="黑体" w:hAnsi="黑体" w:hint="eastAsia"/>
        </w:rPr>
        <w:lastRenderedPageBreak/>
        <w:t xml:space="preserve">第3章 </w:t>
      </w:r>
      <w:bookmarkEnd w:id="47"/>
      <w:bookmarkEnd w:id="48"/>
      <w:bookmarkEnd w:id="49"/>
      <w:r w:rsidR="00FD286E">
        <w:rPr>
          <w:rFonts w:ascii="Arial" w:hAnsi="Arial" w:cs="Arial"/>
          <w:color w:val="000000"/>
          <w:shd w:val="clear" w:color="auto" w:fill="FFFFFF"/>
        </w:rPr>
        <w:t>用</w:t>
      </w:r>
      <w:r w:rsidR="00FD286E">
        <w:rPr>
          <w:rFonts w:ascii="Arial" w:hAnsi="Arial" w:cs="Arial"/>
          <w:color w:val="000000"/>
          <w:shd w:val="clear" w:color="auto" w:fill="FFFFFF"/>
        </w:rPr>
        <w:t>Chisel</w:t>
      </w:r>
      <w:r w:rsidR="00FD286E">
        <w:rPr>
          <w:rFonts w:ascii="Arial" w:hAnsi="Arial" w:cs="Arial"/>
          <w:color w:val="000000"/>
          <w:shd w:val="clear" w:color="auto" w:fill="FFFFFF"/>
        </w:rPr>
        <w:t>语言实现</w:t>
      </w:r>
      <w:r w:rsidR="00FD286E">
        <w:rPr>
          <w:rFonts w:ascii="Arial" w:hAnsi="Arial" w:cs="Arial"/>
          <w:color w:val="000000"/>
          <w:shd w:val="clear" w:color="auto" w:fill="FFFFFF"/>
        </w:rPr>
        <w:t>RISC-V</w:t>
      </w:r>
      <w:r w:rsidR="00FD286E">
        <w:rPr>
          <w:rFonts w:ascii="Arial" w:hAnsi="Arial" w:cs="Arial"/>
          <w:color w:val="000000"/>
          <w:shd w:val="clear" w:color="auto" w:fill="FFFFFF"/>
        </w:rPr>
        <w:t>处理器</w:t>
      </w:r>
      <w:bookmarkEnd w:id="53"/>
    </w:p>
    <w:p w:rsidR="0021792F" w:rsidRPr="0021792F" w:rsidRDefault="0021792F" w:rsidP="00C6572F">
      <w:pPr>
        <w:spacing w:line="440" w:lineRule="exact"/>
        <w:jc w:val="both"/>
      </w:pPr>
      <w:r>
        <w:tab/>
      </w:r>
      <w:r w:rsidR="001C3022">
        <w:rPr>
          <w:rFonts w:hint="eastAsia"/>
        </w:rPr>
        <w:t>Chisel</w:t>
      </w:r>
      <w:r w:rsidR="00E566E0">
        <w:rPr>
          <w:rFonts w:hint="eastAsia"/>
        </w:rPr>
        <w:t>语言</w:t>
      </w:r>
      <w:r w:rsidR="001C3022">
        <w:rPr>
          <w:rFonts w:hint="eastAsia"/>
        </w:rPr>
        <w:t>是使用率比Verilog</w:t>
      </w:r>
      <w:r w:rsidR="00E566E0">
        <w:rPr>
          <w:rFonts w:hint="eastAsia"/>
        </w:rPr>
        <w:t>语言</w:t>
      </w:r>
      <w:r w:rsidR="001C3022">
        <w:rPr>
          <w:rFonts w:hint="eastAsia"/>
        </w:rPr>
        <w:t>低的一种优秀硬件构造语言，随着越来越多的高校对Chisel在硬件上的研究，它的特点就越来越明显。</w:t>
      </w:r>
      <w:r w:rsidRPr="0021792F">
        <w:rPr>
          <w:rFonts w:hint="eastAsia"/>
        </w:rPr>
        <w:t>本章从</w:t>
      </w:r>
      <w:r w:rsidR="00D40763">
        <w:rPr>
          <w:rFonts w:hint="eastAsia"/>
          <w:color w:val="000000" w:themeColor="text1"/>
        </w:rPr>
        <w:t>处理器</w:t>
      </w:r>
      <w:r w:rsidR="006F57B5">
        <w:rPr>
          <w:rFonts w:hint="eastAsia"/>
        </w:rPr>
        <w:t>的典型模块的设计出发，阐述Chisel在</w:t>
      </w:r>
      <w:r w:rsidR="00D40763">
        <w:rPr>
          <w:rFonts w:hint="eastAsia"/>
          <w:color w:val="000000" w:themeColor="text1"/>
        </w:rPr>
        <w:t>处理器</w:t>
      </w:r>
      <w:r w:rsidR="006F57B5">
        <w:rPr>
          <w:rFonts w:hint="eastAsia"/>
        </w:rPr>
        <w:t>设计上的优势与对原有</w:t>
      </w:r>
      <w:r w:rsidR="00D40763">
        <w:rPr>
          <w:rFonts w:hint="eastAsia"/>
          <w:color w:val="000000" w:themeColor="text1"/>
        </w:rPr>
        <w:t>处理器</w:t>
      </w:r>
      <w:r w:rsidR="006F57B5">
        <w:rPr>
          <w:rFonts w:hint="eastAsia"/>
        </w:rPr>
        <w:t>的改进。</w:t>
      </w:r>
    </w:p>
    <w:p w:rsidR="0021792F" w:rsidRDefault="0021792F" w:rsidP="0021792F">
      <w:pPr>
        <w:pStyle w:val="22"/>
        <w:spacing w:beforeLines="50" w:before="156" w:after="0" w:line="360" w:lineRule="auto"/>
        <w:outlineLvl w:val="1"/>
      </w:pPr>
      <w:bookmarkStart w:id="54" w:name="_Toc3823185"/>
      <w:bookmarkStart w:id="55" w:name="_Toc7908355"/>
      <w:bookmarkStart w:id="56" w:name="_Toc9495061"/>
      <w:bookmarkStart w:id="57" w:name="_Hlk40200168"/>
      <w:bookmarkStart w:id="58" w:name="_Toc43291565"/>
      <w:r w:rsidRPr="0021792F">
        <w:rPr>
          <w:rFonts w:hint="eastAsia"/>
        </w:rPr>
        <w:t>3</w:t>
      </w:r>
      <w:r w:rsidRPr="0021792F">
        <w:t xml:space="preserve">.1 </w:t>
      </w:r>
      <w:bookmarkEnd w:id="54"/>
      <w:bookmarkEnd w:id="55"/>
      <w:bookmarkEnd w:id="56"/>
      <w:r w:rsidR="0029559C">
        <w:rPr>
          <w:rFonts w:hint="eastAsia"/>
          <w:color w:val="000000" w:themeColor="text1"/>
        </w:rPr>
        <w:t>处理器</w:t>
      </w:r>
      <w:r w:rsidR="00842BAB">
        <w:rPr>
          <w:rFonts w:hint="eastAsia"/>
        </w:rPr>
        <w:t>的总体介绍</w:t>
      </w:r>
      <w:bookmarkEnd w:id="58"/>
    </w:p>
    <w:p w:rsidR="0082395E" w:rsidRDefault="00A26070" w:rsidP="006207DB">
      <w:pPr>
        <w:pStyle w:val="22"/>
        <w:spacing w:beforeLines="50" w:before="156" w:after="0" w:line="360" w:lineRule="auto"/>
        <w:rPr>
          <w:sz w:val="24"/>
          <w:szCs w:val="24"/>
        </w:rPr>
      </w:pPr>
      <w:bookmarkStart w:id="59" w:name="_Toc43291566"/>
      <w:r w:rsidRPr="0021792F">
        <w:rPr>
          <w:rFonts w:hint="eastAsia"/>
          <w:sz w:val="24"/>
          <w:szCs w:val="24"/>
        </w:rPr>
        <w:t>3</w:t>
      </w:r>
      <w:r w:rsidRPr="0021792F">
        <w:rPr>
          <w:sz w:val="24"/>
          <w:szCs w:val="24"/>
        </w:rPr>
        <w:t>.</w:t>
      </w:r>
      <w:r>
        <w:rPr>
          <w:sz w:val="24"/>
          <w:szCs w:val="24"/>
        </w:rPr>
        <w:t>1</w:t>
      </w:r>
      <w:r w:rsidRPr="0021792F">
        <w:rPr>
          <w:sz w:val="24"/>
          <w:szCs w:val="24"/>
        </w:rPr>
        <w:t xml:space="preserve">.1 </w:t>
      </w:r>
      <w:r>
        <w:rPr>
          <w:rFonts w:hint="eastAsia"/>
          <w:sz w:val="24"/>
          <w:szCs w:val="24"/>
        </w:rPr>
        <w:t>处理器功能</w:t>
      </w:r>
      <w:bookmarkEnd w:id="57"/>
      <w:bookmarkEnd w:id="59"/>
    </w:p>
    <w:p w:rsidR="002D3297" w:rsidRPr="0082395E" w:rsidRDefault="002D3297" w:rsidP="006207DB">
      <w:pPr>
        <w:pStyle w:val="22"/>
        <w:spacing w:beforeLines="50" w:before="156" w:after="0" w:line="360" w:lineRule="auto"/>
        <w:rPr>
          <w:rFonts w:hint="eastAsia"/>
          <w:sz w:val="24"/>
          <w:szCs w:val="24"/>
        </w:rPr>
      </w:pPr>
    </w:p>
    <w:p w:rsidR="006207DB" w:rsidRDefault="006207DB" w:rsidP="006207DB">
      <w:pPr>
        <w:spacing w:line="360" w:lineRule="auto"/>
        <w:rPr>
          <w:sz w:val="21"/>
          <w:szCs w:val="21"/>
        </w:rPr>
      </w:pPr>
      <w:r>
        <w:rPr>
          <w:noProof/>
        </w:rPr>
        <w:drawing>
          <wp:inline distT="0" distB="0" distL="0" distR="0" wp14:anchorId="730D94AC" wp14:editId="44CFEAF7">
            <wp:extent cx="5544185" cy="31076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185" cy="3107690"/>
                    </a:xfrm>
                    <a:prstGeom prst="rect">
                      <a:avLst/>
                    </a:prstGeom>
                  </pic:spPr>
                </pic:pic>
              </a:graphicData>
            </a:graphic>
          </wp:inline>
        </w:drawing>
      </w:r>
    </w:p>
    <w:p w:rsidR="007A540B" w:rsidRDefault="000E3F0D" w:rsidP="00C84156">
      <w:pPr>
        <w:spacing w:line="360" w:lineRule="auto"/>
        <w:ind w:firstLineChars="1400" w:firstLine="2940"/>
        <w:rPr>
          <w:sz w:val="21"/>
          <w:szCs w:val="21"/>
        </w:rPr>
      </w:pPr>
      <w:r w:rsidRPr="000E3F0D">
        <w:rPr>
          <w:rFonts w:hint="eastAsia"/>
          <w:sz w:val="21"/>
          <w:szCs w:val="21"/>
        </w:rPr>
        <w:t>图</w:t>
      </w:r>
      <w:r w:rsidR="002874DB">
        <w:rPr>
          <w:rFonts w:hint="eastAsia"/>
          <w:sz w:val="21"/>
          <w:szCs w:val="21"/>
        </w:rPr>
        <w:t>3</w:t>
      </w:r>
      <w:r w:rsidR="00E71A41">
        <w:rPr>
          <w:sz w:val="21"/>
          <w:szCs w:val="21"/>
        </w:rPr>
        <w:t>-</w:t>
      </w:r>
      <w:r w:rsidR="002874DB">
        <w:rPr>
          <w:sz w:val="21"/>
          <w:szCs w:val="21"/>
        </w:rPr>
        <w:t>1</w:t>
      </w:r>
      <w:r w:rsidRPr="000E3F0D">
        <w:rPr>
          <w:rFonts w:hint="eastAsia"/>
          <w:sz w:val="21"/>
          <w:szCs w:val="21"/>
        </w:rPr>
        <w:t xml:space="preserve"> </w:t>
      </w:r>
      <w:r w:rsidR="005554A3" w:rsidRPr="005554A3">
        <w:rPr>
          <w:rFonts w:hint="eastAsia"/>
          <w:color w:val="000000" w:themeColor="text1"/>
          <w:sz w:val="21"/>
          <w:szCs w:val="21"/>
        </w:rPr>
        <w:t>处理器</w:t>
      </w:r>
      <w:r w:rsidRPr="005554A3">
        <w:rPr>
          <w:rFonts w:hint="eastAsia"/>
          <w:sz w:val="21"/>
          <w:szCs w:val="21"/>
        </w:rPr>
        <w:t>的五级流水架构</w:t>
      </w:r>
      <w:r w:rsidR="00E9211D">
        <w:rPr>
          <w:rFonts w:hint="eastAsia"/>
          <w:sz w:val="21"/>
          <w:szCs w:val="21"/>
        </w:rPr>
        <w:t>[</w:t>
      </w:r>
      <w:r w:rsidR="00B40374">
        <w:rPr>
          <w:sz w:val="21"/>
          <w:szCs w:val="21"/>
        </w:rPr>
        <w:t>12</w:t>
      </w:r>
      <w:r w:rsidR="00E9211D">
        <w:rPr>
          <w:sz w:val="21"/>
          <w:szCs w:val="21"/>
        </w:rPr>
        <w:t>]</w:t>
      </w:r>
    </w:p>
    <w:p w:rsidR="002D3297" w:rsidRPr="000E3F0D" w:rsidRDefault="002D3297" w:rsidP="00C84156">
      <w:pPr>
        <w:spacing w:line="360" w:lineRule="auto"/>
        <w:ind w:firstLineChars="1400" w:firstLine="2940"/>
        <w:rPr>
          <w:rFonts w:hint="eastAsia"/>
          <w:sz w:val="21"/>
          <w:szCs w:val="21"/>
        </w:rPr>
      </w:pPr>
    </w:p>
    <w:p w:rsidR="007C3299" w:rsidRDefault="002860B3" w:rsidP="00C84156">
      <w:pPr>
        <w:spacing w:line="360" w:lineRule="auto"/>
        <w:ind w:firstLineChars="200" w:firstLine="480"/>
        <w:jc w:val="both"/>
      </w:pPr>
      <w:r>
        <w:rPr>
          <w:rFonts w:hint="eastAsia"/>
        </w:rPr>
        <w:t>本实验设计的</w:t>
      </w:r>
      <w:r w:rsidR="005554A3">
        <w:rPr>
          <w:rFonts w:hint="eastAsia"/>
          <w:color w:val="000000" w:themeColor="text1"/>
        </w:rPr>
        <w:t>处理器</w:t>
      </w:r>
      <w:r>
        <w:rPr>
          <w:rFonts w:hint="eastAsia"/>
        </w:rPr>
        <w:t>的架构图如图</w:t>
      </w:r>
      <w:r w:rsidR="002874DB">
        <w:rPr>
          <w:rFonts w:hint="eastAsia"/>
        </w:rPr>
        <w:t>3</w:t>
      </w:r>
      <w:r w:rsidR="00E71A41">
        <w:t>-</w:t>
      </w:r>
      <w:r w:rsidR="002874DB">
        <w:t>1</w:t>
      </w:r>
      <w:r>
        <w:rPr>
          <w:rFonts w:hint="eastAsia"/>
        </w:rPr>
        <w:t>所示，采用的传统的五级流水架构，</w:t>
      </w:r>
      <w:r w:rsidR="007C25E1">
        <w:rPr>
          <w:rFonts w:hint="eastAsia"/>
        </w:rPr>
        <w:t>支持M态和S态特权级，</w:t>
      </w:r>
      <w:r w:rsidR="00CF11C3">
        <w:rPr>
          <w:rFonts w:hint="eastAsia"/>
        </w:rPr>
        <w:t>还具有M</w:t>
      </w:r>
      <w:r w:rsidR="00CF11C3">
        <w:t>MU</w:t>
      </w:r>
      <w:r w:rsidR="00CF11C3">
        <w:rPr>
          <w:rFonts w:hint="eastAsia"/>
        </w:rPr>
        <w:t>和T</w:t>
      </w:r>
      <w:r w:rsidR="00CF11C3">
        <w:t>LB</w:t>
      </w:r>
      <w:r w:rsidR="00CF11C3">
        <w:rPr>
          <w:rFonts w:hint="eastAsia"/>
        </w:rPr>
        <w:t>，无C</w:t>
      </w:r>
      <w:r w:rsidR="00CF11C3">
        <w:t>ACHE</w:t>
      </w:r>
      <w:r w:rsidR="00CF11C3">
        <w:rPr>
          <w:rFonts w:hint="eastAsia"/>
        </w:rPr>
        <w:t>设计</w:t>
      </w:r>
      <w:r w:rsidR="00C44645">
        <w:rPr>
          <w:rFonts w:hint="eastAsia"/>
        </w:rPr>
        <w:t>，实现R</w:t>
      </w:r>
      <w:r w:rsidR="00C44645">
        <w:t>ISC-V</w:t>
      </w:r>
      <w:r w:rsidR="00C44645">
        <w:rPr>
          <w:rFonts w:hint="eastAsia"/>
        </w:rPr>
        <w:t>中规定的异常、自陷和中断处理</w:t>
      </w:r>
      <w:r w:rsidR="00CF11C3">
        <w:rPr>
          <w:rFonts w:hint="eastAsia"/>
        </w:rPr>
        <w:t>。</w:t>
      </w:r>
    </w:p>
    <w:p w:rsidR="00E9211D" w:rsidRDefault="00803DE3" w:rsidP="00C84156">
      <w:pPr>
        <w:spacing w:line="360" w:lineRule="auto"/>
        <w:ind w:firstLineChars="200" w:firstLine="480"/>
        <w:jc w:val="both"/>
      </w:pPr>
      <w:r>
        <w:rPr>
          <w:rFonts w:hint="eastAsia"/>
        </w:rPr>
        <w:t>本实验设计的处理器的五级流水线如图3</w:t>
      </w:r>
      <w:r w:rsidR="00E71A41">
        <w:t>-</w:t>
      </w:r>
      <w:r>
        <w:t>1</w:t>
      </w:r>
      <w:r>
        <w:rPr>
          <w:rFonts w:hint="eastAsia"/>
        </w:rPr>
        <w:t>所示</w:t>
      </w:r>
      <w:r w:rsidR="0061484E">
        <w:rPr>
          <w:rFonts w:hint="eastAsia"/>
        </w:rPr>
        <w:t>，</w:t>
      </w:r>
      <w:proofErr w:type="gramStart"/>
      <w:r w:rsidR="00024CA9">
        <w:rPr>
          <w:rFonts w:hint="eastAsia"/>
        </w:rPr>
        <w:t>取指阶段</w:t>
      </w:r>
      <w:proofErr w:type="gramEnd"/>
      <w:r w:rsidR="00024CA9">
        <w:rPr>
          <w:rFonts w:hint="eastAsia"/>
        </w:rPr>
        <w:t>根据P</w:t>
      </w:r>
      <w:r w:rsidR="00024CA9">
        <w:t>C</w:t>
      </w:r>
      <w:r w:rsidR="00024CA9">
        <w:rPr>
          <w:rFonts w:hint="eastAsia"/>
        </w:rPr>
        <w:t>模块的输出值在指令存储器中寻找对应地址指令，找到指令后将</w:t>
      </w:r>
      <w:r w:rsidR="000B6ACF">
        <w:rPr>
          <w:rFonts w:hint="eastAsia"/>
        </w:rPr>
        <w:t>指令传送给译码阶段</w:t>
      </w:r>
      <w:r w:rsidR="00284E99">
        <w:rPr>
          <w:rFonts w:hint="eastAsia"/>
        </w:rPr>
        <w:t>；</w:t>
      </w:r>
      <w:r w:rsidR="002C60A2">
        <w:rPr>
          <w:rFonts w:hint="eastAsia"/>
        </w:rPr>
        <w:t>译码阶段接受指令，根据预设的指令特征码解析指令，并拆分指令中的有效信息，</w:t>
      </w:r>
      <w:r w:rsidR="00B40B52">
        <w:rPr>
          <w:rFonts w:hint="eastAsia"/>
        </w:rPr>
        <w:t>然后将指令</w:t>
      </w:r>
      <w:r w:rsidR="00B40B52">
        <w:rPr>
          <w:rFonts w:hint="eastAsia"/>
        </w:rPr>
        <w:lastRenderedPageBreak/>
        <w:t>执行所需信号传递到执行阶段；</w:t>
      </w:r>
      <w:r w:rsidR="00B9550C">
        <w:rPr>
          <w:rFonts w:hint="eastAsia"/>
        </w:rPr>
        <w:t>执行阶段根据指令执行不同的功能，</w:t>
      </w:r>
      <w:r w:rsidR="005166B6">
        <w:rPr>
          <w:rFonts w:hint="eastAsia"/>
        </w:rPr>
        <w:t>最终将结果传递给存储阶段；</w:t>
      </w:r>
      <w:r w:rsidR="00270E04">
        <w:rPr>
          <w:rFonts w:hint="eastAsia"/>
        </w:rPr>
        <w:t>如果指令不为</w:t>
      </w:r>
      <w:r w:rsidR="006C4572">
        <w:rPr>
          <w:rFonts w:hint="eastAsia"/>
        </w:rPr>
        <w:t>存储器相关</w:t>
      </w:r>
      <w:r w:rsidR="0011778B">
        <w:rPr>
          <w:rFonts w:hint="eastAsia"/>
        </w:rPr>
        <w:t>，则将结果传递给写回阶段</w:t>
      </w:r>
      <w:r w:rsidR="009B0412">
        <w:rPr>
          <w:rFonts w:hint="eastAsia"/>
        </w:rPr>
        <w:t>，反之根据指令信息进行存储器操作；</w:t>
      </w:r>
      <w:r w:rsidR="00CE3340">
        <w:rPr>
          <w:rFonts w:hint="eastAsia"/>
        </w:rPr>
        <w:t>写回阶段根据指令不同将指令执行产生的结果传递到不同的阶段。</w:t>
      </w:r>
      <w:r w:rsidR="00FB502F">
        <w:rPr>
          <w:rFonts w:hint="eastAsia"/>
        </w:rPr>
        <w:t>如果存在需要暂停流水线的指令，根据指令的不同</w:t>
      </w:r>
      <w:r w:rsidR="00156335">
        <w:rPr>
          <w:rFonts w:hint="eastAsia"/>
        </w:rPr>
        <w:t>暂停各阶段数据传递</w:t>
      </w:r>
      <w:r w:rsidR="0079286E">
        <w:rPr>
          <w:rFonts w:hint="eastAsia"/>
        </w:rPr>
        <w:t>，等待指令的执行完成并取消暂停信号。</w:t>
      </w:r>
    </w:p>
    <w:p w:rsidR="0021792F" w:rsidRDefault="00BA69CF" w:rsidP="00C84156">
      <w:pPr>
        <w:spacing w:line="360" w:lineRule="auto"/>
        <w:ind w:firstLineChars="200" w:firstLine="480"/>
        <w:jc w:val="both"/>
      </w:pPr>
      <w:r>
        <w:rPr>
          <w:rFonts w:hint="eastAsia"/>
          <w:color w:val="000000" w:themeColor="text1"/>
        </w:rPr>
        <w:t>处理器</w:t>
      </w:r>
      <w:r w:rsidR="0082395E">
        <w:rPr>
          <w:rFonts w:hint="eastAsia"/>
        </w:rPr>
        <w:t>顶层文件的数据传输采用的是Wishbone总线协议</w:t>
      </w:r>
      <w:r w:rsidR="00D66280">
        <w:rPr>
          <w:rFonts w:hint="eastAsia"/>
        </w:rPr>
        <w:t>，指令传输和数据传输分开。总线工作方式为，当S</w:t>
      </w:r>
      <w:r w:rsidR="00D66280">
        <w:t>TB</w:t>
      </w:r>
      <w:r w:rsidR="00D66280">
        <w:rPr>
          <w:rFonts w:hint="eastAsia"/>
        </w:rPr>
        <w:t>选通信号有效时，即为高电平时，视为主设备请求发起一次总线操作；</w:t>
      </w:r>
      <w:r w:rsidR="00167D63">
        <w:rPr>
          <w:rFonts w:hint="eastAsia"/>
        </w:rPr>
        <w:t>然后总线周期信号C</w:t>
      </w:r>
      <w:r w:rsidR="00167D63">
        <w:t>YC</w:t>
      </w:r>
      <w:r w:rsidR="00167D63">
        <w:rPr>
          <w:rFonts w:hint="eastAsia"/>
        </w:rPr>
        <w:t>有效，表示总线正在使用</w:t>
      </w:r>
      <w:r w:rsidR="00673C7E">
        <w:rPr>
          <w:rFonts w:hint="eastAsia"/>
        </w:rPr>
        <w:t>；传输过程中主设备发送地址、数据选择、写使能信号给从设备，当从设备通过握手接受传输操作后，才能进行数据传输，从设备将数据返回给主设备。</w:t>
      </w:r>
    </w:p>
    <w:p w:rsidR="00D6103C" w:rsidRDefault="00D6103C" w:rsidP="00D6103C">
      <w:pPr>
        <w:pStyle w:val="22"/>
        <w:spacing w:beforeLines="50" w:before="156" w:after="0" w:line="360" w:lineRule="auto"/>
        <w:rPr>
          <w:sz w:val="24"/>
          <w:szCs w:val="24"/>
        </w:rPr>
      </w:pPr>
      <w:bookmarkStart w:id="60" w:name="_Toc43291567"/>
      <w:r w:rsidRPr="0021792F">
        <w:rPr>
          <w:rFonts w:hint="eastAsia"/>
          <w:sz w:val="24"/>
          <w:szCs w:val="24"/>
        </w:rPr>
        <w:t>3</w:t>
      </w:r>
      <w:r w:rsidRPr="0021792F">
        <w:rPr>
          <w:sz w:val="24"/>
          <w:szCs w:val="24"/>
        </w:rPr>
        <w:t>.</w:t>
      </w:r>
      <w:r>
        <w:rPr>
          <w:sz w:val="24"/>
          <w:szCs w:val="24"/>
        </w:rPr>
        <w:t>1</w:t>
      </w:r>
      <w:r w:rsidRPr="0021792F">
        <w:rPr>
          <w:sz w:val="24"/>
          <w:szCs w:val="24"/>
        </w:rPr>
        <w:t>.</w:t>
      </w:r>
      <w:r>
        <w:rPr>
          <w:sz w:val="24"/>
          <w:szCs w:val="24"/>
        </w:rPr>
        <w:t>2</w:t>
      </w:r>
      <w:r w:rsidRPr="0021792F">
        <w:rPr>
          <w:sz w:val="24"/>
          <w:szCs w:val="24"/>
        </w:rPr>
        <w:t xml:space="preserve"> </w:t>
      </w:r>
      <w:r>
        <w:rPr>
          <w:rFonts w:hint="eastAsia"/>
          <w:sz w:val="24"/>
          <w:szCs w:val="24"/>
        </w:rPr>
        <w:t>指令集</w:t>
      </w:r>
      <w:bookmarkEnd w:id="60"/>
    </w:p>
    <w:p w:rsidR="002F6FEA" w:rsidRDefault="00FA6F0C" w:rsidP="002F6FEA">
      <w:pPr>
        <w:spacing w:line="440" w:lineRule="exact"/>
        <w:ind w:firstLineChars="200" w:firstLine="480"/>
        <w:jc w:val="both"/>
      </w:pPr>
      <w:r>
        <w:rPr>
          <w:rFonts w:hint="eastAsia"/>
        </w:rPr>
        <w:t>本实验</w:t>
      </w:r>
      <w:r w:rsidR="009313C5">
        <w:rPr>
          <w:rFonts w:hint="eastAsia"/>
          <w:color w:val="000000" w:themeColor="text1"/>
        </w:rPr>
        <w:t>处理器</w:t>
      </w:r>
      <w:r>
        <w:rPr>
          <w:rFonts w:hint="eastAsia"/>
        </w:rPr>
        <w:t>所使用的指令集为R</w:t>
      </w:r>
      <w:r>
        <w:t>ISC-V</w:t>
      </w:r>
      <w:r>
        <w:rPr>
          <w:rFonts w:hint="eastAsia"/>
        </w:rPr>
        <w:t>中的R</w:t>
      </w:r>
      <w:r>
        <w:t>V32I</w:t>
      </w:r>
      <w:r>
        <w:rPr>
          <w:rFonts w:hint="eastAsia"/>
        </w:rPr>
        <w:t>基础指令集</w:t>
      </w:r>
      <w:r w:rsidR="00B940FF">
        <w:rPr>
          <w:rFonts w:hint="eastAsia"/>
        </w:rPr>
        <w:t>及其</w:t>
      </w:r>
      <w:r>
        <w:rPr>
          <w:rFonts w:hint="eastAsia"/>
        </w:rPr>
        <w:t>M</w:t>
      </w:r>
      <w:r w:rsidR="00646B0F">
        <w:t>(</w:t>
      </w:r>
      <w:r w:rsidR="00646B0F">
        <w:rPr>
          <w:rFonts w:hint="eastAsia"/>
        </w:rPr>
        <w:t>基本乘除法扩展集</w:t>
      </w:r>
      <w:r w:rsidR="00646B0F">
        <w:t>)</w:t>
      </w:r>
      <w:r>
        <w:rPr>
          <w:rFonts w:hint="eastAsia"/>
        </w:rPr>
        <w:t>、A</w:t>
      </w:r>
      <w:r w:rsidR="00646B0F">
        <w:t>(</w:t>
      </w:r>
      <w:r w:rsidR="00646B0F">
        <w:rPr>
          <w:rFonts w:hint="eastAsia"/>
        </w:rPr>
        <w:t>基本原子操作集</w:t>
      </w:r>
      <w:r w:rsidR="00646B0F">
        <w:t>)</w:t>
      </w:r>
      <w:r>
        <w:rPr>
          <w:rFonts w:hint="eastAsia"/>
        </w:rPr>
        <w:t>两种扩展指令集。</w:t>
      </w:r>
      <w:r w:rsidR="00F62F6A">
        <w:rPr>
          <w:rFonts w:hint="eastAsia"/>
        </w:rPr>
        <w:t>R</w:t>
      </w:r>
      <w:r w:rsidR="00F62F6A">
        <w:t>V32I</w:t>
      </w:r>
      <w:r w:rsidR="00F62F6A">
        <w:rPr>
          <w:rFonts w:hint="eastAsia"/>
        </w:rPr>
        <w:t>指令集为基础的3</w:t>
      </w:r>
      <w:r w:rsidR="00F62F6A">
        <w:t>2</w:t>
      </w:r>
      <w:r w:rsidR="00F62F6A">
        <w:rPr>
          <w:rFonts w:hint="eastAsia"/>
        </w:rPr>
        <w:t>位整数指令集，3</w:t>
      </w:r>
      <w:r w:rsidR="00F62F6A">
        <w:t>2</w:t>
      </w:r>
      <w:r w:rsidR="00F62F6A">
        <w:rPr>
          <w:rFonts w:hint="eastAsia"/>
        </w:rPr>
        <w:t>位地址空间，寄存器为3</w:t>
      </w:r>
      <w:r w:rsidR="00F62F6A">
        <w:t>2</w:t>
      </w:r>
      <w:r w:rsidR="00F62F6A">
        <w:rPr>
          <w:rFonts w:hint="eastAsia"/>
        </w:rPr>
        <w:t>位</w:t>
      </w:r>
      <w:r w:rsidR="00345389">
        <w:rPr>
          <w:rFonts w:hint="eastAsia"/>
        </w:rPr>
        <w:t>，其中包含</w:t>
      </w:r>
      <w:r w:rsidR="008E2740">
        <w:rPr>
          <w:rFonts w:hint="eastAsia"/>
        </w:rPr>
        <w:t>整数的基本运算，</w:t>
      </w:r>
      <w:r w:rsidR="00583F15">
        <w:rPr>
          <w:rFonts w:hint="eastAsia"/>
        </w:rPr>
        <w:t>读取</w:t>
      </w:r>
      <w:r w:rsidR="008E2740">
        <w:rPr>
          <w:rFonts w:hint="eastAsia"/>
        </w:rPr>
        <w:t>和</w:t>
      </w:r>
      <w:r w:rsidR="00583F15">
        <w:rPr>
          <w:rFonts w:hint="eastAsia"/>
        </w:rPr>
        <w:t>存储</w:t>
      </w:r>
      <w:r w:rsidR="008E2740">
        <w:rPr>
          <w:rFonts w:hint="eastAsia"/>
        </w:rPr>
        <w:t>的基本指令。扩展指令集M为标准整数乘除法扩展集，其中包含了整数寄存器中的乘除法指令</w:t>
      </w:r>
      <w:r w:rsidR="002959D1">
        <w:rPr>
          <w:rFonts w:hint="eastAsia"/>
        </w:rPr>
        <w:t>，实现获得两数相乘的结果或者除法产生的余数和商</w:t>
      </w:r>
      <w:r w:rsidR="008E2740">
        <w:rPr>
          <w:rFonts w:hint="eastAsia"/>
        </w:rPr>
        <w:t>。</w:t>
      </w:r>
      <w:r w:rsidR="00AF6978">
        <w:rPr>
          <w:rFonts w:hint="eastAsia"/>
        </w:rPr>
        <w:t>扩展指令集A为标准操作原子扩展集，其中包括对存储器的原子读、写、修改和处理器间的同步的指令</w:t>
      </w:r>
      <w:r w:rsidR="002F6FEA">
        <w:t>[12]</w:t>
      </w:r>
      <w:r w:rsidR="00AF6978">
        <w:rPr>
          <w:rFonts w:hint="eastAsia"/>
        </w:rPr>
        <w:t>。</w:t>
      </w:r>
    </w:p>
    <w:p w:rsidR="003055A7" w:rsidRDefault="0041637C" w:rsidP="00C6572F">
      <w:pPr>
        <w:spacing w:line="440" w:lineRule="exact"/>
        <w:ind w:firstLineChars="200" w:firstLine="480"/>
        <w:jc w:val="both"/>
      </w:pPr>
      <w:r>
        <w:rPr>
          <w:rFonts w:hint="eastAsia"/>
        </w:rPr>
        <w:t>R</w:t>
      </w:r>
      <w:r w:rsidR="00690F7A">
        <w:t>V32IMA</w:t>
      </w:r>
      <w:r w:rsidR="00DD6E88">
        <w:rPr>
          <w:rFonts w:hint="eastAsia"/>
        </w:rPr>
        <w:t>指令集</w:t>
      </w:r>
      <w:r w:rsidR="00FB0032">
        <w:rPr>
          <w:rFonts w:hint="eastAsia"/>
        </w:rPr>
        <w:t>的指令</w:t>
      </w:r>
      <w:r>
        <w:rPr>
          <w:rFonts w:hint="eastAsia"/>
        </w:rPr>
        <w:t>具有3</w:t>
      </w:r>
      <w:r>
        <w:t>2</w:t>
      </w:r>
      <w:r>
        <w:rPr>
          <w:rFonts w:hint="eastAsia"/>
        </w:rPr>
        <w:t>位固定长度，并且需要3</w:t>
      </w:r>
      <w:r>
        <w:t>2</w:t>
      </w:r>
      <w:r>
        <w:rPr>
          <w:rFonts w:hint="eastAsia"/>
        </w:rPr>
        <w:t>位地址对齐</w:t>
      </w:r>
      <w:r w:rsidR="00C45F8E">
        <w:rPr>
          <w:rFonts w:hint="eastAsia"/>
        </w:rPr>
        <w:t>，支持指令变长扩展，</w:t>
      </w:r>
      <w:r w:rsidR="00FF0846">
        <w:rPr>
          <w:rFonts w:hint="eastAsia"/>
        </w:rPr>
        <w:t>扩展</w:t>
      </w:r>
      <w:r w:rsidR="00C45F8E">
        <w:rPr>
          <w:rFonts w:hint="eastAsia"/>
        </w:rPr>
        <w:t>长度为1</w:t>
      </w:r>
      <w:r w:rsidR="00C45F8E">
        <w:t>6</w:t>
      </w:r>
      <w:r w:rsidR="00C45F8E">
        <w:rPr>
          <w:rFonts w:hint="eastAsia"/>
        </w:rPr>
        <w:t>倍数，</w:t>
      </w:r>
      <w:r w:rsidR="001678B9">
        <w:rPr>
          <w:rFonts w:hint="eastAsia"/>
        </w:rPr>
        <w:t>需要</w:t>
      </w:r>
      <w:r w:rsidR="00C45F8E">
        <w:rPr>
          <w:rFonts w:hint="eastAsia"/>
        </w:rPr>
        <w:t>1</w:t>
      </w:r>
      <w:r w:rsidR="00C45F8E">
        <w:t>6</w:t>
      </w:r>
      <w:r w:rsidR="00C45F8E">
        <w:rPr>
          <w:rFonts w:hint="eastAsia"/>
        </w:rPr>
        <w:t>位地址对齐</w:t>
      </w:r>
      <w:r w:rsidR="007F1997">
        <w:rPr>
          <w:rFonts w:hint="eastAsia"/>
        </w:rPr>
        <w:t>[</w:t>
      </w:r>
      <w:r w:rsidR="007F1997">
        <w:t>12]</w:t>
      </w:r>
      <w:r>
        <w:rPr>
          <w:rFonts w:hint="eastAsia"/>
        </w:rPr>
        <w:t>。</w:t>
      </w:r>
      <w:r w:rsidR="00507EDC">
        <w:rPr>
          <w:rFonts w:hint="eastAsia"/>
        </w:rPr>
        <w:t>3</w:t>
      </w:r>
      <w:r w:rsidR="00507EDC">
        <w:t>2</w:t>
      </w:r>
      <w:r w:rsidR="00507EDC">
        <w:rPr>
          <w:rFonts w:hint="eastAsia"/>
        </w:rPr>
        <w:t>位</w:t>
      </w:r>
      <w:r w:rsidR="00C45F8E">
        <w:rPr>
          <w:rFonts w:hint="eastAsia"/>
        </w:rPr>
        <w:t>指令最低2位</w:t>
      </w:r>
      <w:r w:rsidR="00AB7F1E">
        <w:rPr>
          <w:rFonts w:hint="eastAsia"/>
        </w:rPr>
        <w:t>必</w:t>
      </w:r>
      <w:r w:rsidR="00C45F8E">
        <w:rPr>
          <w:rFonts w:hint="eastAsia"/>
        </w:rPr>
        <w:t>为“1</w:t>
      </w:r>
      <w:r w:rsidR="00C45F8E">
        <w:t>1</w:t>
      </w:r>
      <w:r w:rsidR="00C45F8E">
        <w:rPr>
          <w:rFonts w:hint="eastAsia"/>
        </w:rPr>
        <w:t>”，</w:t>
      </w:r>
      <w:r w:rsidR="00BA2928">
        <w:rPr>
          <w:rFonts w:hint="eastAsia"/>
        </w:rPr>
        <w:t>当所有位为0或1时为非法指令。</w:t>
      </w:r>
      <w:r w:rsidR="00FD63FE">
        <w:rPr>
          <w:rFonts w:hint="eastAsia"/>
        </w:rPr>
        <w:t>R</w:t>
      </w:r>
      <w:r w:rsidR="00FD63FE">
        <w:t>ISC-V</w:t>
      </w:r>
      <w:r w:rsidR="00FD63FE">
        <w:rPr>
          <w:rFonts w:hint="eastAsia"/>
        </w:rPr>
        <w:t>默认采用小端存储</w:t>
      </w:r>
      <w:r w:rsidR="00986601">
        <w:rPr>
          <w:rFonts w:hint="eastAsia"/>
        </w:rPr>
        <w:t>，即</w:t>
      </w:r>
      <w:r w:rsidR="00FC6CB2">
        <w:rPr>
          <w:rFonts w:hint="eastAsia"/>
        </w:rPr>
        <w:t>低地址存放低字节，高地址存放高字节</w:t>
      </w:r>
      <w:r w:rsidR="00974812">
        <w:rPr>
          <w:rFonts w:hint="eastAsia"/>
        </w:rPr>
        <w:t>，非标准变种中可支持大端或双端，本实验</w:t>
      </w:r>
      <w:r w:rsidR="00BD5832">
        <w:rPr>
          <w:rFonts w:hint="eastAsia"/>
        </w:rPr>
        <w:t>设计所</w:t>
      </w:r>
      <w:r w:rsidR="00974812">
        <w:rPr>
          <w:rFonts w:hint="eastAsia"/>
        </w:rPr>
        <w:t>采用的是小端存储</w:t>
      </w:r>
      <w:r w:rsidR="00FC6CB2">
        <w:rPr>
          <w:rFonts w:hint="eastAsia"/>
        </w:rPr>
        <w:t>。</w:t>
      </w:r>
    </w:p>
    <w:p w:rsidR="00EC51A0" w:rsidRDefault="00B966C1" w:rsidP="00EC51A0">
      <w:pPr>
        <w:spacing w:line="360" w:lineRule="auto"/>
        <w:ind w:firstLineChars="200" w:firstLine="480"/>
        <w:jc w:val="both"/>
      </w:pPr>
      <w:r>
        <w:rPr>
          <w:rFonts w:hint="eastAsia"/>
        </w:rPr>
        <w:t>R</w:t>
      </w:r>
      <w:r>
        <w:t>V32I</w:t>
      </w:r>
      <w:r>
        <w:rPr>
          <w:rFonts w:hint="eastAsia"/>
        </w:rPr>
        <w:t>中有3</w:t>
      </w:r>
      <w:r>
        <w:t>1</w:t>
      </w:r>
      <w:r>
        <w:rPr>
          <w:rFonts w:hint="eastAsia"/>
        </w:rPr>
        <w:t>个寄存器X</w:t>
      </w:r>
      <w:r>
        <w:t>1-X31</w:t>
      </w:r>
      <w:r>
        <w:rPr>
          <w:rFonts w:hint="eastAsia"/>
        </w:rPr>
        <w:t>,用来保存整数数值，其中X</w:t>
      </w:r>
      <w:r>
        <w:t>0</w:t>
      </w:r>
      <w:r>
        <w:rPr>
          <w:rFonts w:hint="eastAsia"/>
        </w:rPr>
        <w:t>为常数0不变</w:t>
      </w:r>
      <w:r w:rsidR="00F40653">
        <w:rPr>
          <w:rFonts w:hint="eastAsia"/>
        </w:rPr>
        <w:t>，还有一个X</w:t>
      </w:r>
      <w:r w:rsidR="00F40653">
        <w:t>PC</w:t>
      </w:r>
      <w:r w:rsidR="00F40653">
        <w:rPr>
          <w:rFonts w:hint="eastAsia"/>
        </w:rPr>
        <w:t>用来存放当前指令地址。</w:t>
      </w:r>
    </w:p>
    <w:p w:rsidR="00EE47A0" w:rsidRDefault="00EC51A0" w:rsidP="00EC51A0">
      <w:pPr>
        <w:spacing w:line="360" w:lineRule="auto"/>
        <w:jc w:val="both"/>
      </w:pPr>
      <w:r>
        <w:rPr>
          <w:noProof/>
        </w:rPr>
        <w:lastRenderedPageBreak/>
        <w:drawing>
          <wp:inline distT="0" distB="0" distL="0" distR="0" wp14:anchorId="6DFF0442" wp14:editId="6B533DA7">
            <wp:extent cx="5544185" cy="21189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4185" cy="2118995"/>
                    </a:xfrm>
                    <a:prstGeom prst="rect">
                      <a:avLst/>
                    </a:prstGeom>
                  </pic:spPr>
                </pic:pic>
              </a:graphicData>
            </a:graphic>
          </wp:inline>
        </w:drawing>
      </w:r>
    </w:p>
    <w:p w:rsidR="004E7C3A" w:rsidRDefault="007B6DC7" w:rsidP="007B6DC7">
      <w:pPr>
        <w:spacing w:line="440" w:lineRule="exact"/>
        <w:ind w:firstLineChars="1600" w:firstLine="3360"/>
        <w:jc w:val="both"/>
        <w:rPr>
          <w:sz w:val="21"/>
          <w:szCs w:val="21"/>
        </w:rPr>
      </w:pPr>
      <w:r w:rsidRPr="007B6DC7">
        <w:rPr>
          <w:rFonts w:hint="eastAsia"/>
          <w:sz w:val="21"/>
          <w:szCs w:val="21"/>
        </w:rPr>
        <w:t>图</w:t>
      </w:r>
      <w:r w:rsidR="002874DB">
        <w:rPr>
          <w:rFonts w:hint="eastAsia"/>
          <w:sz w:val="21"/>
          <w:szCs w:val="21"/>
        </w:rPr>
        <w:t>3</w:t>
      </w:r>
      <w:r w:rsidR="00E71A41">
        <w:rPr>
          <w:sz w:val="21"/>
          <w:szCs w:val="21"/>
        </w:rPr>
        <w:t>-</w:t>
      </w:r>
      <w:r w:rsidR="001636DD">
        <w:rPr>
          <w:sz w:val="21"/>
          <w:szCs w:val="21"/>
        </w:rPr>
        <w:t>2</w:t>
      </w:r>
      <w:r w:rsidRPr="007B6DC7">
        <w:rPr>
          <w:rFonts w:hint="eastAsia"/>
          <w:sz w:val="21"/>
          <w:szCs w:val="21"/>
        </w:rPr>
        <w:t xml:space="preserve"> 基本指令格式</w:t>
      </w:r>
    </w:p>
    <w:p w:rsidR="00FA0451" w:rsidRPr="007B6DC7" w:rsidRDefault="00FA0451" w:rsidP="007B6DC7">
      <w:pPr>
        <w:spacing w:line="440" w:lineRule="exact"/>
        <w:ind w:firstLineChars="1600" w:firstLine="3360"/>
        <w:jc w:val="both"/>
        <w:rPr>
          <w:rFonts w:hint="eastAsia"/>
          <w:sz w:val="21"/>
          <w:szCs w:val="21"/>
        </w:rPr>
      </w:pPr>
    </w:p>
    <w:p w:rsidR="007B6DC7" w:rsidRDefault="00C31E7D" w:rsidP="00DB6FD8">
      <w:pPr>
        <w:spacing w:line="440" w:lineRule="exact"/>
        <w:ind w:firstLine="480"/>
        <w:jc w:val="both"/>
      </w:pPr>
      <w:r>
        <w:rPr>
          <w:rFonts w:hint="eastAsia"/>
        </w:rPr>
        <w:t>本次实验中的指令格式如图</w:t>
      </w:r>
      <w:r w:rsidR="002874DB">
        <w:rPr>
          <w:rFonts w:hint="eastAsia"/>
        </w:rPr>
        <w:t>3</w:t>
      </w:r>
      <w:r w:rsidR="00E71A41">
        <w:t>-</w:t>
      </w:r>
      <w:r w:rsidR="002874DB">
        <w:t>2</w:t>
      </w:r>
      <w:r>
        <w:rPr>
          <w:rFonts w:hint="eastAsia"/>
        </w:rPr>
        <w:t>所示，</w:t>
      </w:r>
      <w:r w:rsidR="00D14C3F">
        <w:rPr>
          <w:rFonts w:hint="eastAsia"/>
        </w:rPr>
        <w:t>R</w:t>
      </w:r>
      <w:r w:rsidR="00D14C3F">
        <w:t>/I/S/U</w:t>
      </w:r>
      <w:r w:rsidR="00D14C3F">
        <w:rPr>
          <w:rFonts w:hint="eastAsia"/>
        </w:rPr>
        <w:t>类为核心指令格式，都是3</w:t>
      </w:r>
      <w:r w:rsidR="00D14C3F">
        <w:t>2</w:t>
      </w:r>
      <w:r w:rsidR="00D14C3F">
        <w:rPr>
          <w:rFonts w:hint="eastAsia"/>
        </w:rPr>
        <w:t>位固定长度指令。</w:t>
      </w:r>
      <w:r w:rsidR="00842900">
        <w:rPr>
          <w:rFonts w:hint="eastAsia"/>
        </w:rPr>
        <w:t>S</w:t>
      </w:r>
      <w:r w:rsidR="00842900">
        <w:t>B/U</w:t>
      </w:r>
      <w:r w:rsidR="00F307AD">
        <w:t>I</w:t>
      </w:r>
      <w:r w:rsidR="00842900">
        <w:rPr>
          <w:rFonts w:hint="eastAsia"/>
        </w:rPr>
        <w:t>为基于立即数处理的变种指令。</w:t>
      </w:r>
    </w:p>
    <w:p w:rsidR="00BA142B" w:rsidRDefault="00BA142B" w:rsidP="00BA142B">
      <w:pPr>
        <w:spacing w:line="440" w:lineRule="exact"/>
        <w:ind w:firstLine="480"/>
        <w:jc w:val="both"/>
      </w:pPr>
      <w:r>
        <w:rPr>
          <w:rFonts w:hint="eastAsia"/>
        </w:rPr>
        <w:t>R类指令包含A</w:t>
      </w:r>
      <w:r>
        <w:t>DD/SLT/SLTU/AND/OR/XOR/SLL/SRL/SUB/SRA</w:t>
      </w:r>
      <w:r w:rsidR="00660F59">
        <w:rPr>
          <w:rFonts w:hint="eastAsia"/>
        </w:rPr>
        <w:t>等</w:t>
      </w:r>
      <w:r>
        <w:rPr>
          <w:rFonts w:hint="eastAsia"/>
        </w:rPr>
        <w:t>，包含两个操作数寄存器地址和一个</w:t>
      </w:r>
      <w:r w:rsidR="000C4EBC">
        <w:rPr>
          <w:rFonts w:hint="eastAsia"/>
        </w:rPr>
        <w:t>目的</w:t>
      </w:r>
      <w:r>
        <w:rPr>
          <w:rFonts w:hint="eastAsia"/>
        </w:rPr>
        <w:t>寄存器地址，funct</w:t>
      </w:r>
      <w:r>
        <w:t>7</w:t>
      </w:r>
      <w:r>
        <w:rPr>
          <w:rFonts w:hint="eastAsia"/>
        </w:rPr>
        <w:t>/</w:t>
      </w:r>
      <w:r>
        <w:t>3</w:t>
      </w:r>
      <w:r>
        <w:rPr>
          <w:rFonts w:hint="eastAsia"/>
        </w:rPr>
        <w:t>和opcode</w:t>
      </w:r>
      <w:r w:rsidR="00A659FC">
        <w:rPr>
          <w:rFonts w:hint="eastAsia"/>
        </w:rPr>
        <w:t>用</w:t>
      </w:r>
      <w:r>
        <w:rPr>
          <w:rFonts w:hint="eastAsia"/>
        </w:rPr>
        <w:t>来区分具体指令。</w:t>
      </w:r>
    </w:p>
    <w:p w:rsidR="000C63AD" w:rsidRDefault="00B55233" w:rsidP="000C63AD">
      <w:pPr>
        <w:spacing w:line="440" w:lineRule="exact"/>
        <w:ind w:firstLine="480"/>
        <w:jc w:val="both"/>
      </w:pPr>
      <w:r>
        <w:t>I</w:t>
      </w:r>
      <w:r>
        <w:rPr>
          <w:rFonts w:hint="eastAsia"/>
        </w:rPr>
        <w:t>类指令包含A</w:t>
      </w:r>
      <w:r>
        <w:t>DDI/SLTI(U)/ANDI/ORI/XORI</w:t>
      </w:r>
      <w:r w:rsidR="00BB6FD0">
        <w:t>/Load</w:t>
      </w:r>
      <w:r w:rsidR="00573E55">
        <w:rPr>
          <w:rFonts w:hint="eastAsia"/>
        </w:rPr>
        <w:t>等</w:t>
      </w:r>
      <w:r>
        <w:t>,</w:t>
      </w:r>
      <w:r w:rsidR="00007509">
        <w:rPr>
          <w:rFonts w:hint="eastAsia"/>
        </w:rPr>
        <w:t>包含一个I型立即数和一个操作数</w:t>
      </w:r>
      <w:r w:rsidR="000C63AD">
        <w:rPr>
          <w:rFonts w:hint="eastAsia"/>
        </w:rPr>
        <w:t>，funct</w:t>
      </w:r>
      <w:r w:rsidR="000C63AD">
        <w:t>3</w:t>
      </w:r>
      <w:r w:rsidR="000C63AD">
        <w:rPr>
          <w:rFonts w:hint="eastAsia"/>
        </w:rPr>
        <w:t>和opcode</w:t>
      </w:r>
      <w:r w:rsidR="00860D12">
        <w:rPr>
          <w:rFonts w:hint="eastAsia"/>
        </w:rPr>
        <w:t>用</w:t>
      </w:r>
      <w:r w:rsidR="000C63AD">
        <w:rPr>
          <w:rFonts w:hint="eastAsia"/>
        </w:rPr>
        <w:t>来区分具体指令。</w:t>
      </w:r>
    </w:p>
    <w:p w:rsidR="00375A8D" w:rsidRDefault="00BB6FD0" w:rsidP="00BA142B">
      <w:pPr>
        <w:spacing w:line="440" w:lineRule="exact"/>
        <w:ind w:firstLine="480"/>
        <w:jc w:val="both"/>
      </w:pPr>
      <w:r>
        <w:t>S</w:t>
      </w:r>
      <w:r>
        <w:rPr>
          <w:rFonts w:hint="eastAsia"/>
        </w:rPr>
        <w:t>类指令包含S</w:t>
      </w:r>
      <w:r>
        <w:t>tore</w:t>
      </w:r>
      <w:r>
        <w:rPr>
          <w:rFonts w:hint="eastAsia"/>
        </w:rPr>
        <w:t>指令，</w:t>
      </w:r>
      <w:r w:rsidR="00627287">
        <w:rPr>
          <w:rFonts w:hint="eastAsia"/>
        </w:rPr>
        <w:t>将rs</w:t>
      </w:r>
      <w:r w:rsidR="00627287">
        <w:t>2</w:t>
      </w:r>
      <w:r w:rsidR="00627287">
        <w:rPr>
          <w:rFonts w:hint="eastAsia"/>
        </w:rPr>
        <w:t>中的数据存储到存储器中，根据指令的不同存储不同的位数</w:t>
      </w:r>
      <w:r w:rsidR="0045711F">
        <w:rPr>
          <w:rFonts w:hint="eastAsia"/>
        </w:rPr>
        <w:t>。</w:t>
      </w:r>
    </w:p>
    <w:p w:rsidR="0045711F" w:rsidRDefault="0045711F" w:rsidP="00BA142B">
      <w:pPr>
        <w:spacing w:line="440" w:lineRule="exact"/>
        <w:ind w:firstLine="480"/>
        <w:jc w:val="both"/>
      </w:pPr>
      <w:r>
        <w:rPr>
          <w:rFonts w:hint="eastAsia"/>
        </w:rPr>
        <w:t>U类指令主要使用于L</w:t>
      </w:r>
      <w:r>
        <w:t>UI/AUIPC</w:t>
      </w:r>
      <w:r>
        <w:rPr>
          <w:rFonts w:hint="eastAsia"/>
        </w:rPr>
        <w:t>，</w:t>
      </w:r>
      <w:r w:rsidR="00817884">
        <w:rPr>
          <w:rFonts w:hint="eastAsia"/>
        </w:rPr>
        <w:t>L</w:t>
      </w:r>
      <w:r w:rsidR="00817884">
        <w:t>UI</w:t>
      </w:r>
      <w:r w:rsidR="00817884">
        <w:rPr>
          <w:rFonts w:hint="eastAsia"/>
        </w:rPr>
        <w:t>用于构建3</w:t>
      </w:r>
      <w:r w:rsidR="00817884">
        <w:t>2</w:t>
      </w:r>
      <w:r w:rsidR="00817884">
        <w:rPr>
          <w:rFonts w:hint="eastAsia"/>
        </w:rPr>
        <w:t>位常数，A</w:t>
      </w:r>
      <w:r w:rsidR="00817884">
        <w:t>UIPC</w:t>
      </w:r>
      <w:r w:rsidR="00817884">
        <w:rPr>
          <w:rFonts w:hint="eastAsia"/>
        </w:rPr>
        <w:t>用于构建一个作用于P</w:t>
      </w:r>
      <w:r w:rsidR="00817884">
        <w:t>C</w:t>
      </w:r>
      <w:r w:rsidR="00817884">
        <w:rPr>
          <w:rFonts w:hint="eastAsia"/>
        </w:rPr>
        <w:t>上的偏移量。</w:t>
      </w:r>
    </w:p>
    <w:p w:rsidR="00291462" w:rsidRDefault="00291462" w:rsidP="00291462">
      <w:pPr>
        <w:spacing w:line="440" w:lineRule="exact"/>
        <w:ind w:firstLine="480"/>
        <w:jc w:val="both"/>
      </w:pPr>
      <w:r>
        <w:rPr>
          <w:rFonts w:hint="eastAsia"/>
        </w:rPr>
        <w:t>无条件转移指令采用U</w:t>
      </w:r>
      <w:r>
        <w:t>I</w:t>
      </w:r>
      <w:r>
        <w:rPr>
          <w:rFonts w:hint="eastAsia"/>
        </w:rPr>
        <w:t>类指令格式，rd为目标地址，立即数为偏移量。条件转移指令采用S</w:t>
      </w:r>
      <w:r>
        <w:t>B</w:t>
      </w:r>
      <w:r>
        <w:rPr>
          <w:rFonts w:hint="eastAsia"/>
        </w:rPr>
        <w:t>类指令格式</w:t>
      </w:r>
      <w:r w:rsidR="007C7F64">
        <w:rPr>
          <w:rFonts w:hint="eastAsia"/>
        </w:rPr>
        <w:t>，立即数为偏移量，rs</w:t>
      </w:r>
      <w:r w:rsidR="007C7F64">
        <w:t>1/2</w:t>
      </w:r>
      <w:r w:rsidR="007C7F64">
        <w:rPr>
          <w:rFonts w:hint="eastAsia"/>
        </w:rPr>
        <w:t>为判断操作数，根据指令不同进行不同条件判断，然后决定是否跳转。</w:t>
      </w:r>
    </w:p>
    <w:p w:rsidR="007B4F16" w:rsidRDefault="006B2D9B" w:rsidP="00291462">
      <w:pPr>
        <w:spacing w:line="440" w:lineRule="exact"/>
        <w:ind w:firstLine="480"/>
        <w:jc w:val="both"/>
      </w:pPr>
      <w:r>
        <w:rPr>
          <w:rFonts w:hint="eastAsia"/>
        </w:rPr>
        <w:t>R</w:t>
      </w:r>
      <w:r>
        <w:t>V32M</w:t>
      </w:r>
      <w:r>
        <w:rPr>
          <w:rFonts w:hint="eastAsia"/>
        </w:rPr>
        <w:t>扩展指令集向R</w:t>
      </w:r>
      <w:r>
        <w:t>V32I</w:t>
      </w:r>
      <w:r>
        <w:rPr>
          <w:rFonts w:hint="eastAsia"/>
        </w:rPr>
        <w:t>中添加了整数乘法和除法指令</w:t>
      </w:r>
      <w:r w:rsidR="00627B00">
        <w:rPr>
          <w:rFonts w:hint="eastAsia"/>
        </w:rPr>
        <w:t>，其中包含M</w:t>
      </w:r>
      <w:r w:rsidR="00627B00">
        <w:t>UL/MULH/MULHSU/MULHU/DIV/DIVU/REM/REMU</w:t>
      </w:r>
      <w:r w:rsidR="00627B00">
        <w:rPr>
          <w:rFonts w:hint="eastAsia"/>
        </w:rPr>
        <w:t>。</w:t>
      </w:r>
      <w:r w:rsidR="00D17A33">
        <w:rPr>
          <w:rFonts w:hint="eastAsia"/>
        </w:rPr>
        <w:t>除法指令中</w:t>
      </w:r>
      <w:r w:rsidR="00B72146">
        <w:rPr>
          <w:rFonts w:hint="eastAsia"/>
        </w:rPr>
        <w:t>D</w:t>
      </w:r>
      <w:r w:rsidR="00B72146">
        <w:t>IV/DIVU</w:t>
      </w:r>
      <w:r w:rsidR="00B72146">
        <w:rPr>
          <w:rFonts w:hint="eastAsia"/>
        </w:rPr>
        <w:t>将商放入目标寄存器中，R</w:t>
      </w:r>
      <w:r w:rsidR="00B72146">
        <w:t>EM/REMU</w:t>
      </w:r>
      <w:r w:rsidR="00B72146">
        <w:rPr>
          <w:rFonts w:hint="eastAsia"/>
        </w:rPr>
        <w:t>将余数放入目标寄存器中</w:t>
      </w:r>
      <w:r w:rsidR="003D7DC5">
        <w:rPr>
          <w:rFonts w:hint="eastAsia"/>
        </w:rPr>
        <w:t>。</w:t>
      </w:r>
      <w:r w:rsidR="00AF59B7">
        <w:rPr>
          <w:rFonts w:hint="eastAsia"/>
        </w:rPr>
        <w:t>乘法指令中</w:t>
      </w:r>
      <w:r w:rsidR="00001BEC">
        <w:rPr>
          <w:rFonts w:hint="eastAsia"/>
        </w:rPr>
        <w:t>M</w:t>
      </w:r>
      <w:r w:rsidR="00001BEC">
        <w:t>UL</w:t>
      </w:r>
      <w:r w:rsidR="00001BEC">
        <w:rPr>
          <w:rFonts w:hint="eastAsia"/>
        </w:rPr>
        <w:t>用于获得3</w:t>
      </w:r>
      <w:r w:rsidR="00001BEC">
        <w:t>2</w:t>
      </w:r>
      <w:r w:rsidR="00001BEC">
        <w:rPr>
          <w:rFonts w:hint="eastAsia"/>
        </w:rPr>
        <w:t>位乘法中6</w:t>
      </w:r>
      <w:r w:rsidR="00001BEC">
        <w:t>4</w:t>
      </w:r>
      <w:r w:rsidR="00001BEC">
        <w:rPr>
          <w:rFonts w:hint="eastAsia"/>
        </w:rPr>
        <w:t>位结果的低3</w:t>
      </w:r>
      <w:r w:rsidR="00001BEC">
        <w:t>2</w:t>
      </w:r>
      <w:r w:rsidR="00001BEC">
        <w:rPr>
          <w:rFonts w:hint="eastAsia"/>
        </w:rPr>
        <w:t>位，高3</w:t>
      </w:r>
      <w:r w:rsidR="00001BEC">
        <w:t>2</w:t>
      </w:r>
      <w:r w:rsidR="00001BEC">
        <w:rPr>
          <w:rFonts w:hint="eastAsia"/>
        </w:rPr>
        <w:t>位根据是否需要符号由M</w:t>
      </w:r>
      <w:r w:rsidR="00001BEC">
        <w:t>ULH/MULHU</w:t>
      </w:r>
      <w:r w:rsidR="00001BEC">
        <w:rPr>
          <w:rFonts w:hint="eastAsia"/>
        </w:rPr>
        <w:t>完成，如果操作数一个为有符号</w:t>
      </w:r>
      <w:r w:rsidR="002C2B85">
        <w:rPr>
          <w:rFonts w:hint="eastAsia"/>
        </w:rPr>
        <w:t>另</w:t>
      </w:r>
      <w:r w:rsidR="00001BEC">
        <w:rPr>
          <w:rFonts w:hint="eastAsia"/>
        </w:rPr>
        <w:t>一个为无符号则使用M</w:t>
      </w:r>
      <w:r w:rsidR="00001BEC">
        <w:t>ULHSU</w:t>
      </w:r>
      <w:r w:rsidR="00001BEC">
        <w:rPr>
          <w:rFonts w:hint="eastAsia"/>
        </w:rPr>
        <w:t>来获得高3</w:t>
      </w:r>
      <w:r w:rsidR="00001BEC">
        <w:t>2</w:t>
      </w:r>
      <w:r w:rsidR="00001BEC">
        <w:rPr>
          <w:rFonts w:hint="eastAsia"/>
        </w:rPr>
        <w:t>位。所以乘法需要两条指令来获得一个完整的结果。</w:t>
      </w:r>
    </w:p>
    <w:p w:rsidR="00291462" w:rsidRPr="00291462" w:rsidRDefault="0096372C" w:rsidP="00BA142B">
      <w:pPr>
        <w:spacing w:line="440" w:lineRule="exact"/>
        <w:ind w:firstLine="480"/>
        <w:jc w:val="both"/>
      </w:pPr>
      <w:r>
        <w:rPr>
          <w:rFonts w:hint="eastAsia"/>
        </w:rPr>
        <w:lastRenderedPageBreak/>
        <w:t>R</w:t>
      </w:r>
      <w:r>
        <w:t>V32A</w:t>
      </w:r>
      <w:r>
        <w:rPr>
          <w:rFonts w:hint="eastAsia"/>
        </w:rPr>
        <w:t>向R</w:t>
      </w:r>
      <w:r>
        <w:t>V32I</w:t>
      </w:r>
      <w:r>
        <w:rPr>
          <w:rFonts w:hint="eastAsia"/>
        </w:rPr>
        <w:t>中添加了原子操作指令，其中包括</w:t>
      </w:r>
      <w:r w:rsidR="008D0D21">
        <w:rPr>
          <w:rFonts w:hint="eastAsia"/>
        </w:rPr>
        <w:t>L</w:t>
      </w:r>
      <w:r w:rsidR="008D0D21">
        <w:t>R.W/SC.W/AMOSWAP.W/AMOADD.W/AMOXOR.W/AMOAND.W/AMOOR.W/AMOMIN.W/AMOMAX.W/AMOMINU.W/AMOMAXU.W</w:t>
      </w:r>
      <w:r w:rsidR="008D0D21">
        <w:rPr>
          <w:rFonts w:hint="eastAsia"/>
        </w:rPr>
        <w:t>。</w:t>
      </w:r>
      <w:r w:rsidR="003C5C79">
        <w:t>AMO</w:t>
      </w:r>
      <w:r w:rsidR="003C5C79">
        <w:rPr>
          <w:rFonts w:hint="eastAsia"/>
        </w:rPr>
        <w:t>指令对内存中的操作数执行一个原子操作，</w:t>
      </w:r>
      <w:r w:rsidR="00012D12">
        <w:rPr>
          <w:rFonts w:hint="eastAsia"/>
        </w:rPr>
        <w:t>并将目标寄存器设定为操作前的值。</w:t>
      </w:r>
      <w:r w:rsidR="00DE5540">
        <w:t>加载保留和条件存储保证了它们两条指令之间的操作的原子性。加载保留读取一个内存 字，存入目标寄存器中，并留下这个字的保留记录。而如果条件存储的目标地址上存在保留 记录，它就把字存入这个地址。如果存入成功，它向目标寄存器中写入 0</w:t>
      </w:r>
      <w:r w:rsidR="00D423FC">
        <w:rPr>
          <w:rFonts w:hint="eastAsia"/>
        </w:rPr>
        <w:t>，</w:t>
      </w:r>
      <w:r w:rsidR="00DE5540">
        <w:t>否则写入一个非 0 的错误代码</w:t>
      </w:r>
      <w:r w:rsidR="00DE5540">
        <w:rPr>
          <w:rFonts w:hint="eastAsia"/>
        </w:rPr>
        <w:t>[</w:t>
      </w:r>
      <w:r w:rsidR="00B40374">
        <w:t>12</w:t>
      </w:r>
      <w:r w:rsidR="00DE5540">
        <w:t>]。</w:t>
      </w:r>
    </w:p>
    <w:p w:rsidR="0021792F" w:rsidRPr="0021792F" w:rsidRDefault="0021792F" w:rsidP="0021792F">
      <w:pPr>
        <w:pStyle w:val="22"/>
        <w:spacing w:beforeLines="50" w:before="156" w:after="0" w:line="360" w:lineRule="auto"/>
        <w:outlineLvl w:val="1"/>
      </w:pPr>
      <w:bookmarkStart w:id="61" w:name="_Toc9495062"/>
      <w:bookmarkStart w:id="62" w:name="_Hlk40200155"/>
      <w:bookmarkStart w:id="63" w:name="_Toc43291568"/>
      <w:r w:rsidRPr="0021792F">
        <w:rPr>
          <w:rFonts w:hint="eastAsia"/>
        </w:rPr>
        <w:t>3</w:t>
      </w:r>
      <w:r w:rsidRPr="0021792F">
        <w:t xml:space="preserve">.2 </w:t>
      </w:r>
      <w:bookmarkEnd w:id="61"/>
      <w:r w:rsidR="003C3F4C">
        <w:rPr>
          <w:rFonts w:hint="eastAsia"/>
        </w:rPr>
        <w:t>部分模块设计实现</w:t>
      </w:r>
      <w:bookmarkEnd w:id="63"/>
    </w:p>
    <w:p w:rsidR="0021792F" w:rsidRPr="0021792F" w:rsidRDefault="0021792F" w:rsidP="0021792F">
      <w:pPr>
        <w:pStyle w:val="22"/>
        <w:spacing w:beforeLines="50" w:before="156" w:after="0" w:line="360" w:lineRule="auto"/>
        <w:rPr>
          <w:sz w:val="24"/>
          <w:szCs w:val="24"/>
        </w:rPr>
      </w:pPr>
      <w:bookmarkStart w:id="64" w:name="_Toc9495063"/>
      <w:bookmarkStart w:id="65" w:name="_Hlk40200153"/>
      <w:bookmarkStart w:id="66" w:name="_Toc43291569"/>
      <w:bookmarkEnd w:id="62"/>
      <w:r w:rsidRPr="0021792F">
        <w:rPr>
          <w:rFonts w:hint="eastAsia"/>
          <w:sz w:val="24"/>
          <w:szCs w:val="24"/>
        </w:rPr>
        <w:t>3</w:t>
      </w:r>
      <w:r w:rsidRPr="0021792F">
        <w:rPr>
          <w:sz w:val="24"/>
          <w:szCs w:val="24"/>
        </w:rPr>
        <w:t xml:space="preserve">.2.1 </w:t>
      </w:r>
      <w:bookmarkEnd w:id="64"/>
      <w:r w:rsidR="00F65A92">
        <w:rPr>
          <w:rFonts w:hint="eastAsia"/>
          <w:sz w:val="24"/>
          <w:szCs w:val="24"/>
        </w:rPr>
        <w:t>译码模块Decode</w:t>
      </w:r>
      <w:bookmarkEnd w:id="66"/>
    </w:p>
    <w:bookmarkEnd w:id="65"/>
    <w:p w:rsidR="00494FB1" w:rsidRDefault="0021792F" w:rsidP="00494FB1">
      <w:pPr>
        <w:spacing w:line="360" w:lineRule="auto"/>
        <w:jc w:val="both"/>
      </w:pPr>
      <w:r>
        <w:tab/>
      </w:r>
      <w:r w:rsidR="00F65A92">
        <w:rPr>
          <w:rFonts w:hint="eastAsia"/>
        </w:rPr>
        <w:t>译码模块是</w:t>
      </w:r>
      <w:r w:rsidR="00DA6CED">
        <w:rPr>
          <w:rFonts w:hint="eastAsia"/>
          <w:color w:val="000000" w:themeColor="text1"/>
        </w:rPr>
        <w:t>处理器</w:t>
      </w:r>
      <w:r w:rsidR="00F65A92">
        <w:rPr>
          <w:rFonts w:hint="eastAsia"/>
        </w:rPr>
        <w:t>中</w:t>
      </w:r>
      <w:r w:rsidR="001031F1">
        <w:rPr>
          <w:rFonts w:hint="eastAsia"/>
        </w:rPr>
        <w:t>解析指令的核心模块，在该模块中将3</w:t>
      </w:r>
      <w:r w:rsidR="001031F1">
        <w:t>2</w:t>
      </w:r>
      <w:r w:rsidR="001031F1">
        <w:rPr>
          <w:rFonts w:hint="eastAsia"/>
        </w:rPr>
        <w:t>位指令根据</w:t>
      </w:r>
      <w:r w:rsidR="00DD01D6">
        <w:rPr>
          <w:rFonts w:hint="eastAsia"/>
        </w:rPr>
        <w:t>操作码</w:t>
      </w:r>
      <w:r w:rsidR="001031F1">
        <w:rPr>
          <w:rFonts w:hint="eastAsia"/>
        </w:rPr>
        <w:t>opcode区别为不同的指令类型，然后根据</w:t>
      </w:r>
      <w:r w:rsidR="00B3189F">
        <w:rPr>
          <w:rFonts w:hint="eastAsia"/>
        </w:rPr>
        <w:t>图3</w:t>
      </w:r>
      <w:r w:rsidR="00B3189F">
        <w:t>.2</w:t>
      </w:r>
      <w:r w:rsidR="00B3189F">
        <w:rPr>
          <w:rFonts w:hint="eastAsia"/>
        </w:rPr>
        <w:t>中的</w:t>
      </w:r>
      <w:r w:rsidR="001031F1">
        <w:rPr>
          <w:rFonts w:hint="eastAsia"/>
        </w:rPr>
        <w:t>指令类型进一步获取区分指令的特征码funct，确认指令后</w:t>
      </w:r>
      <w:r w:rsidR="00773CEB">
        <w:rPr>
          <w:rFonts w:hint="eastAsia"/>
        </w:rPr>
        <w:t>开始设置信号，计算立即数和设置寄存器，最后将数据传输给执行阶段进行指令的执行。</w:t>
      </w:r>
    </w:p>
    <w:p w:rsidR="00FA0451" w:rsidRDefault="00FA0451" w:rsidP="00494FB1">
      <w:pPr>
        <w:spacing w:line="360" w:lineRule="auto"/>
        <w:jc w:val="both"/>
        <w:rPr>
          <w:rFonts w:hint="eastAsia"/>
        </w:rPr>
      </w:pPr>
    </w:p>
    <w:p w:rsidR="0021792F" w:rsidRDefault="00494FB1" w:rsidP="00494FB1">
      <w:pPr>
        <w:spacing w:line="360" w:lineRule="auto"/>
        <w:jc w:val="both"/>
      </w:pPr>
      <w:r>
        <w:rPr>
          <w:noProof/>
        </w:rPr>
        <w:drawing>
          <wp:inline distT="0" distB="0" distL="0" distR="0" wp14:anchorId="446A9042" wp14:editId="472D0174">
            <wp:extent cx="5532120" cy="20802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32120" cy="2080260"/>
                    </a:xfrm>
                    <a:prstGeom prst="rect">
                      <a:avLst/>
                    </a:prstGeom>
                  </pic:spPr>
                </pic:pic>
              </a:graphicData>
            </a:graphic>
          </wp:inline>
        </w:drawing>
      </w:r>
    </w:p>
    <w:p w:rsidR="00C937D2" w:rsidRDefault="00C937D2" w:rsidP="00C6572F">
      <w:pPr>
        <w:spacing w:line="440" w:lineRule="exact"/>
        <w:jc w:val="both"/>
        <w:rPr>
          <w:sz w:val="21"/>
          <w:szCs w:val="21"/>
        </w:rPr>
      </w:pPr>
      <w:r>
        <w:tab/>
      </w:r>
      <w:r w:rsidR="008D1266">
        <w:t xml:space="preserve">                        </w:t>
      </w:r>
      <w:r w:rsidR="008D1266" w:rsidRPr="008D1266">
        <w:rPr>
          <w:rFonts w:hint="eastAsia"/>
          <w:sz w:val="21"/>
          <w:szCs w:val="21"/>
        </w:rPr>
        <w:t>图3</w:t>
      </w:r>
      <w:r w:rsidR="00D5174B">
        <w:rPr>
          <w:sz w:val="21"/>
          <w:szCs w:val="21"/>
        </w:rPr>
        <w:t>-3</w:t>
      </w:r>
      <w:r w:rsidR="008D1266" w:rsidRPr="008D1266">
        <w:rPr>
          <w:rFonts w:hint="eastAsia"/>
          <w:sz w:val="21"/>
          <w:szCs w:val="21"/>
        </w:rPr>
        <w:t>指令编码设置</w:t>
      </w:r>
    </w:p>
    <w:p w:rsidR="00FA0451" w:rsidRPr="008D1266" w:rsidRDefault="00FA0451" w:rsidP="00C6572F">
      <w:pPr>
        <w:spacing w:line="440" w:lineRule="exact"/>
        <w:jc w:val="both"/>
        <w:rPr>
          <w:rFonts w:hint="eastAsia"/>
          <w:sz w:val="21"/>
          <w:szCs w:val="21"/>
        </w:rPr>
      </w:pPr>
    </w:p>
    <w:p w:rsidR="008D1266" w:rsidRDefault="001636DD" w:rsidP="00C84156">
      <w:pPr>
        <w:spacing w:line="360" w:lineRule="auto"/>
        <w:jc w:val="both"/>
      </w:pPr>
      <w:r>
        <w:tab/>
      </w:r>
      <w:r>
        <w:rPr>
          <w:rFonts w:hint="eastAsia"/>
        </w:rPr>
        <w:t>首先明确一条指令需要清楚指令的特征，指令的特征包含在opcode和funct中，如图3</w:t>
      </w:r>
      <w:r w:rsidR="00D5174B">
        <w:t>-3</w:t>
      </w:r>
      <w:r>
        <w:rPr>
          <w:rFonts w:hint="eastAsia"/>
        </w:rPr>
        <w:t>中非</w:t>
      </w:r>
      <w:r>
        <w:t>“</w:t>
      </w:r>
      <w:r>
        <w:rPr>
          <w:rFonts w:hint="eastAsia"/>
        </w:rPr>
        <w:t>？</w:t>
      </w:r>
      <w:r>
        <w:t>”</w:t>
      </w:r>
      <w:r>
        <w:rPr>
          <w:rFonts w:hint="eastAsia"/>
        </w:rPr>
        <w:t>字所示</w:t>
      </w:r>
      <w:r w:rsidR="00816542">
        <w:rPr>
          <w:rFonts w:hint="eastAsia"/>
        </w:rPr>
        <w:t>，所有指令的特征都是独一无二的，一条指令只存在一种特征码。</w:t>
      </w:r>
      <w:r w:rsidR="00F05FDA">
        <w:rPr>
          <w:rFonts w:hint="eastAsia"/>
        </w:rPr>
        <w:t>模块开始根据指令特征设定好所有的指令码为后面进行指令识别提供帮助。</w:t>
      </w:r>
    </w:p>
    <w:p w:rsidR="00452C11" w:rsidRDefault="009E7758" w:rsidP="00452C11">
      <w:pPr>
        <w:spacing w:line="360" w:lineRule="auto"/>
        <w:jc w:val="both"/>
      </w:pPr>
      <w:r>
        <w:lastRenderedPageBreak/>
        <w:tab/>
      </w:r>
      <w:r w:rsidR="00DA622F">
        <w:rPr>
          <w:rFonts w:hint="eastAsia"/>
        </w:rPr>
        <w:t>了解指令特征之后就需要将指令中包含的有效信息，即图</w:t>
      </w:r>
      <w:r w:rsidR="00D5174B">
        <w:rPr>
          <w:rFonts w:hint="eastAsia"/>
        </w:rPr>
        <w:t>3</w:t>
      </w:r>
      <w:r w:rsidR="00D5174B">
        <w:t>-3</w:t>
      </w:r>
      <w:r w:rsidR="00DA622F">
        <w:rPr>
          <w:rFonts w:hint="eastAsia"/>
        </w:rPr>
        <w:t>中的</w:t>
      </w:r>
      <w:r w:rsidR="001B5B09">
        <w:rPr>
          <w:rFonts w:hint="eastAsia"/>
        </w:rPr>
        <w:t>BitPat码中</w:t>
      </w:r>
      <w:r w:rsidR="00DA622F">
        <w:rPr>
          <w:rFonts w:hint="eastAsia"/>
        </w:rPr>
        <w:t>“？”部分进行切割解读。</w:t>
      </w:r>
      <w:r w:rsidR="00B676D2">
        <w:rPr>
          <w:rFonts w:hint="eastAsia"/>
        </w:rPr>
        <w:t>Chisel中的列表操作能够完美的解决指令与信号分配的问题。首先将各个指令所要用到的信号量集合起来形成一个指令信号集合，如图</w:t>
      </w:r>
      <w:r w:rsidR="00D5174B">
        <w:rPr>
          <w:rFonts w:hint="eastAsia"/>
        </w:rPr>
        <w:t>3</w:t>
      </w:r>
      <w:r w:rsidR="00D5174B">
        <w:t>-4</w:t>
      </w:r>
      <w:r w:rsidR="00B676D2">
        <w:rPr>
          <w:rFonts w:hint="eastAsia"/>
        </w:rPr>
        <w:t>所示。</w:t>
      </w:r>
      <w:r w:rsidR="004D53DC">
        <w:rPr>
          <w:rFonts w:hint="eastAsia"/>
        </w:rPr>
        <w:t>图中第一行为</w:t>
      </w:r>
      <w:r w:rsidR="002B7CC7">
        <w:rPr>
          <w:rFonts w:hint="eastAsia"/>
        </w:rPr>
        <w:t>指令运算相关，</w:t>
      </w:r>
      <w:r w:rsidR="00BB396E">
        <w:rPr>
          <w:rFonts w:hint="eastAsia"/>
        </w:rPr>
        <w:t>根据指令所需要进行的计算运算修改，无则设为默认</w:t>
      </w:r>
      <w:r w:rsidR="0048366B">
        <w:rPr>
          <w:rFonts w:hint="eastAsia"/>
        </w:rPr>
        <w:t>；</w:t>
      </w:r>
      <w:r w:rsidR="008A4B37">
        <w:rPr>
          <w:rFonts w:hint="eastAsia"/>
        </w:rPr>
        <w:t>第二行为寄存器读写相关，</w:t>
      </w:r>
      <w:r w:rsidR="009334EF">
        <w:rPr>
          <w:rFonts w:hint="eastAsia"/>
        </w:rPr>
        <w:t>根据指令对寄存器读写的要求进行修改；</w:t>
      </w:r>
      <w:r w:rsidR="007E5571">
        <w:rPr>
          <w:rFonts w:hint="eastAsia"/>
        </w:rPr>
        <w:t>第三行为立即数相关，</w:t>
      </w:r>
      <w:r w:rsidR="006A3372">
        <w:rPr>
          <w:rFonts w:hint="eastAsia"/>
        </w:rPr>
        <w:t>根据</w:t>
      </w:r>
      <w:r w:rsidR="00245D9D">
        <w:rPr>
          <w:rFonts w:hint="eastAsia"/>
        </w:rPr>
        <w:t>立即数操作指令</w:t>
      </w:r>
      <w:r w:rsidR="006A3372">
        <w:rPr>
          <w:rFonts w:hint="eastAsia"/>
        </w:rPr>
        <w:t>提供</w:t>
      </w:r>
      <w:r w:rsidR="00245D9D">
        <w:rPr>
          <w:rFonts w:hint="eastAsia"/>
        </w:rPr>
        <w:t>所需</w:t>
      </w:r>
      <w:r w:rsidR="00BB6ED7">
        <w:rPr>
          <w:rFonts w:hint="eastAsia"/>
        </w:rPr>
        <w:t>类型的</w:t>
      </w:r>
      <w:r w:rsidR="00245D9D">
        <w:rPr>
          <w:rFonts w:hint="eastAsia"/>
        </w:rPr>
        <w:t>立即数</w:t>
      </w:r>
      <w:r w:rsidR="00504FB2">
        <w:rPr>
          <w:rFonts w:hint="eastAsia"/>
        </w:rPr>
        <w:t>；</w:t>
      </w:r>
      <w:r w:rsidR="009C0BFC">
        <w:rPr>
          <w:rFonts w:hint="eastAsia"/>
        </w:rPr>
        <w:t>第四行为存储器地址</w:t>
      </w:r>
      <w:r w:rsidR="00B61F8F">
        <w:rPr>
          <w:rFonts w:hint="eastAsia"/>
        </w:rPr>
        <w:t>，是Load</w:t>
      </w:r>
      <w:r w:rsidR="00B61F8F">
        <w:t>/S</w:t>
      </w:r>
      <w:r w:rsidR="00B61F8F">
        <w:rPr>
          <w:rFonts w:hint="eastAsia"/>
        </w:rPr>
        <w:t>tore指令相关的访问地址</w:t>
      </w:r>
      <w:r w:rsidR="008933AD">
        <w:rPr>
          <w:rFonts w:hint="eastAsia"/>
        </w:rPr>
        <w:t>；</w:t>
      </w:r>
      <w:r w:rsidR="00930135">
        <w:rPr>
          <w:rFonts w:hint="eastAsia"/>
        </w:rPr>
        <w:t>第五行为跳转与延迟相关，</w:t>
      </w:r>
      <w:r w:rsidR="00313E85">
        <w:rPr>
          <w:rFonts w:hint="eastAsia"/>
        </w:rPr>
        <w:t>根据跳转指令设定前两位信号，</w:t>
      </w:r>
      <w:r w:rsidR="00C75A02">
        <w:rPr>
          <w:rFonts w:hint="eastAsia"/>
        </w:rPr>
        <w:t>如果指令需要暂停流水线</w:t>
      </w:r>
      <w:r w:rsidR="0099274F">
        <w:rPr>
          <w:rFonts w:hint="eastAsia"/>
        </w:rPr>
        <w:t>则设定后两种信号；</w:t>
      </w:r>
      <w:r w:rsidR="007F769C">
        <w:rPr>
          <w:rFonts w:hint="eastAsia"/>
        </w:rPr>
        <w:t>第六行为</w:t>
      </w:r>
      <w:r w:rsidR="00BC7CBD">
        <w:rPr>
          <w:rFonts w:hint="eastAsia"/>
        </w:rPr>
        <w:t>中断异常</w:t>
      </w:r>
      <w:proofErr w:type="gramStart"/>
      <w:r w:rsidR="0067499C">
        <w:rPr>
          <w:rFonts w:hint="eastAsia"/>
        </w:rPr>
        <w:t>特权级</w:t>
      </w:r>
      <w:proofErr w:type="gramEnd"/>
      <w:r w:rsidR="00BC7CBD">
        <w:rPr>
          <w:rFonts w:hint="eastAsia"/>
        </w:rPr>
        <w:t>相关</w:t>
      </w:r>
      <w:r w:rsidR="00176C1B">
        <w:rPr>
          <w:rFonts w:hint="eastAsia"/>
        </w:rPr>
        <w:t>，</w:t>
      </w:r>
      <w:r w:rsidR="00B16FE3">
        <w:rPr>
          <w:rFonts w:hint="eastAsia"/>
        </w:rPr>
        <w:t>根据系统指令的类型进行设定</w:t>
      </w:r>
      <w:r w:rsidR="0078139A">
        <w:rPr>
          <w:rFonts w:hint="eastAsia"/>
        </w:rPr>
        <w:t>；第七行为C</w:t>
      </w:r>
      <w:r w:rsidR="0078139A">
        <w:t>SR</w:t>
      </w:r>
      <w:r w:rsidR="0078139A">
        <w:rPr>
          <w:rFonts w:hint="eastAsia"/>
        </w:rPr>
        <w:t>模块相关，</w:t>
      </w:r>
      <w:r w:rsidR="003123C2">
        <w:rPr>
          <w:rFonts w:hint="eastAsia"/>
        </w:rPr>
        <w:t>如果指令存在对C</w:t>
      </w:r>
      <w:r w:rsidR="003123C2">
        <w:t>SR</w:t>
      </w:r>
      <w:r w:rsidR="003123C2">
        <w:rPr>
          <w:rFonts w:hint="eastAsia"/>
        </w:rPr>
        <w:t>模块的读写操作，则</w:t>
      </w:r>
      <w:r w:rsidR="00A739B6">
        <w:rPr>
          <w:rFonts w:hint="eastAsia"/>
        </w:rPr>
        <w:t>根据所需类型</w:t>
      </w:r>
      <w:r w:rsidR="003123C2">
        <w:rPr>
          <w:rFonts w:hint="eastAsia"/>
        </w:rPr>
        <w:t>设定此类信号。</w:t>
      </w:r>
    </w:p>
    <w:p w:rsidR="00FA0451" w:rsidRDefault="00FA0451" w:rsidP="00452C11">
      <w:pPr>
        <w:spacing w:line="360" w:lineRule="auto"/>
        <w:jc w:val="both"/>
        <w:rPr>
          <w:rFonts w:hint="eastAsia"/>
        </w:rPr>
      </w:pPr>
    </w:p>
    <w:p w:rsidR="009E7758" w:rsidRDefault="00452C11" w:rsidP="00452C11">
      <w:pPr>
        <w:spacing w:line="360" w:lineRule="auto"/>
        <w:jc w:val="both"/>
      </w:pPr>
      <w:r>
        <w:rPr>
          <w:noProof/>
        </w:rPr>
        <w:drawing>
          <wp:inline distT="0" distB="0" distL="0" distR="0" wp14:anchorId="53628CA9" wp14:editId="06BB1946">
            <wp:extent cx="5539740" cy="946785"/>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39740" cy="946785"/>
                    </a:xfrm>
                    <a:prstGeom prst="rect">
                      <a:avLst/>
                    </a:prstGeom>
                  </pic:spPr>
                </pic:pic>
              </a:graphicData>
            </a:graphic>
          </wp:inline>
        </w:drawing>
      </w:r>
    </w:p>
    <w:p w:rsidR="000D57BD" w:rsidRDefault="000D57BD" w:rsidP="000D57BD">
      <w:pPr>
        <w:spacing w:line="440" w:lineRule="exact"/>
        <w:ind w:firstLineChars="1500" w:firstLine="3150"/>
        <w:jc w:val="both"/>
        <w:rPr>
          <w:sz w:val="21"/>
          <w:szCs w:val="21"/>
        </w:rPr>
      </w:pPr>
      <w:r w:rsidRPr="000D57BD">
        <w:rPr>
          <w:rFonts w:hint="eastAsia"/>
          <w:sz w:val="21"/>
          <w:szCs w:val="21"/>
        </w:rPr>
        <w:t>图3</w:t>
      </w:r>
      <w:r w:rsidR="00D5174B">
        <w:rPr>
          <w:sz w:val="21"/>
          <w:szCs w:val="21"/>
        </w:rPr>
        <w:t>-4</w:t>
      </w:r>
      <w:r w:rsidRPr="000D57BD">
        <w:rPr>
          <w:sz w:val="21"/>
          <w:szCs w:val="21"/>
        </w:rPr>
        <w:t xml:space="preserve"> </w:t>
      </w:r>
      <w:r w:rsidRPr="000D57BD">
        <w:rPr>
          <w:rFonts w:hint="eastAsia"/>
          <w:sz w:val="21"/>
          <w:szCs w:val="21"/>
        </w:rPr>
        <w:t>指令信号集合列表</w:t>
      </w:r>
    </w:p>
    <w:p w:rsidR="00FA0451" w:rsidRPr="000D57BD" w:rsidRDefault="00FA0451" w:rsidP="000D57BD">
      <w:pPr>
        <w:spacing w:line="440" w:lineRule="exact"/>
        <w:ind w:firstLineChars="1500" w:firstLine="3150"/>
        <w:jc w:val="both"/>
        <w:rPr>
          <w:rFonts w:hint="eastAsia"/>
          <w:sz w:val="21"/>
          <w:szCs w:val="21"/>
        </w:rPr>
      </w:pPr>
    </w:p>
    <w:p w:rsidR="00285CA9" w:rsidRDefault="000620AB" w:rsidP="00285CA9">
      <w:pPr>
        <w:spacing w:line="360" w:lineRule="auto"/>
        <w:jc w:val="both"/>
      </w:pPr>
      <w:r>
        <w:tab/>
      </w:r>
      <w:r w:rsidR="002A3740">
        <w:rPr>
          <w:rFonts w:hint="eastAsia"/>
        </w:rPr>
        <w:t>图3</w:t>
      </w:r>
      <w:r w:rsidR="00D5174B">
        <w:t>-4</w:t>
      </w:r>
      <w:r w:rsidR="002A3740">
        <w:rPr>
          <w:rFonts w:hint="eastAsia"/>
        </w:rPr>
        <w:t>所展示的就是本实验中确认指令后所要设定的全部信号操作。</w:t>
      </w:r>
      <w:r w:rsidR="00E74D6B">
        <w:rPr>
          <w:rFonts w:hint="eastAsia"/>
        </w:rPr>
        <w:t>以指令A</w:t>
      </w:r>
      <w:r w:rsidR="00E74D6B">
        <w:t>DDI</w:t>
      </w:r>
      <w:r w:rsidR="00E74D6B">
        <w:rPr>
          <w:rFonts w:hint="eastAsia"/>
        </w:rPr>
        <w:t>为例子</w:t>
      </w:r>
      <w:r w:rsidR="0077321D">
        <w:rPr>
          <w:rFonts w:hint="eastAsia"/>
        </w:rPr>
        <w:t>。A</w:t>
      </w:r>
      <w:r w:rsidR="0077321D">
        <w:t>DDI</w:t>
      </w:r>
      <w:r w:rsidR="0077321D">
        <w:rPr>
          <w:rFonts w:hint="eastAsia"/>
        </w:rPr>
        <w:t>是一个立即数加法指令，实现的功能为将源操作数和立即数相加，结果存到目标寄存器。</w:t>
      </w:r>
      <w:r w:rsidR="00C97971">
        <w:rPr>
          <w:rFonts w:hint="eastAsia"/>
        </w:rPr>
        <w:t>当输入的指令为A</w:t>
      </w:r>
      <w:r w:rsidR="00C97971">
        <w:t>DDI</w:t>
      </w:r>
      <w:r w:rsidR="00C97971">
        <w:rPr>
          <w:rFonts w:hint="eastAsia"/>
        </w:rPr>
        <w:t>时，图</w:t>
      </w:r>
      <w:r w:rsidR="00D5174B">
        <w:rPr>
          <w:rFonts w:hint="eastAsia"/>
        </w:rPr>
        <w:t>3</w:t>
      </w:r>
      <w:r w:rsidR="00D5174B">
        <w:t>-4</w:t>
      </w:r>
      <w:r w:rsidR="00C97971">
        <w:rPr>
          <w:rFonts w:hint="eastAsia"/>
        </w:rPr>
        <w:t>中的第一行需要更改计算器操作为A</w:t>
      </w:r>
      <w:r w:rsidR="00C97971">
        <w:t>DD</w:t>
      </w:r>
      <w:r w:rsidR="00C97971">
        <w:rPr>
          <w:rFonts w:hint="eastAsia"/>
        </w:rPr>
        <w:t>操作，设置alusel为算术运算</w:t>
      </w:r>
      <w:r w:rsidR="00C97971" w:rsidRPr="00C97971">
        <w:t>ARITHMETIC</w:t>
      </w:r>
      <w:r w:rsidR="00C97971">
        <w:rPr>
          <w:rFonts w:hint="eastAsia"/>
        </w:rPr>
        <w:t>，这是一个正常指令所以ins非法位置为否，</w:t>
      </w:r>
      <w:r w:rsidR="004F278D">
        <w:rPr>
          <w:rFonts w:hint="eastAsia"/>
        </w:rPr>
        <w:t>需要打开寄存器写操作来存储结果，打开操作数1的开关，配置立即数为I</w:t>
      </w:r>
      <w:proofErr w:type="gramStart"/>
      <w:r w:rsidR="004F278D">
        <w:rPr>
          <w:rFonts w:hint="eastAsia"/>
        </w:rPr>
        <w:t>型立即</w:t>
      </w:r>
      <w:proofErr w:type="gramEnd"/>
      <w:r w:rsidR="004F278D">
        <w:rPr>
          <w:rFonts w:hint="eastAsia"/>
        </w:rPr>
        <w:t>数。因为是个加法指令，所以跳转延迟、C</w:t>
      </w:r>
      <w:r w:rsidR="004F278D">
        <w:t>SR</w:t>
      </w:r>
      <w:r w:rsidR="004F278D">
        <w:rPr>
          <w:rFonts w:hint="eastAsia"/>
        </w:rPr>
        <w:t>等信号不需操作。最后A</w:t>
      </w:r>
      <w:r w:rsidR="004F278D">
        <w:t>DDI</w:t>
      </w:r>
      <w:r w:rsidR="004F278D">
        <w:rPr>
          <w:rFonts w:hint="eastAsia"/>
        </w:rPr>
        <w:t>的指令信号设定如图3</w:t>
      </w:r>
      <w:r w:rsidR="006A6C5E">
        <w:t>-5</w:t>
      </w:r>
      <w:r w:rsidR="004F278D">
        <w:rPr>
          <w:rFonts w:hint="eastAsia"/>
        </w:rPr>
        <w:t>所示。</w:t>
      </w:r>
    </w:p>
    <w:p w:rsidR="00FA0451" w:rsidRDefault="00FA0451" w:rsidP="00285CA9">
      <w:pPr>
        <w:spacing w:line="360" w:lineRule="auto"/>
        <w:jc w:val="both"/>
        <w:rPr>
          <w:rFonts w:hint="eastAsia"/>
        </w:rPr>
      </w:pPr>
    </w:p>
    <w:p w:rsidR="000D57BD" w:rsidRDefault="00285CA9" w:rsidP="00285CA9">
      <w:pPr>
        <w:spacing w:line="360" w:lineRule="auto"/>
        <w:ind w:firstLineChars="600" w:firstLine="1440"/>
        <w:jc w:val="both"/>
      </w:pPr>
      <w:r>
        <w:rPr>
          <w:noProof/>
        </w:rPr>
        <w:lastRenderedPageBreak/>
        <w:drawing>
          <wp:inline distT="0" distB="0" distL="0" distR="0" wp14:anchorId="134C334D" wp14:editId="6D58D48E">
            <wp:extent cx="3566160" cy="13411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6160" cy="1341120"/>
                    </a:xfrm>
                    <a:prstGeom prst="rect">
                      <a:avLst/>
                    </a:prstGeom>
                  </pic:spPr>
                </pic:pic>
              </a:graphicData>
            </a:graphic>
          </wp:inline>
        </w:drawing>
      </w:r>
    </w:p>
    <w:p w:rsidR="000469AF" w:rsidRDefault="000469AF" w:rsidP="000469AF">
      <w:pPr>
        <w:spacing w:line="440" w:lineRule="exact"/>
        <w:ind w:firstLineChars="1500" w:firstLine="3150"/>
        <w:jc w:val="both"/>
        <w:rPr>
          <w:sz w:val="21"/>
          <w:szCs w:val="21"/>
        </w:rPr>
      </w:pPr>
      <w:r w:rsidRPr="000469AF">
        <w:rPr>
          <w:rFonts w:hint="eastAsia"/>
          <w:sz w:val="21"/>
          <w:szCs w:val="21"/>
        </w:rPr>
        <w:t>图3</w:t>
      </w:r>
      <w:r w:rsidR="006A6C5E">
        <w:rPr>
          <w:sz w:val="21"/>
          <w:szCs w:val="21"/>
        </w:rPr>
        <w:t>-5</w:t>
      </w:r>
      <w:r w:rsidRPr="000469AF">
        <w:rPr>
          <w:sz w:val="21"/>
          <w:szCs w:val="21"/>
        </w:rPr>
        <w:t xml:space="preserve"> ADDI</w:t>
      </w:r>
      <w:r w:rsidRPr="000469AF">
        <w:rPr>
          <w:rFonts w:hint="eastAsia"/>
          <w:sz w:val="21"/>
          <w:szCs w:val="21"/>
        </w:rPr>
        <w:t>指令的设定</w:t>
      </w:r>
    </w:p>
    <w:p w:rsidR="00FA0451" w:rsidRPr="000469AF" w:rsidRDefault="00FA0451" w:rsidP="000469AF">
      <w:pPr>
        <w:spacing w:line="440" w:lineRule="exact"/>
        <w:ind w:firstLineChars="1500" w:firstLine="3150"/>
        <w:jc w:val="both"/>
        <w:rPr>
          <w:rFonts w:hint="eastAsia"/>
          <w:sz w:val="21"/>
          <w:szCs w:val="21"/>
        </w:rPr>
      </w:pPr>
    </w:p>
    <w:p w:rsidR="000469AF" w:rsidRDefault="006358DC" w:rsidP="00C6572F">
      <w:pPr>
        <w:spacing w:line="440" w:lineRule="exact"/>
        <w:jc w:val="both"/>
      </w:pPr>
      <w:r>
        <w:tab/>
      </w:r>
      <w:r w:rsidR="00FE570A">
        <w:rPr>
          <w:rFonts w:hint="eastAsia"/>
        </w:rPr>
        <w:t>其他指令的设置方法和A</w:t>
      </w:r>
      <w:r w:rsidR="00FE570A">
        <w:t>DDI</w:t>
      </w:r>
      <w:r w:rsidR="00FE570A">
        <w:rPr>
          <w:rFonts w:hint="eastAsia"/>
        </w:rPr>
        <w:t>的设定方法完全一样，</w:t>
      </w:r>
      <w:r w:rsidR="00BF1FFF">
        <w:rPr>
          <w:rFonts w:hint="eastAsia"/>
        </w:rPr>
        <w:t>只需要更改期中的参数值即可变为不同指令的设定，方便快捷，方便扩展。</w:t>
      </w:r>
      <w:r w:rsidR="00F40B5D">
        <w:rPr>
          <w:rFonts w:hint="eastAsia"/>
        </w:rPr>
        <w:t>设定完成后只需要将设定量按照顺序赋值给输入输出的信号即可完成指令的</w:t>
      </w:r>
      <w:r w:rsidR="00341F27">
        <w:rPr>
          <w:rFonts w:hint="eastAsia"/>
        </w:rPr>
        <w:t>解码</w:t>
      </w:r>
      <w:r w:rsidR="00F40B5D">
        <w:rPr>
          <w:rFonts w:hint="eastAsia"/>
        </w:rPr>
        <w:t>工作。</w:t>
      </w:r>
    </w:p>
    <w:p w:rsidR="00341F27" w:rsidRDefault="00341F27" w:rsidP="00C6572F">
      <w:pPr>
        <w:spacing w:line="440" w:lineRule="exact"/>
        <w:jc w:val="both"/>
      </w:pPr>
      <w:r>
        <w:tab/>
      </w:r>
      <w:r>
        <w:rPr>
          <w:rFonts w:hint="eastAsia"/>
        </w:rPr>
        <w:t>在解码中使用List的好处在于能够快速添加、删除或修改指令</w:t>
      </w:r>
      <w:r w:rsidR="00242680">
        <w:rPr>
          <w:rFonts w:hint="eastAsia"/>
        </w:rPr>
        <w:t>，</w:t>
      </w:r>
      <w:r w:rsidR="00C035F8">
        <w:rPr>
          <w:rFonts w:hint="eastAsia"/>
        </w:rPr>
        <w:t>添加删除只需要在特征码定义和列表中进行操作，而修改只需找到对应指令修改参数值即可，</w:t>
      </w:r>
      <w:r w:rsidR="00955147">
        <w:rPr>
          <w:rFonts w:hint="eastAsia"/>
        </w:rPr>
        <w:t>方便各个指令调试后的修改，也方便阅读。</w:t>
      </w:r>
    </w:p>
    <w:p w:rsidR="00070DE8" w:rsidRPr="0021792F" w:rsidRDefault="00070DE8" w:rsidP="00C6572F">
      <w:pPr>
        <w:spacing w:line="440" w:lineRule="exact"/>
        <w:jc w:val="both"/>
      </w:pPr>
      <w:r>
        <w:tab/>
      </w:r>
      <w:r>
        <w:rPr>
          <w:rFonts w:hint="eastAsia"/>
        </w:rPr>
        <w:t>而Verilog中指令译码的设计是</w:t>
      </w:r>
      <w:r w:rsidR="005215B8">
        <w:rPr>
          <w:rFonts w:hint="eastAsia"/>
        </w:rPr>
        <w:t>首先根据指令类型的不同</w:t>
      </w:r>
      <w:r w:rsidR="003D3E15">
        <w:rPr>
          <w:rFonts w:hint="eastAsia"/>
        </w:rPr>
        <w:t>分为</w:t>
      </w:r>
      <w:r w:rsidR="008F0DC9">
        <w:rPr>
          <w:rFonts w:hint="eastAsia"/>
        </w:rPr>
        <w:t>立即数指令、跳转指令、Load类指令、Store类</w:t>
      </w:r>
      <w:r w:rsidR="00523CDB">
        <w:rPr>
          <w:rFonts w:hint="eastAsia"/>
        </w:rPr>
        <w:t>指令</w:t>
      </w:r>
      <w:r w:rsidR="008F0DC9">
        <w:rPr>
          <w:rFonts w:hint="eastAsia"/>
        </w:rPr>
        <w:t>、系统调用指令、C</w:t>
      </w:r>
      <w:r w:rsidR="008F0DC9">
        <w:t>SR</w:t>
      </w:r>
      <w:r w:rsidR="008F0DC9">
        <w:rPr>
          <w:rFonts w:hint="eastAsia"/>
        </w:rPr>
        <w:t>类指令</w:t>
      </w:r>
      <w:r w:rsidR="00523CDB">
        <w:rPr>
          <w:rFonts w:hint="eastAsia"/>
        </w:rPr>
        <w:t>、原子操作指令</w:t>
      </w:r>
      <w:r w:rsidR="008F0DC9">
        <w:rPr>
          <w:rFonts w:hint="eastAsia"/>
        </w:rPr>
        <w:t>和其他指令</w:t>
      </w:r>
      <w:r w:rsidR="008455BF">
        <w:rPr>
          <w:rFonts w:hint="eastAsia"/>
        </w:rPr>
        <w:t>；</w:t>
      </w:r>
      <w:r w:rsidR="00523CDB">
        <w:rPr>
          <w:rFonts w:hint="eastAsia"/>
        </w:rPr>
        <w:t>再根据指令</w:t>
      </w:r>
      <w:r w:rsidR="003759A5">
        <w:rPr>
          <w:rFonts w:hint="eastAsia"/>
        </w:rPr>
        <w:t>第二特征码的不同细分为</w:t>
      </w:r>
      <w:r w:rsidR="00D30753">
        <w:rPr>
          <w:rFonts w:hint="eastAsia"/>
        </w:rPr>
        <w:t>具体指令，</w:t>
      </w:r>
      <w:r w:rsidR="00C57E8A">
        <w:rPr>
          <w:rFonts w:hint="eastAsia"/>
        </w:rPr>
        <w:t>然后对指令设定其信号量</w:t>
      </w:r>
      <w:r w:rsidR="00795115">
        <w:rPr>
          <w:rFonts w:hint="eastAsia"/>
        </w:rPr>
        <w:t>。</w:t>
      </w:r>
      <w:r w:rsidR="005B2695">
        <w:rPr>
          <w:rFonts w:hint="eastAsia"/>
        </w:rPr>
        <w:t>这种方法的处理过程繁琐，</w:t>
      </w:r>
      <w:r w:rsidR="00A36955">
        <w:rPr>
          <w:rFonts w:hint="eastAsia"/>
        </w:rPr>
        <w:t>需要细分指令类型，</w:t>
      </w:r>
      <w:r w:rsidR="009045FB">
        <w:rPr>
          <w:rFonts w:hint="eastAsia"/>
        </w:rPr>
        <w:t>不如Chisel中指令特征码的整体设计方便</w:t>
      </w:r>
      <w:r w:rsidR="002735B8">
        <w:rPr>
          <w:rFonts w:hint="eastAsia"/>
        </w:rPr>
        <w:t>。</w:t>
      </w:r>
    </w:p>
    <w:p w:rsidR="0021792F" w:rsidRPr="0021792F" w:rsidRDefault="0021792F" w:rsidP="0021792F">
      <w:pPr>
        <w:pStyle w:val="22"/>
        <w:spacing w:beforeLines="50" w:before="156" w:after="0" w:line="360" w:lineRule="auto"/>
        <w:rPr>
          <w:sz w:val="24"/>
          <w:szCs w:val="24"/>
        </w:rPr>
      </w:pPr>
      <w:bookmarkStart w:id="67" w:name="_Toc9495064"/>
      <w:bookmarkStart w:id="68" w:name="_Hlk40200148"/>
      <w:bookmarkStart w:id="69" w:name="_Toc43291570"/>
      <w:r w:rsidRPr="0021792F">
        <w:rPr>
          <w:rFonts w:hint="eastAsia"/>
          <w:sz w:val="24"/>
          <w:szCs w:val="24"/>
        </w:rPr>
        <w:t>3</w:t>
      </w:r>
      <w:r w:rsidRPr="0021792F">
        <w:rPr>
          <w:sz w:val="24"/>
          <w:szCs w:val="24"/>
        </w:rPr>
        <w:t xml:space="preserve">.2.2 </w:t>
      </w:r>
      <w:bookmarkEnd w:id="67"/>
      <w:r w:rsidR="008C4527">
        <w:rPr>
          <w:rFonts w:hint="eastAsia"/>
          <w:sz w:val="24"/>
          <w:szCs w:val="24"/>
        </w:rPr>
        <w:t>执行模块E</w:t>
      </w:r>
      <w:r w:rsidR="008C4527">
        <w:rPr>
          <w:sz w:val="24"/>
          <w:szCs w:val="24"/>
        </w:rPr>
        <w:t>xec</w:t>
      </w:r>
      <w:r w:rsidR="008C4527">
        <w:rPr>
          <w:rFonts w:hint="eastAsia"/>
          <w:sz w:val="24"/>
          <w:szCs w:val="24"/>
        </w:rPr>
        <w:t>ute</w:t>
      </w:r>
      <w:bookmarkEnd w:id="69"/>
    </w:p>
    <w:bookmarkEnd w:id="68"/>
    <w:p w:rsidR="00FE5672" w:rsidRDefault="008C5C64" w:rsidP="00C6572F">
      <w:pPr>
        <w:spacing w:line="440" w:lineRule="exact"/>
        <w:jc w:val="both"/>
      </w:pPr>
      <w:r>
        <w:tab/>
      </w:r>
      <w:r w:rsidR="00B7051D">
        <w:rPr>
          <w:rFonts w:hint="eastAsia"/>
        </w:rPr>
        <w:t>当完成上一小节的指令译码过程后，就需要根据译码的结果完成指令所希望的工作，而这部分工作由执行阶段执行模块进行调度</w:t>
      </w:r>
      <w:r w:rsidR="00966BF9">
        <w:rPr>
          <w:rFonts w:hint="eastAsia"/>
        </w:rPr>
        <w:t>分配。</w:t>
      </w:r>
      <w:r w:rsidR="002805A4">
        <w:rPr>
          <w:rFonts w:hint="eastAsia"/>
        </w:rPr>
        <w:t>本实现的执行部分分为</w:t>
      </w:r>
      <w:r w:rsidR="0014470E">
        <w:rPr>
          <w:rFonts w:hint="eastAsia"/>
        </w:rPr>
        <w:t>五个部分：逻辑运算、位移运算、C</w:t>
      </w:r>
      <w:r w:rsidR="0014470E">
        <w:t>SR</w:t>
      </w:r>
      <w:r w:rsidR="0014470E">
        <w:rPr>
          <w:rFonts w:hint="eastAsia"/>
        </w:rPr>
        <w:t>运算、基本算数运算和乘除法运算。</w:t>
      </w:r>
    </w:p>
    <w:p w:rsidR="002702C2" w:rsidRDefault="00073B15" w:rsidP="00B33397">
      <w:pPr>
        <w:spacing w:line="440" w:lineRule="exact"/>
        <w:jc w:val="both"/>
      </w:pPr>
      <w:r>
        <w:tab/>
      </w:r>
      <w:r w:rsidR="00127D47">
        <w:rPr>
          <w:rFonts w:hint="eastAsia"/>
        </w:rPr>
        <w:t>基本算数运算主要是进行加减运算。</w:t>
      </w:r>
      <w:r>
        <w:rPr>
          <w:rFonts w:hint="eastAsia"/>
        </w:rPr>
        <w:t>逻辑运算主要进行操作数位操作运算，包括O</w:t>
      </w:r>
      <w:r>
        <w:t>R</w:t>
      </w:r>
      <w:r>
        <w:rPr>
          <w:rFonts w:hint="eastAsia"/>
        </w:rPr>
        <w:t>、</w:t>
      </w:r>
      <w:r>
        <w:t>AND</w:t>
      </w:r>
      <w:r>
        <w:rPr>
          <w:rFonts w:hint="eastAsia"/>
        </w:rPr>
        <w:t>、</w:t>
      </w:r>
      <w:r>
        <w:t>XOR</w:t>
      </w:r>
      <w:r>
        <w:rPr>
          <w:rFonts w:hint="eastAsia"/>
        </w:rPr>
        <w:t>等，位运算结束后返回结果值到目标寄存器中存储</w:t>
      </w:r>
      <w:r w:rsidR="00B33397">
        <w:rPr>
          <w:rFonts w:hint="eastAsia"/>
        </w:rPr>
        <w:t>。</w:t>
      </w:r>
      <w:r w:rsidR="00C10650">
        <w:rPr>
          <w:rFonts w:hint="eastAsia"/>
        </w:rPr>
        <w:t>位移运算主要是完成译码阶段发送来存在位移操作数操作的运算，</w:t>
      </w:r>
      <w:r w:rsidR="00B33397">
        <w:rPr>
          <w:rFonts w:hint="eastAsia"/>
        </w:rPr>
        <w:t>比如S</w:t>
      </w:r>
      <w:r w:rsidR="00B33397">
        <w:t>LL</w:t>
      </w:r>
      <w:r w:rsidR="00B33397">
        <w:rPr>
          <w:rFonts w:hint="eastAsia"/>
        </w:rPr>
        <w:t>、S</w:t>
      </w:r>
      <w:r w:rsidR="00B33397">
        <w:t>RL</w:t>
      </w:r>
      <w:r w:rsidR="00B33397">
        <w:rPr>
          <w:rFonts w:hint="eastAsia"/>
        </w:rPr>
        <w:t>、</w:t>
      </w:r>
      <w:r w:rsidR="00B33397">
        <w:t>SRA</w:t>
      </w:r>
      <w:r w:rsidR="00B33397">
        <w:rPr>
          <w:rFonts w:hint="eastAsia"/>
        </w:rPr>
        <w:t>等操作，位移运算结束后返回结果值到目标寄存器中存储。</w:t>
      </w:r>
      <w:r w:rsidR="00C80A1E">
        <w:rPr>
          <w:rFonts w:hint="eastAsia"/>
        </w:rPr>
        <w:t>乘法运算主要是根据指令的不同返回两个3</w:t>
      </w:r>
      <w:r w:rsidR="00C80A1E">
        <w:t>2</w:t>
      </w:r>
      <w:r w:rsidR="00C80A1E">
        <w:rPr>
          <w:rFonts w:hint="eastAsia"/>
        </w:rPr>
        <w:t>位数相乘后的高低位部分。除法运算较为复杂，需要设定相关除法的操作，比如除法器空闲、是否完成上一次除法和是否有符号的设定，然后将这部分信号传递给单独的除法模块，花费较长的时钟周期后根据指令的不同返回商或者余。</w:t>
      </w:r>
      <w:r w:rsidR="00AD5996">
        <w:rPr>
          <w:rFonts w:hint="eastAsia"/>
        </w:rPr>
        <w:t>这</w:t>
      </w:r>
      <w:r w:rsidR="00F577E0">
        <w:rPr>
          <w:rFonts w:hint="eastAsia"/>
        </w:rPr>
        <w:t>四</w:t>
      </w:r>
      <w:r w:rsidR="00AD5996">
        <w:rPr>
          <w:rFonts w:hint="eastAsia"/>
        </w:rPr>
        <w:t>部分</w:t>
      </w:r>
      <w:r w:rsidR="00AD5996">
        <w:rPr>
          <w:rFonts w:hint="eastAsia"/>
        </w:rPr>
        <w:lastRenderedPageBreak/>
        <w:t>运算结合整理为运算模块A</w:t>
      </w:r>
      <w:r w:rsidR="00AD5996">
        <w:t>LU</w:t>
      </w:r>
      <w:r w:rsidR="00AD5996">
        <w:rPr>
          <w:rFonts w:hint="eastAsia"/>
        </w:rPr>
        <w:t>，</w:t>
      </w:r>
      <w:r w:rsidR="003644A6">
        <w:rPr>
          <w:rFonts w:hint="eastAsia"/>
        </w:rPr>
        <w:t>如图3</w:t>
      </w:r>
      <w:r w:rsidR="00E71A41">
        <w:t>-</w:t>
      </w:r>
      <w:r w:rsidR="003644A6">
        <w:t>1</w:t>
      </w:r>
      <w:r w:rsidR="003644A6">
        <w:rPr>
          <w:rFonts w:hint="eastAsia"/>
        </w:rPr>
        <w:t>中</w:t>
      </w:r>
      <w:r w:rsidR="003A5C46">
        <w:rPr>
          <w:rFonts w:hint="eastAsia"/>
        </w:rPr>
        <w:t>A</w:t>
      </w:r>
      <w:r w:rsidR="003A5C46">
        <w:t>LU</w:t>
      </w:r>
      <w:r w:rsidR="003A5C46">
        <w:rPr>
          <w:rFonts w:hint="eastAsia"/>
        </w:rPr>
        <w:t>部分，</w:t>
      </w:r>
      <w:r w:rsidR="00AD5996">
        <w:rPr>
          <w:rFonts w:hint="eastAsia"/>
        </w:rPr>
        <w:t>可以根据指令增加新的运算操作。</w:t>
      </w:r>
    </w:p>
    <w:p w:rsidR="009F7F5F" w:rsidRDefault="00067C31" w:rsidP="009F7F5F">
      <w:pPr>
        <w:spacing w:line="360" w:lineRule="auto"/>
        <w:jc w:val="both"/>
      </w:pPr>
      <w:r>
        <w:tab/>
      </w:r>
      <w:r w:rsidR="005F2545">
        <w:rPr>
          <w:rFonts w:hint="eastAsia"/>
        </w:rPr>
        <w:t>除了进行运算外，该执行模块还需要将部分数据处理后传送给存储器模块，让存储器</w:t>
      </w:r>
      <w:r w:rsidR="00090B8A">
        <w:rPr>
          <w:rFonts w:hint="eastAsia"/>
        </w:rPr>
        <w:t>获得</w:t>
      </w:r>
      <w:r w:rsidR="005F2545">
        <w:rPr>
          <w:rFonts w:hint="eastAsia"/>
        </w:rPr>
        <w:t>存储格式、地址和数据。</w:t>
      </w:r>
      <w:r w:rsidR="004F7B00">
        <w:rPr>
          <w:rFonts w:hint="eastAsia"/>
        </w:rPr>
        <w:t>当译码层传送C</w:t>
      </w:r>
      <w:r w:rsidR="004F7B00">
        <w:t>SR</w:t>
      </w:r>
      <w:r w:rsidR="004F7B00">
        <w:rPr>
          <w:rFonts w:hint="eastAsia"/>
        </w:rPr>
        <w:t>相关读写信号时，</w:t>
      </w:r>
      <w:r w:rsidR="00B72F85">
        <w:rPr>
          <w:rFonts w:hint="eastAsia"/>
        </w:rPr>
        <w:t>执行模块需要将C</w:t>
      </w:r>
      <w:r w:rsidR="00B72F85">
        <w:t>SR</w:t>
      </w:r>
      <w:r w:rsidR="00B72F85">
        <w:rPr>
          <w:rFonts w:hint="eastAsia"/>
        </w:rPr>
        <w:t>使能信号和C</w:t>
      </w:r>
      <w:r w:rsidR="00B72F85">
        <w:t>SR</w:t>
      </w:r>
      <w:r w:rsidR="00B72F85">
        <w:rPr>
          <w:rFonts w:hint="eastAsia"/>
        </w:rPr>
        <w:t>寄存器地址传递给C</w:t>
      </w:r>
      <w:r w:rsidR="00B72F85">
        <w:t>SR</w:t>
      </w:r>
      <w:r w:rsidR="00B72F85">
        <w:rPr>
          <w:rFonts w:hint="eastAsia"/>
        </w:rPr>
        <w:t>模块，等待C</w:t>
      </w:r>
      <w:r w:rsidR="00B72F85">
        <w:t>SR</w:t>
      </w:r>
      <w:r w:rsidR="00B72F85">
        <w:rPr>
          <w:rFonts w:hint="eastAsia"/>
        </w:rPr>
        <w:t>返回读取数据，根据指令的不同对数据进行处理后输出给其他模块。</w:t>
      </w:r>
      <w:r w:rsidR="00305128">
        <w:rPr>
          <w:rFonts w:hint="eastAsia"/>
        </w:rPr>
        <w:t>如图3</w:t>
      </w:r>
      <w:r w:rsidR="006A6C5E">
        <w:t>-6</w:t>
      </w:r>
      <w:r w:rsidR="00305128">
        <w:rPr>
          <w:rFonts w:hint="eastAsia"/>
        </w:rPr>
        <w:t>所示。</w:t>
      </w:r>
    </w:p>
    <w:p w:rsidR="00FA0451" w:rsidRDefault="00FA0451" w:rsidP="009F7F5F">
      <w:pPr>
        <w:spacing w:line="360" w:lineRule="auto"/>
        <w:jc w:val="both"/>
        <w:rPr>
          <w:rFonts w:hint="eastAsia"/>
        </w:rPr>
      </w:pPr>
    </w:p>
    <w:p w:rsidR="00C10650" w:rsidRDefault="00704558" w:rsidP="009F7F5F">
      <w:pPr>
        <w:spacing w:line="360" w:lineRule="auto"/>
        <w:ind w:firstLineChars="300" w:firstLine="720"/>
        <w:jc w:val="both"/>
      </w:pPr>
      <w:r>
        <w:rPr>
          <w:noProof/>
        </w:rPr>
        <w:drawing>
          <wp:inline distT="0" distB="0" distL="0" distR="0" wp14:anchorId="467291BB" wp14:editId="2CE68952">
            <wp:extent cx="4366638" cy="178323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638" cy="1783235"/>
                    </a:xfrm>
                    <a:prstGeom prst="rect">
                      <a:avLst/>
                    </a:prstGeom>
                  </pic:spPr>
                </pic:pic>
              </a:graphicData>
            </a:graphic>
          </wp:inline>
        </w:drawing>
      </w:r>
    </w:p>
    <w:p w:rsidR="002702C2" w:rsidRDefault="002702C2" w:rsidP="00704558">
      <w:pPr>
        <w:spacing w:line="440" w:lineRule="exact"/>
        <w:ind w:left="2310" w:firstLineChars="300" w:firstLine="630"/>
        <w:jc w:val="both"/>
        <w:rPr>
          <w:sz w:val="21"/>
          <w:szCs w:val="21"/>
        </w:rPr>
      </w:pPr>
      <w:r w:rsidRPr="00D24A9F">
        <w:rPr>
          <w:rFonts w:hint="eastAsia"/>
          <w:sz w:val="21"/>
          <w:szCs w:val="21"/>
        </w:rPr>
        <w:t>图</w:t>
      </w:r>
      <w:r w:rsidRPr="00D24A9F">
        <w:rPr>
          <w:sz w:val="21"/>
          <w:szCs w:val="21"/>
        </w:rPr>
        <w:t>3</w:t>
      </w:r>
      <w:r w:rsidR="006A6C5E">
        <w:rPr>
          <w:sz w:val="21"/>
          <w:szCs w:val="21"/>
        </w:rPr>
        <w:t>-6</w:t>
      </w:r>
      <w:r w:rsidRPr="00D24A9F">
        <w:rPr>
          <w:sz w:val="21"/>
          <w:szCs w:val="21"/>
        </w:rPr>
        <w:t xml:space="preserve"> </w:t>
      </w:r>
      <w:r w:rsidRPr="00D24A9F">
        <w:rPr>
          <w:rFonts w:hint="eastAsia"/>
          <w:sz w:val="21"/>
          <w:szCs w:val="21"/>
        </w:rPr>
        <w:t>执行模块</w:t>
      </w:r>
      <w:r w:rsidR="00D24A9F" w:rsidRPr="00D24A9F">
        <w:rPr>
          <w:rFonts w:hint="eastAsia"/>
          <w:sz w:val="21"/>
          <w:szCs w:val="21"/>
        </w:rPr>
        <w:t>数据传输图</w:t>
      </w:r>
    </w:p>
    <w:p w:rsidR="00FA0451" w:rsidRDefault="00FA0451" w:rsidP="00704558">
      <w:pPr>
        <w:spacing w:line="440" w:lineRule="exact"/>
        <w:ind w:left="2310" w:firstLineChars="300" w:firstLine="630"/>
        <w:jc w:val="both"/>
        <w:rPr>
          <w:rFonts w:hint="eastAsia"/>
          <w:sz w:val="21"/>
          <w:szCs w:val="21"/>
        </w:rPr>
      </w:pPr>
    </w:p>
    <w:p w:rsidR="00D24A9F" w:rsidRPr="00D24A9F" w:rsidRDefault="00D24A9F" w:rsidP="00D24A9F">
      <w:pPr>
        <w:spacing w:line="440" w:lineRule="exact"/>
        <w:jc w:val="both"/>
        <w:rPr>
          <w:sz w:val="21"/>
          <w:szCs w:val="21"/>
        </w:rPr>
      </w:pPr>
    </w:p>
    <w:p w:rsidR="00FA081F" w:rsidRPr="008D729A" w:rsidRDefault="0021792F" w:rsidP="008D729A">
      <w:pPr>
        <w:pStyle w:val="22"/>
        <w:spacing w:beforeLines="50" w:before="156" w:after="0" w:line="360" w:lineRule="auto"/>
        <w:rPr>
          <w:sz w:val="24"/>
          <w:szCs w:val="24"/>
        </w:rPr>
      </w:pPr>
      <w:bookmarkStart w:id="70" w:name="_Toc9495065"/>
      <w:bookmarkStart w:id="71" w:name="_Hlk40200144"/>
      <w:bookmarkStart w:id="72" w:name="_Toc43291571"/>
      <w:r w:rsidRPr="0021792F">
        <w:rPr>
          <w:rFonts w:hint="eastAsia"/>
          <w:sz w:val="24"/>
          <w:szCs w:val="24"/>
        </w:rPr>
        <w:t>3</w:t>
      </w:r>
      <w:r w:rsidRPr="0021792F">
        <w:rPr>
          <w:sz w:val="24"/>
          <w:szCs w:val="24"/>
        </w:rPr>
        <w:t xml:space="preserve">.2.3 </w:t>
      </w:r>
      <w:bookmarkEnd w:id="70"/>
      <w:r w:rsidR="003E3FF3">
        <w:rPr>
          <w:rFonts w:hint="eastAsia"/>
          <w:sz w:val="24"/>
          <w:szCs w:val="24"/>
        </w:rPr>
        <w:t>状态控制寄存器C</w:t>
      </w:r>
      <w:r w:rsidR="003E3FF3">
        <w:rPr>
          <w:sz w:val="24"/>
          <w:szCs w:val="24"/>
        </w:rPr>
        <w:t>SR</w:t>
      </w:r>
      <w:bookmarkEnd w:id="72"/>
    </w:p>
    <w:bookmarkEnd w:id="71"/>
    <w:p w:rsidR="007A540B" w:rsidRDefault="001E4F62" w:rsidP="00C84156">
      <w:pPr>
        <w:spacing w:line="360" w:lineRule="auto"/>
      </w:pPr>
      <w:r>
        <w:rPr>
          <w:sz w:val="21"/>
          <w:szCs w:val="21"/>
        </w:rPr>
        <w:tab/>
      </w:r>
      <w:r w:rsidR="00530DF4" w:rsidRPr="005E4FFB">
        <w:rPr>
          <w:rFonts w:hint="eastAsia"/>
        </w:rPr>
        <w:t>C</w:t>
      </w:r>
      <w:r w:rsidR="00530DF4" w:rsidRPr="005E4FFB">
        <w:t>SR</w:t>
      </w:r>
      <w:r w:rsidR="005E4FFB" w:rsidRPr="005E4FFB">
        <w:rPr>
          <w:rFonts w:hint="eastAsia"/>
        </w:rPr>
        <w:t>状态控制寄存器是R</w:t>
      </w:r>
      <w:r w:rsidR="005E4FFB" w:rsidRPr="005E4FFB">
        <w:t>ISC-V</w:t>
      </w:r>
      <w:r w:rsidR="005E4FFB" w:rsidRPr="005E4FFB">
        <w:rPr>
          <w:rFonts w:hint="eastAsia"/>
        </w:rPr>
        <w:t>架构定义的一个</w:t>
      </w:r>
      <w:r w:rsidR="005E4FFB">
        <w:rPr>
          <w:rFonts w:hint="eastAsia"/>
        </w:rPr>
        <w:t>配置处理器和</w:t>
      </w:r>
      <w:r w:rsidR="005E4FFB" w:rsidRPr="005E4FFB">
        <w:rPr>
          <w:rFonts w:hint="eastAsia"/>
        </w:rPr>
        <w:t>记录</w:t>
      </w:r>
      <w:r w:rsidR="005E4FFB">
        <w:rPr>
          <w:rFonts w:hint="eastAsia"/>
        </w:rPr>
        <w:t>运行状态的寄存器</w:t>
      </w:r>
      <w:r w:rsidR="00DF5C6A">
        <w:rPr>
          <w:rFonts w:hint="eastAsia"/>
        </w:rPr>
        <w:t>。该寄存器是内部寄存器，</w:t>
      </w:r>
      <w:r w:rsidR="0085636D">
        <w:rPr>
          <w:rFonts w:hint="eastAsia"/>
        </w:rPr>
        <w:t>使用的其自己的地址编码空间，</w:t>
      </w:r>
      <w:r w:rsidR="00864130">
        <w:rPr>
          <w:rFonts w:hint="eastAsia"/>
        </w:rPr>
        <w:t>与存储器无关。</w:t>
      </w:r>
    </w:p>
    <w:p w:rsidR="00FA0451" w:rsidRDefault="00FA0451" w:rsidP="00C84156">
      <w:pPr>
        <w:spacing w:line="360" w:lineRule="auto"/>
        <w:rPr>
          <w:rFonts w:hint="eastAsia"/>
        </w:rPr>
      </w:pPr>
    </w:p>
    <w:p w:rsidR="00DF5C6A" w:rsidRDefault="00DF5C6A" w:rsidP="00DF5C6A">
      <w:pPr>
        <w:ind w:firstLineChars="400" w:firstLine="960"/>
      </w:pPr>
      <w:r>
        <w:tab/>
      </w:r>
      <w:r>
        <w:rPr>
          <w:noProof/>
        </w:rPr>
        <w:drawing>
          <wp:inline distT="0" distB="0" distL="0" distR="0" wp14:anchorId="6063BFD1" wp14:editId="6DC2986E">
            <wp:extent cx="3837930" cy="14706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1307" cy="1479618"/>
                    </a:xfrm>
                    <a:prstGeom prst="rect">
                      <a:avLst/>
                    </a:prstGeom>
                  </pic:spPr>
                </pic:pic>
              </a:graphicData>
            </a:graphic>
          </wp:inline>
        </w:drawing>
      </w:r>
    </w:p>
    <w:p w:rsidR="00DF5C6A" w:rsidRDefault="00DF5C6A" w:rsidP="00DF5C6A">
      <w:pPr>
        <w:ind w:firstLineChars="1500" w:firstLine="3150"/>
        <w:rPr>
          <w:sz w:val="21"/>
          <w:szCs w:val="21"/>
        </w:rPr>
      </w:pPr>
      <w:r w:rsidRPr="00C112D4">
        <w:rPr>
          <w:rFonts w:hint="eastAsia"/>
          <w:sz w:val="21"/>
          <w:szCs w:val="21"/>
        </w:rPr>
        <w:t>图3</w:t>
      </w:r>
      <w:r w:rsidR="006A6C5E">
        <w:rPr>
          <w:sz w:val="21"/>
          <w:szCs w:val="21"/>
        </w:rPr>
        <w:t>-7</w:t>
      </w:r>
      <w:r w:rsidRPr="00C112D4">
        <w:rPr>
          <w:sz w:val="21"/>
          <w:szCs w:val="21"/>
        </w:rPr>
        <w:t xml:space="preserve"> CSR</w:t>
      </w:r>
      <w:r w:rsidRPr="00C112D4">
        <w:rPr>
          <w:rFonts w:hint="eastAsia"/>
          <w:sz w:val="21"/>
          <w:szCs w:val="21"/>
        </w:rPr>
        <w:t>指令格式</w:t>
      </w:r>
    </w:p>
    <w:p w:rsidR="00FA0451" w:rsidRPr="00C112D4" w:rsidRDefault="00FA0451" w:rsidP="00DF5C6A">
      <w:pPr>
        <w:ind w:firstLineChars="1500" w:firstLine="3150"/>
        <w:rPr>
          <w:rFonts w:hint="eastAsia"/>
          <w:sz w:val="21"/>
          <w:szCs w:val="21"/>
        </w:rPr>
      </w:pPr>
    </w:p>
    <w:p w:rsidR="00DF5C6A" w:rsidRDefault="00DF5C6A" w:rsidP="00DF5C6A">
      <w:pPr>
        <w:spacing w:line="360" w:lineRule="auto"/>
        <w:ind w:firstLineChars="200" w:firstLine="480"/>
      </w:pPr>
      <w:r>
        <w:rPr>
          <w:rFonts w:hint="eastAsia"/>
        </w:rPr>
        <w:t>C</w:t>
      </w:r>
      <w:r>
        <w:t>SR</w:t>
      </w:r>
      <w:r>
        <w:rPr>
          <w:rFonts w:hint="eastAsia"/>
        </w:rPr>
        <w:t>指令及其格式如图3</w:t>
      </w:r>
      <w:r w:rsidR="006A6C5E">
        <w:t>-7</w:t>
      </w:r>
      <w:r>
        <w:rPr>
          <w:rFonts w:hint="eastAsia"/>
        </w:rPr>
        <w:t>所示。</w:t>
      </w:r>
    </w:p>
    <w:p w:rsidR="00DF5C6A" w:rsidRDefault="00DF5C6A" w:rsidP="00DF5C6A">
      <w:pPr>
        <w:spacing w:line="360" w:lineRule="auto"/>
        <w:ind w:firstLineChars="200" w:firstLine="480"/>
      </w:pPr>
      <w:r>
        <w:rPr>
          <w:rFonts w:hint="eastAsia"/>
        </w:rPr>
        <w:lastRenderedPageBreak/>
        <w:t>C</w:t>
      </w:r>
      <w:r>
        <w:t>SRRW</w:t>
      </w:r>
      <w:r>
        <w:rPr>
          <w:rFonts w:hint="eastAsia"/>
        </w:rPr>
        <w:t>用来原子性的交换C</w:t>
      </w:r>
      <w:r>
        <w:t>SR</w:t>
      </w:r>
      <w:r>
        <w:rPr>
          <w:rFonts w:hint="eastAsia"/>
        </w:rPr>
        <w:t>和寄存器中的数值。指令读取C</w:t>
      </w:r>
      <w:r>
        <w:t>SR</w:t>
      </w:r>
      <w:r>
        <w:rPr>
          <w:rFonts w:hint="eastAsia"/>
        </w:rPr>
        <w:t>的值写入rd寄存器中，将rs</w:t>
      </w:r>
      <w:r>
        <w:t>1</w:t>
      </w:r>
      <w:r>
        <w:rPr>
          <w:rFonts w:hint="eastAsia"/>
        </w:rPr>
        <w:t>的值写入C</w:t>
      </w:r>
      <w:r>
        <w:t>SR</w:t>
      </w:r>
      <w:r>
        <w:rPr>
          <w:rFonts w:hint="eastAsia"/>
        </w:rPr>
        <w:t>中，完成值交换。</w:t>
      </w:r>
    </w:p>
    <w:p w:rsidR="00DF5C6A" w:rsidRDefault="00DF5C6A" w:rsidP="00DF5C6A">
      <w:pPr>
        <w:spacing w:line="360" w:lineRule="auto"/>
        <w:ind w:firstLineChars="200" w:firstLine="480"/>
      </w:pPr>
      <w:r>
        <w:t>CSRRS</w:t>
      </w:r>
      <w:r>
        <w:rPr>
          <w:rFonts w:hint="eastAsia"/>
        </w:rPr>
        <w:t>读取C</w:t>
      </w:r>
      <w:r>
        <w:t>SR</w:t>
      </w:r>
      <w:r>
        <w:rPr>
          <w:rFonts w:hint="eastAsia"/>
        </w:rPr>
        <w:t>中的值，根据rs</w:t>
      </w:r>
      <w:r>
        <w:t>1</w:t>
      </w:r>
      <w:r>
        <w:rPr>
          <w:rFonts w:hint="eastAsia"/>
        </w:rPr>
        <w:t>中被置1的位置来确定C</w:t>
      </w:r>
      <w:r>
        <w:t>SR</w:t>
      </w:r>
      <w:r>
        <w:rPr>
          <w:rFonts w:hint="eastAsia"/>
        </w:rPr>
        <w:t>相同可写位为1，然后将转换后的值存入rd寄存器中。</w:t>
      </w:r>
    </w:p>
    <w:p w:rsidR="00DF5C6A" w:rsidRDefault="00DF5C6A" w:rsidP="00DF5C6A">
      <w:pPr>
        <w:spacing w:line="360" w:lineRule="auto"/>
        <w:ind w:firstLineChars="200" w:firstLine="480"/>
      </w:pPr>
      <w:r>
        <w:rPr>
          <w:rFonts w:hint="eastAsia"/>
        </w:rPr>
        <w:t>C</w:t>
      </w:r>
      <w:r>
        <w:t>SRRC</w:t>
      </w:r>
      <w:r>
        <w:rPr>
          <w:rFonts w:hint="eastAsia"/>
        </w:rPr>
        <w:t>与C</w:t>
      </w:r>
      <w:r>
        <w:t>SRRS</w:t>
      </w:r>
      <w:r>
        <w:rPr>
          <w:rFonts w:hint="eastAsia"/>
        </w:rPr>
        <w:t>相反，读取C</w:t>
      </w:r>
      <w:r>
        <w:t>SR</w:t>
      </w:r>
      <w:r>
        <w:rPr>
          <w:rFonts w:hint="eastAsia"/>
        </w:rPr>
        <w:t>中的值，根据rs</w:t>
      </w:r>
      <w:r>
        <w:t>1</w:t>
      </w:r>
      <w:r>
        <w:rPr>
          <w:rFonts w:hint="eastAsia"/>
        </w:rPr>
        <w:t>中被置</w:t>
      </w:r>
      <w:r>
        <w:t>0</w:t>
      </w:r>
      <w:r>
        <w:rPr>
          <w:rFonts w:hint="eastAsia"/>
        </w:rPr>
        <w:t>的位置来确定C</w:t>
      </w:r>
      <w:r>
        <w:t>SR</w:t>
      </w:r>
      <w:r>
        <w:rPr>
          <w:rFonts w:hint="eastAsia"/>
        </w:rPr>
        <w:t>相同可写位为</w:t>
      </w:r>
      <w:r>
        <w:t>0</w:t>
      </w:r>
      <w:r>
        <w:rPr>
          <w:rFonts w:hint="eastAsia"/>
        </w:rPr>
        <w:t>，然后将转换后的值存入rd寄存器中。</w:t>
      </w:r>
    </w:p>
    <w:p w:rsidR="00DF5C6A" w:rsidRDefault="00DF5C6A" w:rsidP="00DF5C6A">
      <w:pPr>
        <w:spacing w:line="360" w:lineRule="auto"/>
        <w:ind w:firstLineChars="200" w:firstLine="480"/>
      </w:pPr>
      <w:r>
        <w:rPr>
          <w:rFonts w:hint="eastAsia"/>
        </w:rPr>
        <w:t>后三条指令功能与前面三条对应相同，只是将rs</w:t>
      </w:r>
      <w:r>
        <w:t>1</w:t>
      </w:r>
      <w:r>
        <w:rPr>
          <w:rFonts w:hint="eastAsia"/>
        </w:rPr>
        <w:t>的值替换为Z型立即数然后进行相关操作。</w:t>
      </w:r>
    </w:p>
    <w:p w:rsidR="00DF5C6A" w:rsidRDefault="0023738A" w:rsidP="00C84156">
      <w:pPr>
        <w:spacing w:line="360" w:lineRule="auto"/>
      </w:pPr>
      <w:r>
        <w:tab/>
      </w:r>
      <w:r w:rsidR="00587E0F">
        <w:t>CSR</w:t>
      </w:r>
      <w:r w:rsidR="00587E0F">
        <w:rPr>
          <w:rFonts w:hint="eastAsia"/>
        </w:rPr>
        <w:t>寄存器通过上述指令，修改其自身的值</w:t>
      </w:r>
      <w:r w:rsidR="006D6742">
        <w:rPr>
          <w:rFonts w:hint="eastAsia"/>
        </w:rPr>
        <w:t>来更新处理器的运行状态。</w:t>
      </w:r>
    </w:p>
    <w:p w:rsidR="002F19E5" w:rsidRDefault="002F19E5" w:rsidP="00C84156">
      <w:pPr>
        <w:spacing w:line="360" w:lineRule="auto"/>
      </w:pPr>
      <w:r>
        <w:tab/>
      </w:r>
      <w:r>
        <w:rPr>
          <w:rFonts w:hint="eastAsia"/>
        </w:rPr>
        <w:t>该模块除了</w:t>
      </w:r>
      <w:r w:rsidR="00442B4F">
        <w:rPr>
          <w:rFonts w:hint="eastAsia"/>
        </w:rPr>
        <w:t>设计描述记录处理器状态，</w:t>
      </w:r>
      <w:r w:rsidR="004A4519">
        <w:rPr>
          <w:rFonts w:hint="eastAsia"/>
        </w:rPr>
        <w:t>还设计了</w:t>
      </w:r>
      <w:proofErr w:type="gramStart"/>
      <w:r w:rsidR="004A4519">
        <w:rPr>
          <w:rFonts w:hint="eastAsia"/>
        </w:rPr>
        <w:t>机器级</w:t>
      </w:r>
      <w:proofErr w:type="gramEnd"/>
      <w:r w:rsidR="004A4519">
        <w:rPr>
          <w:rFonts w:hint="eastAsia"/>
        </w:rPr>
        <w:t>和管理员级两个</w:t>
      </w:r>
      <w:proofErr w:type="gramStart"/>
      <w:r w:rsidR="004A4519">
        <w:rPr>
          <w:rFonts w:hint="eastAsia"/>
        </w:rPr>
        <w:t>特权级</w:t>
      </w:r>
      <w:proofErr w:type="gramEnd"/>
      <w:r w:rsidR="004A4519">
        <w:rPr>
          <w:rFonts w:hint="eastAsia"/>
        </w:rPr>
        <w:t>中</w:t>
      </w:r>
      <w:r w:rsidR="002805F2">
        <w:rPr>
          <w:rFonts w:hint="eastAsia"/>
        </w:rPr>
        <w:t>对中断异常的处理。</w:t>
      </w:r>
    </w:p>
    <w:p w:rsidR="00FA0451" w:rsidRPr="00DF5C6A" w:rsidRDefault="00FA0451" w:rsidP="00C84156">
      <w:pPr>
        <w:spacing w:line="360" w:lineRule="auto"/>
        <w:rPr>
          <w:rFonts w:hint="eastAsia"/>
        </w:rPr>
      </w:pPr>
    </w:p>
    <w:p w:rsidR="00717386" w:rsidRDefault="00717386" w:rsidP="00717386">
      <w:pPr>
        <w:ind w:firstLineChars="600" w:firstLine="1440"/>
        <w:rPr>
          <w:sz w:val="21"/>
          <w:szCs w:val="21"/>
        </w:rPr>
      </w:pPr>
      <w:r>
        <w:rPr>
          <w:noProof/>
        </w:rPr>
        <w:drawing>
          <wp:inline distT="0" distB="0" distL="0" distR="0" wp14:anchorId="38994378" wp14:editId="46B3780C">
            <wp:extent cx="3383573" cy="1120237"/>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3573" cy="1120237"/>
                    </a:xfrm>
                    <a:prstGeom prst="rect">
                      <a:avLst/>
                    </a:prstGeom>
                  </pic:spPr>
                </pic:pic>
              </a:graphicData>
            </a:graphic>
          </wp:inline>
        </w:drawing>
      </w:r>
    </w:p>
    <w:p w:rsidR="00717386" w:rsidRDefault="00717386" w:rsidP="00717386">
      <w:pPr>
        <w:ind w:firstLineChars="1400" w:firstLine="2940"/>
        <w:rPr>
          <w:sz w:val="21"/>
          <w:szCs w:val="21"/>
        </w:rPr>
      </w:pPr>
      <w:r>
        <w:rPr>
          <w:rFonts w:hint="eastAsia"/>
          <w:sz w:val="21"/>
          <w:szCs w:val="21"/>
        </w:rPr>
        <w:t>图3</w:t>
      </w:r>
      <w:r w:rsidR="006A6C5E">
        <w:rPr>
          <w:sz w:val="21"/>
          <w:szCs w:val="21"/>
        </w:rPr>
        <w:t>-8</w:t>
      </w:r>
      <w:r>
        <w:rPr>
          <w:sz w:val="21"/>
          <w:szCs w:val="21"/>
        </w:rPr>
        <w:t xml:space="preserve"> RISC-V </w:t>
      </w:r>
      <w:r>
        <w:rPr>
          <w:rFonts w:hint="eastAsia"/>
          <w:sz w:val="21"/>
          <w:szCs w:val="21"/>
        </w:rPr>
        <w:t>特权级</w:t>
      </w:r>
    </w:p>
    <w:p w:rsidR="00FA0451" w:rsidRDefault="00FA0451" w:rsidP="00717386">
      <w:pPr>
        <w:ind w:firstLineChars="1400" w:firstLine="2940"/>
        <w:rPr>
          <w:rFonts w:hint="eastAsia"/>
          <w:sz w:val="21"/>
          <w:szCs w:val="21"/>
        </w:rPr>
      </w:pPr>
    </w:p>
    <w:p w:rsidR="00717386" w:rsidRDefault="00717386" w:rsidP="00C84156">
      <w:pPr>
        <w:spacing w:line="360" w:lineRule="auto"/>
      </w:pPr>
      <w:r>
        <w:tab/>
      </w:r>
      <w:proofErr w:type="gramStart"/>
      <w:r>
        <w:rPr>
          <w:rFonts w:hint="eastAsia"/>
        </w:rPr>
        <w:t>机器级</w:t>
      </w:r>
      <w:proofErr w:type="gramEnd"/>
      <w:r>
        <w:rPr>
          <w:rFonts w:hint="eastAsia"/>
        </w:rPr>
        <w:t>是最高的特权级，也是R</w:t>
      </w:r>
      <w:r>
        <w:t>ISC-V</w:t>
      </w:r>
      <w:r>
        <w:rPr>
          <w:rFonts w:hint="eastAsia"/>
        </w:rPr>
        <w:t>中必须存在的特权级。</w:t>
      </w:r>
      <w:proofErr w:type="gramStart"/>
      <w:r w:rsidR="00A916D7">
        <w:rPr>
          <w:rFonts w:hint="eastAsia"/>
        </w:rPr>
        <w:t>机器级</w:t>
      </w:r>
      <w:proofErr w:type="gramEnd"/>
      <w:r w:rsidR="00A916D7">
        <w:rPr>
          <w:rFonts w:hint="eastAsia"/>
        </w:rPr>
        <w:t>可以访问机器实现，而用户级和管理员级被用于程序运行和操作系统运行</w:t>
      </w:r>
      <w:r w:rsidR="00D4693F">
        <w:rPr>
          <w:rFonts w:hint="eastAsia"/>
        </w:rPr>
        <w:t>，如图3</w:t>
      </w:r>
      <w:r w:rsidR="006A6C5E">
        <w:t>-8</w:t>
      </w:r>
      <w:r w:rsidR="00D4693F">
        <w:rPr>
          <w:rFonts w:hint="eastAsia"/>
        </w:rPr>
        <w:t>所示</w:t>
      </w:r>
      <w:r w:rsidR="00A916D7">
        <w:rPr>
          <w:rFonts w:hint="eastAsia"/>
        </w:rPr>
        <w:t>。</w:t>
      </w:r>
    </w:p>
    <w:p w:rsidR="008D729A" w:rsidRDefault="008D729A" w:rsidP="00C84156">
      <w:pPr>
        <w:spacing w:line="360" w:lineRule="auto"/>
      </w:pPr>
      <w:r>
        <w:tab/>
      </w:r>
      <w:r>
        <w:rPr>
          <w:rFonts w:hint="eastAsia"/>
        </w:rPr>
        <w:t>在I</w:t>
      </w:r>
      <w:r>
        <w:t>SA</w:t>
      </w:r>
      <w:r>
        <w:rPr>
          <w:rFonts w:hint="eastAsia"/>
        </w:rPr>
        <w:t>中S</w:t>
      </w:r>
      <w:r>
        <w:t>YSTEM</w:t>
      </w:r>
      <w:r>
        <w:rPr>
          <w:rFonts w:hint="eastAsia"/>
        </w:rPr>
        <w:t>型操作码主要用来编码所有的</w:t>
      </w:r>
      <w:proofErr w:type="gramStart"/>
      <w:r>
        <w:rPr>
          <w:rFonts w:hint="eastAsia"/>
        </w:rPr>
        <w:t>特权级指令</w:t>
      </w:r>
      <w:proofErr w:type="gramEnd"/>
      <w:r w:rsidR="006903A8">
        <w:rPr>
          <w:rFonts w:hint="eastAsia"/>
        </w:rPr>
        <w:t>，</w:t>
      </w:r>
      <w:r w:rsidR="00AC0DA3">
        <w:rPr>
          <w:rFonts w:hint="eastAsia"/>
        </w:rPr>
        <w:t>根据图</w:t>
      </w:r>
      <w:r w:rsidR="00D5174B">
        <w:rPr>
          <w:rFonts w:hint="eastAsia"/>
        </w:rPr>
        <w:t>3</w:t>
      </w:r>
      <w:r w:rsidR="00D5174B">
        <w:t>-4</w:t>
      </w:r>
      <w:r w:rsidR="00AC0DA3">
        <w:rPr>
          <w:rFonts w:hint="eastAsia"/>
        </w:rPr>
        <w:t>中第六行S</w:t>
      </w:r>
      <w:r w:rsidR="00AC0DA3">
        <w:t>RET</w:t>
      </w:r>
      <w:r w:rsidR="00AC0DA3">
        <w:rPr>
          <w:rFonts w:hint="eastAsia"/>
        </w:rPr>
        <w:t>和M</w:t>
      </w:r>
      <w:r w:rsidR="00AC0DA3">
        <w:t>RET</w:t>
      </w:r>
      <w:r w:rsidR="00AC0DA3">
        <w:rPr>
          <w:rFonts w:hint="eastAsia"/>
        </w:rPr>
        <w:t>设定管理员级和机器级</w:t>
      </w:r>
      <w:r w:rsidR="00F41254">
        <w:rPr>
          <w:rFonts w:hint="eastAsia"/>
        </w:rPr>
        <w:t>。</w:t>
      </w:r>
      <w:r w:rsidR="004E0E4E">
        <w:rPr>
          <w:rFonts w:hint="eastAsia"/>
        </w:rPr>
        <w:t>这类指令可以分为两类，一是原子性读-修改-写控制和状态寄存器的指令，另一种是其他特权指令。</w:t>
      </w:r>
    </w:p>
    <w:p w:rsidR="00E0530C" w:rsidRDefault="00EA27EF" w:rsidP="00EA27EF">
      <w:pPr>
        <w:ind w:firstLineChars="400" w:firstLine="960"/>
      </w:pPr>
      <w:r>
        <w:rPr>
          <w:noProof/>
        </w:rPr>
        <w:lastRenderedPageBreak/>
        <w:drawing>
          <wp:inline distT="0" distB="0" distL="0" distR="0" wp14:anchorId="22805692" wp14:editId="1BF200B6">
            <wp:extent cx="4487488" cy="249936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7239" cy="2515930"/>
                    </a:xfrm>
                    <a:prstGeom prst="rect">
                      <a:avLst/>
                    </a:prstGeom>
                  </pic:spPr>
                </pic:pic>
              </a:graphicData>
            </a:graphic>
          </wp:inline>
        </w:drawing>
      </w:r>
    </w:p>
    <w:p w:rsidR="00EA27EF" w:rsidRDefault="00EA27EF" w:rsidP="00EA27EF">
      <w:pPr>
        <w:ind w:firstLineChars="1500" w:firstLine="3150"/>
        <w:rPr>
          <w:sz w:val="21"/>
          <w:szCs w:val="21"/>
        </w:rPr>
      </w:pPr>
      <w:r w:rsidRPr="00EA27EF">
        <w:rPr>
          <w:rFonts w:hint="eastAsia"/>
          <w:sz w:val="21"/>
          <w:szCs w:val="21"/>
        </w:rPr>
        <w:t>图3</w:t>
      </w:r>
      <w:r w:rsidR="006A6C5E">
        <w:rPr>
          <w:sz w:val="21"/>
          <w:szCs w:val="21"/>
        </w:rPr>
        <w:t>-9</w:t>
      </w:r>
      <w:r w:rsidRPr="00EA27EF">
        <w:rPr>
          <w:sz w:val="21"/>
          <w:szCs w:val="21"/>
        </w:rPr>
        <w:t xml:space="preserve"> S</w:t>
      </w:r>
      <w:r w:rsidRPr="00EA27EF">
        <w:rPr>
          <w:rFonts w:hint="eastAsia"/>
          <w:sz w:val="21"/>
          <w:szCs w:val="21"/>
        </w:rPr>
        <w:t>态C</w:t>
      </w:r>
      <w:r w:rsidRPr="00EA27EF">
        <w:rPr>
          <w:sz w:val="21"/>
          <w:szCs w:val="21"/>
        </w:rPr>
        <w:t>SR</w:t>
      </w:r>
      <w:r w:rsidRPr="00EA27EF">
        <w:rPr>
          <w:rFonts w:hint="eastAsia"/>
          <w:sz w:val="21"/>
          <w:szCs w:val="21"/>
        </w:rPr>
        <w:t>地址分配</w:t>
      </w:r>
    </w:p>
    <w:p w:rsidR="00FA0451" w:rsidRPr="00EA27EF" w:rsidRDefault="00FA0451" w:rsidP="00EA27EF">
      <w:pPr>
        <w:ind w:firstLineChars="1500" w:firstLine="3150"/>
        <w:rPr>
          <w:rFonts w:hint="eastAsia"/>
          <w:sz w:val="21"/>
          <w:szCs w:val="21"/>
        </w:rPr>
      </w:pPr>
    </w:p>
    <w:p w:rsidR="00EA27EF" w:rsidRDefault="00EA27EF" w:rsidP="00C112D4">
      <w:pPr>
        <w:ind w:firstLineChars="200" w:firstLine="480"/>
      </w:pPr>
    </w:p>
    <w:p w:rsidR="00EA27EF" w:rsidRDefault="00EA27EF" w:rsidP="00EA27EF">
      <w:pPr>
        <w:ind w:firstLineChars="400" w:firstLine="960"/>
      </w:pPr>
      <w:r>
        <w:rPr>
          <w:noProof/>
        </w:rPr>
        <w:drawing>
          <wp:inline distT="0" distB="0" distL="0" distR="0" wp14:anchorId="34DBABC9" wp14:editId="1262CE3E">
            <wp:extent cx="4481567" cy="32689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679" cy="3283650"/>
                    </a:xfrm>
                    <a:prstGeom prst="rect">
                      <a:avLst/>
                    </a:prstGeom>
                  </pic:spPr>
                </pic:pic>
              </a:graphicData>
            </a:graphic>
          </wp:inline>
        </w:drawing>
      </w:r>
    </w:p>
    <w:p w:rsidR="00EA27EF" w:rsidRPr="00EA27EF" w:rsidRDefault="00EA27EF" w:rsidP="00EA27EF">
      <w:pPr>
        <w:ind w:firstLineChars="1400" w:firstLine="2940"/>
        <w:rPr>
          <w:sz w:val="21"/>
          <w:szCs w:val="21"/>
        </w:rPr>
      </w:pPr>
      <w:r w:rsidRPr="00EA27EF">
        <w:rPr>
          <w:rFonts w:hint="eastAsia"/>
          <w:sz w:val="21"/>
          <w:szCs w:val="21"/>
        </w:rPr>
        <w:t>图</w:t>
      </w:r>
      <w:r w:rsidR="006A6C5E">
        <w:rPr>
          <w:sz w:val="21"/>
          <w:szCs w:val="21"/>
        </w:rPr>
        <w:t>3-10</w:t>
      </w:r>
      <w:r w:rsidRPr="00EA27EF">
        <w:rPr>
          <w:sz w:val="21"/>
          <w:szCs w:val="21"/>
        </w:rPr>
        <w:t xml:space="preserve"> M</w:t>
      </w:r>
      <w:r w:rsidRPr="00EA27EF">
        <w:rPr>
          <w:rFonts w:hint="eastAsia"/>
          <w:sz w:val="21"/>
          <w:szCs w:val="21"/>
        </w:rPr>
        <w:t>态C</w:t>
      </w:r>
      <w:r w:rsidRPr="00EA27EF">
        <w:rPr>
          <w:sz w:val="21"/>
          <w:szCs w:val="21"/>
        </w:rPr>
        <w:t>SR</w:t>
      </w:r>
      <w:r w:rsidRPr="00EA27EF">
        <w:rPr>
          <w:rFonts w:hint="eastAsia"/>
          <w:sz w:val="21"/>
          <w:szCs w:val="21"/>
        </w:rPr>
        <w:t>地址分配</w:t>
      </w:r>
    </w:p>
    <w:p w:rsidR="00EA27EF" w:rsidRDefault="00EA27EF" w:rsidP="00C112D4">
      <w:pPr>
        <w:ind w:firstLineChars="200" w:firstLine="480"/>
      </w:pPr>
    </w:p>
    <w:p w:rsidR="00346275" w:rsidRDefault="003F7CEE" w:rsidP="00C84156">
      <w:pPr>
        <w:spacing w:line="360" w:lineRule="auto"/>
        <w:ind w:firstLineChars="200" w:firstLine="480"/>
      </w:pPr>
      <w:r>
        <w:rPr>
          <w:rFonts w:hint="eastAsia"/>
        </w:rPr>
        <w:t>特权级的实现</w:t>
      </w:r>
      <w:r w:rsidR="0066302D">
        <w:rPr>
          <w:rFonts w:hint="eastAsia"/>
        </w:rPr>
        <w:t>是根据特权级中寄存器设置来实现的。</w:t>
      </w:r>
      <w:r w:rsidR="008B035E">
        <w:rPr>
          <w:rFonts w:hint="eastAsia"/>
        </w:rPr>
        <w:t>图</w:t>
      </w:r>
      <w:r w:rsidR="00346275">
        <w:rPr>
          <w:rFonts w:hint="eastAsia"/>
        </w:rPr>
        <w:t>3</w:t>
      </w:r>
      <w:r w:rsidR="006A6C5E">
        <w:t>-9</w:t>
      </w:r>
      <w:r w:rsidR="00346275">
        <w:rPr>
          <w:rFonts w:hint="eastAsia"/>
        </w:rPr>
        <w:t>与3</w:t>
      </w:r>
      <w:r w:rsidR="006A6C5E">
        <w:t>-10</w:t>
      </w:r>
      <w:r w:rsidR="00346275">
        <w:rPr>
          <w:rFonts w:hint="eastAsia"/>
        </w:rPr>
        <w:t>给出了S态和M态下</w:t>
      </w:r>
      <w:r w:rsidR="007C4AEF">
        <w:rPr>
          <w:rFonts w:hint="eastAsia"/>
        </w:rPr>
        <w:t>各个</w:t>
      </w:r>
      <w:r w:rsidR="00532CA7">
        <w:rPr>
          <w:rFonts w:hint="eastAsia"/>
        </w:rPr>
        <w:t>C</w:t>
      </w:r>
      <w:r w:rsidR="00532CA7">
        <w:t>SR</w:t>
      </w:r>
      <w:r w:rsidR="00346275">
        <w:rPr>
          <w:rFonts w:hint="eastAsia"/>
        </w:rPr>
        <w:t>地址的分配，在该分配下分别对</w:t>
      </w:r>
      <w:r w:rsidR="00865398">
        <w:rPr>
          <w:rFonts w:hint="eastAsia"/>
        </w:rPr>
        <w:t>不同</w:t>
      </w:r>
      <w:proofErr w:type="gramStart"/>
      <w:r w:rsidR="004B7C59">
        <w:rPr>
          <w:rFonts w:hint="eastAsia"/>
        </w:rPr>
        <w:t>特权级</w:t>
      </w:r>
      <w:proofErr w:type="gramEnd"/>
      <w:r w:rsidR="004B7C59">
        <w:rPr>
          <w:rFonts w:hint="eastAsia"/>
        </w:rPr>
        <w:t>下</w:t>
      </w:r>
      <w:r w:rsidR="00865398">
        <w:rPr>
          <w:rFonts w:hint="eastAsia"/>
        </w:rPr>
        <w:t>的</w:t>
      </w:r>
      <w:r w:rsidR="00346275">
        <w:rPr>
          <w:rFonts w:hint="eastAsia"/>
        </w:rPr>
        <w:t>寄存器进行设置。</w:t>
      </w:r>
    </w:p>
    <w:p w:rsidR="00DA7F69" w:rsidRDefault="00DA7F69" w:rsidP="00C84156">
      <w:pPr>
        <w:spacing w:line="360" w:lineRule="auto"/>
        <w:ind w:firstLineChars="200" w:firstLine="480"/>
      </w:pPr>
      <w:r>
        <w:rPr>
          <w:rFonts w:hint="eastAsia"/>
        </w:rPr>
        <w:t>首先从最高特权级机器级</w:t>
      </w:r>
      <w:r w:rsidR="006176C6">
        <w:rPr>
          <w:rFonts w:hint="eastAsia"/>
        </w:rPr>
        <w:t>(</w:t>
      </w:r>
      <w:r>
        <w:rPr>
          <w:rFonts w:hint="eastAsia"/>
        </w:rPr>
        <w:t>M态</w:t>
      </w:r>
      <w:r w:rsidR="006176C6">
        <w:rPr>
          <w:rFonts w:hint="eastAsia"/>
        </w:rPr>
        <w:t>)的各种寄存器</w:t>
      </w:r>
      <w:r>
        <w:rPr>
          <w:rFonts w:hint="eastAsia"/>
        </w:rPr>
        <w:t>进行介绍。</w:t>
      </w:r>
    </w:p>
    <w:p w:rsidR="006B59A5" w:rsidRDefault="00487793" w:rsidP="00C84156">
      <w:pPr>
        <w:spacing w:line="360" w:lineRule="auto"/>
        <w:ind w:firstLineChars="200" w:firstLine="480"/>
      </w:pPr>
      <w:r>
        <w:rPr>
          <w:rFonts w:hint="eastAsia"/>
        </w:rPr>
        <w:t>机器状态寄存器mstatus是一个3</w:t>
      </w:r>
      <w:r>
        <w:t>2</w:t>
      </w:r>
      <w:r>
        <w:rPr>
          <w:rFonts w:hint="eastAsia"/>
        </w:rPr>
        <w:t>位可读写寄存器，其设定如图3</w:t>
      </w:r>
      <w:r w:rsidR="001F5574">
        <w:t>-11</w:t>
      </w:r>
      <w:r>
        <w:rPr>
          <w:rFonts w:hint="eastAsia"/>
        </w:rPr>
        <w:t>所示。</w:t>
      </w:r>
      <w:bookmarkStart w:id="73" w:name="_Toc9495066"/>
    </w:p>
    <w:p w:rsidR="00FA0451" w:rsidRDefault="00FA0451" w:rsidP="00C84156">
      <w:pPr>
        <w:spacing w:line="360" w:lineRule="auto"/>
        <w:ind w:firstLineChars="200" w:firstLine="480"/>
        <w:rPr>
          <w:rFonts w:hint="eastAsia"/>
        </w:rPr>
      </w:pPr>
    </w:p>
    <w:p w:rsidR="006B59A5" w:rsidRDefault="006B59A5" w:rsidP="006B59A5">
      <w:pPr>
        <w:ind w:firstLineChars="600" w:firstLine="1440"/>
      </w:pPr>
      <w:r>
        <w:rPr>
          <w:noProof/>
        </w:rPr>
        <w:drawing>
          <wp:inline distT="0" distB="0" distL="0" distR="0" wp14:anchorId="4511441A" wp14:editId="66807C04">
            <wp:extent cx="3761105" cy="95804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982" cy="964892"/>
                    </a:xfrm>
                    <a:prstGeom prst="rect">
                      <a:avLst/>
                    </a:prstGeom>
                  </pic:spPr>
                </pic:pic>
              </a:graphicData>
            </a:graphic>
          </wp:inline>
        </w:drawing>
      </w:r>
    </w:p>
    <w:p w:rsidR="006B59A5" w:rsidRDefault="006B59A5" w:rsidP="00036558">
      <w:pPr>
        <w:ind w:firstLineChars="1300" w:firstLine="2730"/>
        <w:rPr>
          <w:sz w:val="21"/>
          <w:szCs w:val="21"/>
        </w:rPr>
      </w:pPr>
      <w:r w:rsidRPr="006B59A5">
        <w:rPr>
          <w:rFonts w:hint="eastAsia"/>
          <w:sz w:val="21"/>
          <w:szCs w:val="21"/>
        </w:rPr>
        <w:t>图3</w:t>
      </w:r>
      <w:r w:rsidR="001F5574">
        <w:rPr>
          <w:sz w:val="21"/>
          <w:szCs w:val="21"/>
        </w:rPr>
        <w:t>-11</w:t>
      </w:r>
      <w:r w:rsidRPr="006B59A5">
        <w:rPr>
          <w:sz w:val="21"/>
          <w:szCs w:val="21"/>
        </w:rPr>
        <w:t xml:space="preserve"> </w:t>
      </w:r>
      <w:r w:rsidRPr="006B59A5">
        <w:rPr>
          <w:rFonts w:hint="eastAsia"/>
          <w:sz w:val="21"/>
          <w:szCs w:val="21"/>
        </w:rPr>
        <w:t>机器状态寄存器mstatus</w:t>
      </w:r>
    </w:p>
    <w:p w:rsidR="00FA0451" w:rsidRPr="006B59A5" w:rsidRDefault="00FA0451" w:rsidP="00036558">
      <w:pPr>
        <w:ind w:firstLineChars="1300" w:firstLine="2730"/>
        <w:rPr>
          <w:rFonts w:hint="eastAsia"/>
          <w:sz w:val="21"/>
          <w:szCs w:val="21"/>
        </w:rPr>
      </w:pPr>
    </w:p>
    <w:p w:rsidR="006B59A5" w:rsidRDefault="005E552C" w:rsidP="00C84156">
      <w:pPr>
        <w:spacing w:line="360" w:lineRule="auto"/>
        <w:ind w:firstLineChars="200" w:firstLine="480"/>
      </w:pPr>
      <w:r>
        <w:rPr>
          <w:rFonts w:hint="eastAsia"/>
        </w:rPr>
        <w:t>本实验中主要需要对V</w:t>
      </w:r>
      <w:r>
        <w:t>M[4:0]</w:t>
      </w:r>
      <w:r>
        <w:rPr>
          <w:rFonts w:hint="eastAsia"/>
        </w:rPr>
        <w:t>字段进行编写，</w:t>
      </w:r>
      <w:r w:rsidR="00F940A5">
        <w:rPr>
          <w:rFonts w:hint="eastAsia"/>
        </w:rPr>
        <w:t>模式为Mbare，无翻译和保护，</w:t>
      </w:r>
      <w:r w:rsidR="00136D88">
        <w:rPr>
          <w:rFonts w:hint="eastAsia"/>
        </w:rPr>
        <w:t>采用机器物理地址；</w:t>
      </w:r>
      <w:r w:rsidR="00F940A5">
        <w:rPr>
          <w:rFonts w:hint="eastAsia"/>
        </w:rPr>
        <w:t>Sv</w:t>
      </w:r>
      <w:r w:rsidR="00F940A5">
        <w:t>32</w:t>
      </w:r>
      <w:r w:rsidR="00F940A5">
        <w:rPr>
          <w:rFonts w:hint="eastAsia"/>
        </w:rPr>
        <w:t>，采用3</w:t>
      </w:r>
      <w:r w:rsidR="00F940A5">
        <w:t>2</w:t>
      </w:r>
      <w:r w:rsidR="00F940A5">
        <w:rPr>
          <w:rFonts w:hint="eastAsia"/>
        </w:rPr>
        <w:t>位虚拟寻址页面</w:t>
      </w:r>
      <w:r w:rsidR="00C1155E">
        <w:rPr>
          <w:rFonts w:hint="eastAsia"/>
        </w:rPr>
        <w:t>，用于支持操作系统</w:t>
      </w:r>
      <w:r w:rsidR="00F940A5">
        <w:rPr>
          <w:rFonts w:hint="eastAsia"/>
        </w:rPr>
        <w:t>。</w:t>
      </w:r>
    </w:p>
    <w:p w:rsidR="006B59A5" w:rsidRDefault="004C4938" w:rsidP="00C84156">
      <w:pPr>
        <w:spacing w:line="360" w:lineRule="auto"/>
        <w:ind w:firstLineChars="200" w:firstLine="480"/>
      </w:pPr>
      <w:r>
        <w:rPr>
          <w:rFonts w:hint="eastAsia"/>
        </w:rPr>
        <w:t>机器自陷转移寄存器mtdeleg，是一个可读写3</w:t>
      </w:r>
      <w:r>
        <w:t>2</w:t>
      </w:r>
      <w:r>
        <w:rPr>
          <w:rFonts w:hint="eastAsia"/>
        </w:rPr>
        <w:t>位寄存器，包含一个只读的零，用来自陷定向机器模式</w:t>
      </w:r>
      <w:r w:rsidR="00C46B72">
        <w:rPr>
          <w:rFonts w:hint="eastAsia"/>
        </w:rPr>
        <w:t>，是必须实现的寄存器。</w:t>
      </w:r>
    </w:p>
    <w:p w:rsidR="00752513" w:rsidRDefault="00752513" w:rsidP="00C84156">
      <w:pPr>
        <w:spacing w:line="360" w:lineRule="auto"/>
        <w:ind w:firstLineChars="200" w:firstLine="480"/>
      </w:pPr>
      <w:r>
        <w:rPr>
          <w:rFonts w:hint="eastAsia"/>
        </w:rPr>
        <w:t>机器中断寄存器mip和mie，是两个个可读写3</w:t>
      </w:r>
      <w:r>
        <w:t>2</w:t>
      </w:r>
      <w:r>
        <w:rPr>
          <w:rFonts w:hint="eastAsia"/>
        </w:rPr>
        <w:t>位寄存器，mip寄存器中存储挂起中断的信息，mie寄存器中存储中断使能。</w:t>
      </w:r>
    </w:p>
    <w:p w:rsidR="00F53217" w:rsidRDefault="00F53217" w:rsidP="00C84156">
      <w:pPr>
        <w:spacing w:line="360" w:lineRule="auto"/>
        <w:ind w:firstLineChars="200" w:firstLine="480"/>
      </w:pPr>
      <w:r>
        <w:rPr>
          <w:rFonts w:hint="eastAsia"/>
        </w:rPr>
        <w:t>机器定时器寄存器mtime，当mtime的数值达到一定值得时候将触发一次定时器中断</w:t>
      </w:r>
      <w:r w:rsidR="006D073A">
        <w:rPr>
          <w:rFonts w:hint="eastAsia"/>
        </w:rPr>
        <w:t>，此寄存器用来稳定时钟。</w:t>
      </w:r>
    </w:p>
    <w:p w:rsidR="00F75C6B" w:rsidRDefault="00F764B3" w:rsidP="00C84156">
      <w:pPr>
        <w:spacing w:line="360" w:lineRule="auto"/>
        <w:ind w:firstLineChars="200" w:firstLine="480"/>
      </w:pPr>
      <w:r>
        <w:rPr>
          <w:rFonts w:hint="eastAsia"/>
        </w:rPr>
        <w:t>机器异常程序计数器mepc，一个3</w:t>
      </w:r>
      <w:r>
        <w:t>2</w:t>
      </w:r>
      <w:r>
        <w:rPr>
          <w:rFonts w:hint="eastAsia"/>
        </w:rPr>
        <w:t>位可读写寄存器，当发生自陷时，mepc存储发生异常的指令的虚拟地址。</w:t>
      </w:r>
    </w:p>
    <w:p w:rsidR="00F3695D" w:rsidRDefault="00F3695D" w:rsidP="00C84156">
      <w:pPr>
        <w:spacing w:line="360" w:lineRule="auto"/>
        <w:ind w:firstLineChars="200" w:firstLine="480"/>
      </w:pPr>
      <w:r>
        <w:rPr>
          <w:rFonts w:hint="eastAsia"/>
        </w:rPr>
        <w:t>机器原因寄存器mcause，</w:t>
      </w:r>
      <w:r w:rsidR="00C50BAD">
        <w:rPr>
          <w:rFonts w:hint="eastAsia"/>
        </w:rPr>
        <w:t>用来保存中断或异常标识代码，记录的中断或异常如图3</w:t>
      </w:r>
      <w:r w:rsidR="001F5574">
        <w:t>-12</w:t>
      </w:r>
      <w:r w:rsidR="00C50BAD">
        <w:rPr>
          <w:rFonts w:hint="eastAsia"/>
        </w:rPr>
        <w:t>所示。</w:t>
      </w:r>
    </w:p>
    <w:p w:rsidR="00FA0451" w:rsidRDefault="00FA0451" w:rsidP="00C84156">
      <w:pPr>
        <w:spacing w:line="360" w:lineRule="auto"/>
        <w:ind w:firstLineChars="200" w:firstLine="480"/>
        <w:rPr>
          <w:rFonts w:hint="eastAsia"/>
        </w:rPr>
      </w:pPr>
    </w:p>
    <w:p w:rsidR="00C50BAD" w:rsidRDefault="00C50BAD" w:rsidP="00C50BAD">
      <w:pPr>
        <w:ind w:firstLineChars="500" w:firstLine="1200"/>
      </w:pPr>
      <w:r>
        <w:rPr>
          <w:noProof/>
        </w:rPr>
        <w:drawing>
          <wp:inline distT="0" distB="0" distL="0" distR="0" wp14:anchorId="34F5D9C8" wp14:editId="3B6F5E45">
            <wp:extent cx="4011295" cy="2453640"/>
            <wp:effectExtent l="0" t="0" r="8255"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6156" cy="2468847"/>
                    </a:xfrm>
                    <a:prstGeom prst="rect">
                      <a:avLst/>
                    </a:prstGeom>
                  </pic:spPr>
                </pic:pic>
              </a:graphicData>
            </a:graphic>
          </wp:inline>
        </w:drawing>
      </w:r>
    </w:p>
    <w:p w:rsidR="00C50BAD" w:rsidRDefault="00C50BAD" w:rsidP="00C50BAD">
      <w:pPr>
        <w:ind w:firstLineChars="1500" w:firstLine="3150"/>
        <w:rPr>
          <w:sz w:val="21"/>
          <w:szCs w:val="21"/>
        </w:rPr>
      </w:pPr>
      <w:r w:rsidRPr="00C50BAD">
        <w:rPr>
          <w:rFonts w:hint="eastAsia"/>
          <w:sz w:val="21"/>
          <w:szCs w:val="21"/>
        </w:rPr>
        <w:t>图3</w:t>
      </w:r>
      <w:r w:rsidR="001F5574">
        <w:rPr>
          <w:sz w:val="21"/>
          <w:szCs w:val="21"/>
        </w:rPr>
        <w:t>-12</w:t>
      </w:r>
      <w:r w:rsidRPr="00C50BAD">
        <w:rPr>
          <w:sz w:val="21"/>
          <w:szCs w:val="21"/>
        </w:rPr>
        <w:t xml:space="preserve"> </w:t>
      </w:r>
      <w:r w:rsidRPr="00C50BAD">
        <w:rPr>
          <w:rFonts w:hint="eastAsia"/>
          <w:sz w:val="21"/>
          <w:szCs w:val="21"/>
        </w:rPr>
        <w:t>中断或异常mcause的值</w:t>
      </w:r>
    </w:p>
    <w:p w:rsidR="00FA0451" w:rsidRPr="00C50BAD" w:rsidRDefault="00FA0451" w:rsidP="00C50BAD">
      <w:pPr>
        <w:ind w:firstLineChars="1500" w:firstLine="3150"/>
        <w:rPr>
          <w:rFonts w:hint="eastAsia"/>
          <w:sz w:val="21"/>
          <w:szCs w:val="21"/>
        </w:rPr>
      </w:pPr>
    </w:p>
    <w:p w:rsidR="00C50BAD" w:rsidRDefault="00FC4662" w:rsidP="00C84156">
      <w:pPr>
        <w:spacing w:line="360" w:lineRule="auto"/>
        <w:ind w:firstLineChars="200" w:firstLine="480"/>
      </w:pPr>
      <w:r>
        <w:rPr>
          <w:rFonts w:hint="eastAsia"/>
        </w:rPr>
        <w:t>机器怀地址寄存器mbadaddr，当发生取地址异常、取值访问异常、L</w:t>
      </w:r>
      <w:r>
        <w:t>/S</w:t>
      </w:r>
      <w:r>
        <w:rPr>
          <w:rFonts w:hint="eastAsia"/>
        </w:rPr>
        <w:t>地址异常、L</w:t>
      </w:r>
      <w:r>
        <w:t>/S</w:t>
      </w:r>
      <w:r>
        <w:rPr>
          <w:rFonts w:hint="eastAsia"/>
        </w:rPr>
        <w:t>访问异常时，该寄存器存入失效的地址</w:t>
      </w:r>
      <w:r w:rsidR="00E520C8">
        <w:rPr>
          <w:rFonts w:hint="eastAsia"/>
        </w:rPr>
        <w:t>，此时mepc存储指令起始部分地址</w:t>
      </w:r>
      <w:r>
        <w:rPr>
          <w:rFonts w:hint="eastAsia"/>
        </w:rPr>
        <w:t>。</w:t>
      </w:r>
    </w:p>
    <w:p w:rsidR="00C92391" w:rsidRDefault="005C0A9C" w:rsidP="00C84156">
      <w:pPr>
        <w:spacing w:line="360" w:lineRule="auto"/>
        <w:ind w:firstLineChars="200" w:firstLine="480"/>
      </w:pPr>
      <w:r>
        <w:rPr>
          <w:rFonts w:hint="eastAsia"/>
        </w:rPr>
        <w:t>管理员级</w:t>
      </w:r>
      <w:r w:rsidR="00EA28D1">
        <w:rPr>
          <w:rFonts w:hint="eastAsia"/>
        </w:rPr>
        <w:t>相关寄存器的设定和</w:t>
      </w:r>
      <w:r>
        <w:rPr>
          <w:rFonts w:hint="eastAsia"/>
        </w:rPr>
        <w:t>机器级</w:t>
      </w:r>
      <w:r w:rsidR="00EA28D1">
        <w:rPr>
          <w:rFonts w:hint="eastAsia"/>
        </w:rPr>
        <w:t>的寄存器设定相同，是</w:t>
      </w:r>
      <w:r w:rsidR="00DE570A">
        <w:rPr>
          <w:rFonts w:hint="eastAsia"/>
        </w:rPr>
        <w:t>机器级</w:t>
      </w:r>
      <w:r w:rsidR="00EA28D1">
        <w:rPr>
          <w:rFonts w:hint="eastAsia"/>
        </w:rPr>
        <w:t>设定的子集。</w:t>
      </w:r>
      <w:r w:rsidR="00CF2734">
        <w:rPr>
          <w:rFonts w:hint="eastAsia"/>
        </w:rPr>
        <w:t>此外</w:t>
      </w:r>
      <w:r w:rsidR="00B47DEA">
        <w:rPr>
          <w:rFonts w:hint="eastAsia"/>
        </w:rPr>
        <w:t>管理员级</w:t>
      </w:r>
      <w:r w:rsidR="00CF2734">
        <w:rPr>
          <w:rFonts w:hint="eastAsia"/>
        </w:rPr>
        <w:t>还需对页表进行管理。管理员页表基址寄存器sptbr</w:t>
      </w:r>
      <w:r w:rsidR="00690A4C">
        <w:rPr>
          <w:rFonts w:hint="eastAsia"/>
        </w:rPr>
        <w:t>用来</w:t>
      </w:r>
      <w:r w:rsidR="003C39EF">
        <w:rPr>
          <w:rFonts w:hint="eastAsia"/>
        </w:rPr>
        <w:t>保存当前根页表的管理员物理地址。</w:t>
      </w:r>
    </w:p>
    <w:p w:rsidR="00FF1277" w:rsidRDefault="001B4C92" w:rsidP="00C84156">
      <w:pPr>
        <w:spacing w:line="360" w:lineRule="auto"/>
        <w:ind w:firstLineChars="200" w:firstLine="480"/>
      </w:pPr>
      <w:r>
        <w:rPr>
          <w:rFonts w:hint="eastAsia"/>
        </w:rPr>
        <w:t>在Sv</w:t>
      </w:r>
      <w:r>
        <w:t>32</w:t>
      </w:r>
      <w:r>
        <w:rPr>
          <w:rFonts w:hint="eastAsia"/>
        </w:rPr>
        <w:t>模式中时，管理员模式是工作在3</w:t>
      </w:r>
      <w:r>
        <w:t>2</w:t>
      </w:r>
      <w:r>
        <w:rPr>
          <w:rFonts w:hint="eastAsia"/>
        </w:rPr>
        <w:t>位分页的虚拟存储器系统中的，该系统能够支持如Unix操作系统的运行。</w:t>
      </w:r>
      <w:r w:rsidR="00BD2D84">
        <w:rPr>
          <w:rFonts w:hint="eastAsia"/>
        </w:rPr>
        <w:t>Sv32实现支持了一个3</w:t>
      </w:r>
      <w:r w:rsidR="00BD2D84">
        <w:t>2</w:t>
      </w:r>
      <w:r w:rsidR="00BD2D84">
        <w:rPr>
          <w:rFonts w:hint="eastAsia"/>
        </w:rPr>
        <w:t>位的虚拟地址空间，该空间被分割成4</w:t>
      </w:r>
      <w:r w:rsidR="00BD2D84">
        <w:t>KB</w:t>
      </w:r>
      <w:r w:rsidR="00BD2D84">
        <w:rPr>
          <w:rFonts w:hint="eastAsia"/>
        </w:rPr>
        <w:t>的页面。一个虚拟地址被分为虚拟页号和页内偏移</w:t>
      </w:r>
      <w:r w:rsidR="00C154DD">
        <w:rPr>
          <w:rFonts w:hint="eastAsia"/>
        </w:rPr>
        <w:t>。</w:t>
      </w:r>
      <w:r w:rsidR="00B838F0">
        <w:rPr>
          <w:rFonts w:hint="eastAsia"/>
        </w:rPr>
        <w:t>实验中通过设置P</w:t>
      </w:r>
      <w:r w:rsidR="00B838F0">
        <w:t>TE</w:t>
      </w:r>
      <w:r w:rsidR="00B838F0">
        <w:rPr>
          <w:rFonts w:hint="eastAsia"/>
        </w:rPr>
        <w:t>的值来维护页的</w:t>
      </w:r>
      <w:r w:rsidR="002B1652">
        <w:rPr>
          <w:rFonts w:hint="eastAsia"/>
        </w:rPr>
        <w:t>读写操作</w:t>
      </w:r>
      <w:r w:rsidR="001B765D">
        <w:rPr>
          <w:rFonts w:hint="eastAsia"/>
        </w:rPr>
        <w:t>，P</w:t>
      </w:r>
      <w:r w:rsidR="001B765D">
        <w:t>TE</w:t>
      </w:r>
      <w:r w:rsidR="001B765D">
        <w:rPr>
          <w:rFonts w:hint="eastAsia"/>
        </w:rPr>
        <w:t>格式如图3</w:t>
      </w:r>
      <w:r w:rsidR="001F5574">
        <w:t>-13</w:t>
      </w:r>
      <w:r w:rsidR="001B765D">
        <w:rPr>
          <w:rFonts w:hint="eastAsia"/>
        </w:rPr>
        <w:t>所示</w:t>
      </w:r>
      <w:r w:rsidR="002B1652">
        <w:rPr>
          <w:rFonts w:hint="eastAsia"/>
        </w:rPr>
        <w:t>。</w:t>
      </w:r>
    </w:p>
    <w:p w:rsidR="00FA0451" w:rsidRDefault="00FA0451" w:rsidP="00C84156">
      <w:pPr>
        <w:spacing w:line="360" w:lineRule="auto"/>
        <w:ind w:firstLineChars="200" w:firstLine="480"/>
        <w:rPr>
          <w:rFonts w:hint="eastAsia"/>
        </w:rPr>
      </w:pPr>
    </w:p>
    <w:p w:rsidR="001B765D" w:rsidRDefault="001B765D" w:rsidP="00FF1277">
      <w:pPr>
        <w:ind w:firstLineChars="200" w:firstLine="480"/>
      </w:pPr>
      <w:r>
        <w:rPr>
          <w:noProof/>
        </w:rPr>
        <w:drawing>
          <wp:inline distT="0" distB="0" distL="0" distR="0" wp14:anchorId="2F9A1E36" wp14:editId="3848BCE5">
            <wp:extent cx="4945809" cy="670618"/>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5809" cy="670618"/>
                    </a:xfrm>
                    <a:prstGeom prst="rect">
                      <a:avLst/>
                    </a:prstGeom>
                  </pic:spPr>
                </pic:pic>
              </a:graphicData>
            </a:graphic>
          </wp:inline>
        </w:drawing>
      </w:r>
    </w:p>
    <w:p w:rsidR="001B765D" w:rsidRDefault="001B765D" w:rsidP="001B765D">
      <w:pPr>
        <w:ind w:firstLineChars="1600" w:firstLine="3360"/>
        <w:rPr>
          <w:sz w:val="21"/>
          <w:szCs w:val="21"/>
        </w:rPr>
      </w:pPr>
      <w:r w:rsidRPr="001B765D">
        <w:rPr>
          <w:rFonts w:hint="eastAsia"/>
          <w:sz w:val="21"/>
          <w:szCs w:val="21"/>
        </w:rPr>
        <w:t>图3</w:t>
      </w:r>
      <w:r w:rsidR="001F5574">
        <w:rPr>
          <w:sz w:val="21"/>
          <w:szCs w:val="21"/>
        </w:rPr>
        <w:t>-13</w:t>
      </w:r>
      <w:r w:rsidRPr="001B765D">
        <w:rPr>
          <w:sz w:val="21"/>
          <w:szCs w:val="21"/>
        </w:rPr>
        <w:t xml:space="preserve"> S</w:t>
      </w:r>
      <w:r w:rsidRPr="001B765D">
        <w:rPr>
          <w:rFonts w:hint="eastAsia"/>
          <w:sz w:val="21"/>
          <w:szCs w:val="21"/>
        </w:rPr>
        <w:t>v页表项</w:t>
      </w:r>
    </w:p>
    <w:p w:rsidR="00FA0451" w:rsidRPr="001B765D" w:rsidRDefault="00FA0451" w:rsidP="001B765D">
      <w:pPr>
        <w:ind w:firstLineChars="1600" w:firstLine="3360"/>
        <w:rPr>
          <w:rFonts w:hint="eastAsia"/>
          <w:sz w:val="21"/>
          <w:szCs w:val="21"/>
        </w:rPr>
      </w:pPr>
    </w:p>
    <w:p w:rsidR="001B765D" w:rsidRDefault="00A45865" w:rsidP="00C84156">
      <w:pPr>
        <w:spacing w:line="360" w:lineRule="auto"/>
        <w:ind w:firstLineChars="200" w:firstLine="480"/>
      </w:pPr>
      <w:r>
        <w:rPr>
          <w:rFonts w:hint="eastAsia"/>
        </w:rPr>
        <w:t>V位表示P</w:t>
      </w:r>
      <w:r>
        <w:t>TE</w:t>
      </w:r>
      <w:r>
        <w:rPr>
          <w:rFonts w:hint="eastAsia"/>
        </w:rPr>
        <w:t>是否有效，为0时P</w:t>
      </w:r>
      <w:r>
        <w:t>TE</w:t>
      </w:r>
      <w:r>
        <w:rPr>
          <w:rFonts w:hint="eastAsia"/>
        </w:rPr>
        <w:t>可</w:t>
      </w:r>
      <w:proofErr w:type="gramStart"/>
      <w:r>
        <w:rPr>
          <w:rFonts w:hint="eastAsia"/>
        </w:rPr>
        <w:t>被软件</w:t>
      </w:r>
      <w:proofErr w:type="gramEnd"/>
      <w:r>
        <w:rPr>
          <w:rFonts w:hint="eastAsia"/>
        </w:rPr>
        <w:t>任意使用；Type是当V不为0时对P</w:t>
      </w:r>
      <w:r>
        <w:t>TE</w:t>
      </w:r>
      <w:r>
        <w:rPr>
          <w:rFonts w:hint="eastAsia"/>
        </w:rPr>
        <w:t>的定义，是指向下一个页表还是指向叶子。</w:t>
      </w:r>
      <w:r w:rsidR="00EB1593">
        <w:rPr>
          <w:rFonts w:hint="eastAsia"/>
        </w:rPr>
        <w:t>P</w:t>
      </w:r>
      <w:r w:rsidR="00EB1593">
        <w:t>TE</w:t>
      </w:r>
      <w:r w:rsidR="00EB1593">
        <w:rPr>
          <w:rFonts w:hint="eastAsia"/>
        </w:rPr>
        <w:t>的更新对于其他写P</w:t>
      </w:r>
      <w:r w:rsidR="00EB1593">
        <w:t>TE</w:t>
      </w:r>
      <w:r w:rsidR="00EB1593">
        <w:rPr>
          <w:rFonts w:hint="eastAsia"/>
        </w:rPr>
        <w:t>操作来说必须是原子的。</w:t>
      </w:r>
    </w:p>
    <w:p w:rsidR="00BD5B1B" w:rsidRDefault="006C2AEE" w:rsidP="00C84156">
      <w:pPr>
        <w:spacing w:line="360" w:lineRule="auto"/>
        <w:ind w:firstLineChars="200" w:firstLine="480"/>
      </w:pPr>
      <w:r>
        <w:rPr>
          <w:rFonts w:hint="eastAsia"/>
        </w:rPr>
        <w:t>了解了各特权级中各种寄存器的设定</w:t>
      </w:r>
      <w:r w:rsidR="00CB0A1D">
        <w:rPr>
          <w:rFonts w:hint="eastAsia"/>
        </w:rPr>
        <w:t>后，</w:t>
      </w:r>
      <w:r w:rsidR="00182383">
        <w:rPr>
          <w:rFonts w:hint="eastAsia"/>
        </w:rPr>
        <w:t>开始对中断处理过程进行介绍。</w:t>
      </w:r>
    </w:p>
    <w:p w:rsidR="00CE3368" w:rsidRPr="001B765D" w:rsidRDefault="009464AE" w:rsidP="00C84156">
      <w:pPr>
        <w:spacing w:line="360" w:lineRule="auto"/>
        <w:ind w:firstLineChars="200" w:firstLine="480"/>
      </w:pPr>
      <w:r>
        <w:rPr>
          <w:rFonts w:hint="eastAsia"/>
        </w:rPr>
        <w:t>当C</w:t>
      </w:r>
      <w:r>
        <w:t>SR</w:t>
      </w:r>
      <w:r>
        <w:rPr>
          <w:rFonts w:hint="eastAsia"/>
        </w:rPr>
        <w:t>寄存器接收到</w:t>
      </w:r>
      <w:r w:rsidR="00DB20B5">
        <w:rPr>
          <w:rFonts w:hint="eastAsia"/>
        </w:rPr>
        <w:t>状态更新信号的时候，</w:t>
      </w:r>
      <w:r w:rsidR="00C210CD">
        <w:rPr>
          <w:rFonts w:hint="eastAsia"/>
        </w:rPr>
        <w:t>根据输入的</w:t>
      </w:r>
      <w:r w:rsidR="007D6CAF">
        <w:rPr>
          <w:rFonts w:hint="eastAsia"/>
        </w:rPr>
        <w:t>数据更新各个二进制位上的数字来更新状态。</w:t>
      </w:r>
      <w:r w:rsidR="001E3A76">
        <w:rPr>
          <w:rFonts w:hint="eastAsia"/>
        </w:rPr>
        <w:t>以中断的处理为例，</w:t>
      </w:r>
      <w:r w:rsidR="007707A0">
        <w:rPr>
          <w:rFonts w:hint="eastAsia"/>
        </w:rPr>
        <w:t>当寄存器mie位置为1时，表示存在一个中断使能，开始进行中断处理</w:t>
      </w:r>
      <w:r w:rsidR="00AA0A44">
        <w:rPr>
          <w:rFonts w:hint="eastAsia"/>
        </w:rPr>
        <w:t>；</w:t>
      </w:r>
      <w:r w:rsidR="004303F5">
        <w:rPr>
          <w:rFonts w:hint="eastAsia"/>
        </w:rPr>
        <w:t>根据特权级的不同更新的寄存器也不同，管理员级的中断使能寄存器为sie</w:t>
      </w:r>
      <w:r w:rsidR="007707A0">
        <w:rPr>
          <w:rFonts w:hint="eastAsia"/>
        </w:rPr>
        <w:t>。</w:t>
      </w:r>
      <w:r w:rsidR="00553EAC">
        <w:rPr>
          <w:rFonts w:hint="eastAsia"/>
        </w:rPr>
        <w:t>假设为机器级中断，</w:t>
      </w:r>
      <w:r w:rsidR="00A20819">
        <w:rPr>
          <w:rFonts w:hint="eastAsia"/>
        </w:rPr>
        <w:t>中断为指令异常，</w:t>
      </w:r>
      <w:r w:rsidR="00B42EC9">
        <w:rPr>
          <w:rFonts w:hint="eastAsia"/>
        </w:rPr>
        <w:t>则需要判断是机器级</w:t>
      </w:r>
      <w:r w:rsidR="008017CD">
        <w:rPr>
          <w:rFonts w:hint="eastAsia"/>
        </w:rPr>
        <w:t>或是管理员级</w:t>
      </w:r>
      <w:r w:rsidR="00B42EC9">
        <w:rPr>
          <w:rFonts w:hint="eastAsia"/>
        </w:rPr>
        <w:t>的</w:t>
      </w:r>
      <w:r w:rsidR="008017CD">
        <w:rPr>
          <w:rFonts w:hint="eastAsia"/>
        </w:rPr>
        <w:t>软件</w:t>
      </w:r>
      <w:r w:rsidR="00B42EC9">
        <w:rPr>
          <w:rFonts w:hint="eastAsia"/>
        </w:rPr>
        <w:t>中断</w:t>
      </w:r>
      <w:r w:rsidR="00434FDE">
        <w:rPr>
          <w:rFonts w:hint="eastAsia"/>
        </w:rPr>
        <w:t>，还是</w:t>
      </w:r>
      <w:r w:rsidR="006A4ADA">
        <w:rPr>
          <w:rFonts w:hint="eastAsia"/>
        </w:rPr>
        <w:t>机器级或是管理员级的时间中断，又或者是机器级的额外指令中断。</w:t>
      </w:r>
      <w:r w:rsidR="005853B9">
        <w:rPr>
          <w:rFonts w:hint="eastAsia"/>
        </w:rPr>
        <w:t>根据判断的不同，更新C</w:t>
      </w:r>
      <w:r w:rsidR="005853B9">
        <w:t>SR</w:t>
      </w:r>
      <w:r w:rsidR="005853B9">
        <w:rPr>
          <w:rFonts w:hint="eastAsia"/>
        </w:rPr>
        <w:t>中对应中断码并返回相关错误地址给P</w:t>
      </w:r>
      <w:r w:rsidR="005853B9">
        <w:t>C</w:t>
      </w:r>
      <w:r w:rsidR="005853B9">
        <w:rPr>
          <w:rFonts w:hint="eastAsia"/>
        </w:rPr>
        <w:t>模块进入中断处理。</w:t>
      </w:r>
      <w:r w:rsidR="00DB656B">
        <w:rPr>
          <w:rFonts w:hint="eastAsia"/>
        </w:rPr>
        <w:t>如果是管理员级发生的中断，则只需要更新C</w:t>
      </w:r>
      <w:r w:rsidR="00DB656B">
        <w:t>SR</w:t>
      </w:r>
      <w:r w:rsidR="00DB656B">
        <w:rPr>
          <w:rFonts w:hint="eastAsia"/>
        </w:rPr>
        <w:t>中与管理员级相关的寄存器值即可</w:t>
      </w:r>
      <w:r w:rsidR="00EB16B4">
        <w:rPr>
          <w:rFonts w:hint="eastAsia"/>
        </w:rPr>
        <w:t>，相关操作和机器级相同。</w:t>
      </w:r>
    </w:p>
    <w:p w:rsidR="0021792F" w:rsidRPr="0021792F" w:rsidRDefault="0021792F" w:rsidP="0021792F">
      <w:pPr>
        <w:pStyle w:val="22"/>
        <w:spacing w:beforeLines="50" w:before="156" w:after="0" w:line="360" w:lineRule="auto"/>
        <w:rPr>
          <w:sz w:val="24"/>
          <w:szCs w:val="24"/>
        </w:rPr>
      </w:pPr>
      <w:bookmarkStart w:id="74" w:name="_Hlk40200136"/>
      <w:bookmarkStart w:id="75" w:name="_Toc43291572"/>
      <w:r w:rsidRPr="0021792F">
        <w:rPr>
          <w:rFonts w:hint="eastAsia"/>
          <w:sz w:val="24"/>
          <w:szCs w:val="24"/>
        </w:rPr>
        <w:lastRenderedPageBreak/>
        <w:t>3</w:t>
      </w:r>
      <w:r w:rsidRPr="0021792F">
        <w:rPr>
          <w:sz w:val="24"/>
          <w:szCs w:val="24"/>
        </w:rPr>
        <w:t xml:space="preserve">.2.4 </w:t>
      </w:r>
      <w:bookmarkEnd w:id="73"/>
      <w:r w:rsidR="003E3FF3">
        <w:rPr>
          <w:rFonts w:hint="eastAsia"/>
          <w:sz w:val="24"/>
          <w:szCs w:val="24"/>
        </w:rPr>
        <w:t>内存管理单元M</w:t>
      </w:r>
      <w:r w:rsidR="003E3FF3">
        <w:rPr>
          <w:sz w:val="24"/>
          <w:szCs w:val="24"/>
        </w:rPr>
        <w:t>MU</w:t>
      </w:r>
      <w:bookmarkEnd w:id="75"/>
    </w:p>
    <w:bookmarkEnd w:id="74"/>
    <w:p w:rsidR="00C64D70" w:rsidRDefault="003E7E2D" w:rsidP="003E7E2D">
      <w:pPr>
        <w:spacing w:line="440" w:lineRule="exact"/>
        <w:ind w:firstLine="420"/>
        <w:jc w:val="both"/>
        <w:rPr>
          <w:rFonts w:ascii="Consolas" w:hAnsi="Consolas" w:cs="Consolas"/>
          <w:color w:val="5C5C5C"/>
        </w:rPr>
      </w:pPr>
      <w:r w:rsidRPr="003E7E2D">
        <w:rPr>
          <w:rFonts w:ascii="Consolas" w:hAnsi="Consolas" w:cs="Consolas" w:hint="eastAsia"/>
          <w:color w:val="5C5C5C"/>
        </w:rPr>
        <w:t>内存</w:t>
      </w:r>
      <w:r>
        <w:rPr>
          <w:rFonts w:ascii="Consolas" w:hAnsi="Consolas" w:cs="Consolas" w:hint="eastAsia"/>
          <w:color w:val="5C5C5C"/>
        </w:rPr>
        <w:t>管理单元，</w:t>
      </w:r>
      <w:r>
        <w:rPr>
          <w:rFonts w:ascii="Consolas" w:hAnsi="Consolas" w:cs="Consolas" w:hint="eastAsia"/>
          <w:color w:val="5C5C5C"/>
        </w:rPr>
        <w:t>M</w:t>
      </w:r>
      <w:r>
        <w:rPr>
          <w:rFonts w:ascii="Consolas" w:hAnsi="Consolas" w:cs="Consolas"/>
          <w:color w:val="5C5C5C"/>
        </w:rPr>
        <w:t>MU</w:t>
      </w:r>
      <w:r>
        <w:rPr>
          <w:rFonts w:ascii="Consolas" w:hAnsi="Consolas" w:cs="Consolas" w:hint="eastAsia"/>
          <w:color w:val="5C5C5C"/>
        </w:rPr>
        <w:t>，是负责</w:t>
      </w:r>
      <w:r w:rsidR="00DA6CED">
        <w:rPr>
          <w:rFonts w:hint="eastAsia"/>
          <w:color w:val="000000" w:themeColor="text1"/>
        </w:rPr>
        <w:t>处理器</w:t>
      </w:r>
      <w:r>
        <w:rPr>
          <w:rFonts w:ascii="Consolas" w:hAnsi="Consolas" w:cs="Consolas" w:hint="eastAsia"/>
          <w:color w:val="5C5C5C"/>
        </w:rPr>
        <w:t>中内存访问请求的模块。</w:t>
      </w:r>
      <w:r w:rsidR="005B1DD2">
        <w:rPr>
          <w:rFonts w:ascii="Consolas" w:hAnsi="Consolas" w:cs="Consolas" w:hint="eastAsia"/>
          <w:color w:val="5C5C5C"/>
        </w:rPr>
        <w:t>该模块功能包括虚实地址的转换、内存保护和高速缓存的控制。本实验中</w:t>
      </w:r>
      <w:r w:rsidR="009C1FA9">
        <w:rPr>
          <w:rFonts w:ascii="Consolas" w:hAnsi="Consolas" w:cs="Consolas" w:hint="eastAsia"/>
          <w:color w:val="5C5C5C"/>
        </w:rPr>
        <w:t>主要实现虚实地址的转换。</w:t>
      </w:r>
    </w:p>
    <w:p w:rsidR="00464C34" w:rsidRPr="00464C34" w:rsidRDefault="00A63BA0" w:rsidP="00464C34">
      <w:pPr>
        <w:spacing w:line="440" w:lineRule="exact"/>
        <w:ind w:firstLine="420"/>
        <w:jc w:val="both"/>
        <w:rPr>
          <w:color w:val="333333"/>
        </w:rPr>
      </w:pPr>
      <w:r w:rsidRPr="00131036">
        <w:rPr>
          <w:rFonts w:cs="Consolas" w:hint="eastAsia"/>
          <w:color w:val="5C5C5C"/>
        </w:rPr>
        <w:t>T</w:t>
      </w:r>
      <w:r w:rsidRPr="00131036">
        <w:rPr>
          <w:rFonts w:cs="Consolas"/>
          <w:color w:val="5C5C5C"/>
        </w:rPr>
        <w:t>LB</w:t>
      </w:r>
      <w:r w:rsidRPr="00131036">
        <w:rPr>
          <w:rFonts w:cs="Consolas" w:hint="eastAsia"/>
          <w:color w:val="5C5C5C"/>
        </w:rPr>
        <w:t>，</w:t>
      </w:r>
      <w:r w:rsidRPr="00131036">
        <w:rPr>
          <w:color w:val="333333"/>
        </w:rPr>
        <w:t>Translation Lookaside Buffer</w:t>
      </w:r>
      <w:r w:rsidRPr="00131036">
        <w:rPr>
          <w:rFonts w:hint="eastAsia"/>
          <w:color w:val="333333"/>
        </w:rPr>
        <w:t>，简称快表，存储了当前最有可能被访问到的页表项。本实验M</w:t>
      </w:r>
      <w:r w:rsidRPr="00131036">
        <w:rPr>
          <w:color w:val="333333"/>
        </w:rPr>
        <w:t>MU</w:t>
      </w:r>
      <w:r w:rsidRPr="00131036">
        <w:rPr>
          <w:rFonts w:hint="eastAsia"/>
          <w:color w:val="333333"/>
        </w:rPr>
        <w:t>模块中使用了T</w:t>
      </w:r>
      <w:r w:rsidRPr="00131036">
        <w:rPr>
          <w:color w:val="333333"/>
        </w:rPr>
        <w:t>LB</w:t>
      </w:r>
      <w:r w:rsidRPr="00131036">
        <w:rPr>
          <w:rFonts w:hint="eastAsia"/>
          <w:color w:val="333333"/>
        </w:rPr>
        <w:t>表</w:t>
      </w:r>
      <w:r w:rsidR="00271DD1" w:rsidRPr="00131036">
        <w:rPr>
          <w:rFonts w:hint="eastAsia"/>
          <w:color w:val="333333"/>
        </w:rPr>
        <w:t>，</w:t>
      </w:r>
      <w:r w:rsidR="009254AA" w:rsidRPr="00131036">
        <w:rPr>
          <w:rFonts w:hint="eastAsia"/>
          <w:color w:val="333333"/>
        </w:rPr>
        <w:t>T</w:t>
      </w:r>
      <w:r w:rsidR="009254AA" w:rsidRPr="00131036">
        <w:rPr>
          <w:color w:val="333333"/>
        </w:rPr>
        <w:t>LB</w:t>
      </w:r>
      <w:r w:rsidR="009254AA" w:rsidRPr="00131036">
        <w:rPr>
          <w:rFonts w:hint="eastAsia"/>
          <w:color w:val="333333"/>
        </w:rPr>
        <w:t>的数据由C</w:t>
      </w:r>
      <w:r w:rsidR="009254AA" w:rsidRPr="00131036">
        <w:rPr>
          <w:color w:val="333333"/>
        </w:rPr>
        <w:t>SR</w:t>
      </w:r>
      <w:r w:rsidR="009254AA" w:rsidRPr="00131036">
        <w:rPr>
          <w:rFonts w:hint="eastAsia"/>
          <w:color w:val="333333"/>
        </w:rPr>
        <w:t>进行设定</w:t>
      </w:r>
      <w:r w:rsidR="00F35629" w:rsidRPr="00131036">
        <w:rPr>
          <w:rFonts w:hint="eastAsia"/>
          <w:color w:val="333333"/>
        </w:rPr>
        <w:t>。</w:t>
      </w:r>
      <w:r w:rsidR="009861DF" w:rsidRPr="00131036">
        <w:rPr>
          <w:rFonts w:hint="eastAsia"/>
          <w:color w:val="333333"/>
        </w:rPr>
        <w:t>T</w:t>
      </w:r>
      <w:r w:rsidR="009861DF" w:rsidRPr="00131036">
        <w:rPr>
          <w:color w:val="333333"/>
        </w:rPr>
        <w:t>LB</w:t>
      </w:r>
      <w:r w:rsidR="009861DF" w:rsidRPr="00131036">
        <w:rPr>
          <w:rFonts w:hint="eastAsia"/>
          <w:color w:val="333333"/>
        </w:rPr>
        <w:t>由标识和数据组成，标识存储的是虚拟地址的一部分，数据存放的是物理页号等信息。</w:t>
      </w:r>
      <w:r w:rsidR="0067068D" w:rsidRPr="00131036">
        <w:rPr>
          <w:rFonts w:hint="eastAsia"/>
          <w:color w:val="333333"/>
        </w:rPr>
        <w:t>T</w:t>
      </w:r>
      <w:r w:rsidR="0067068D" w:rsidRPr="00131036">
        <w:rPr>
          <w:color w:val="333333"/>
        </w:rPr>
        <w:t>LB</w:t>
      </w:r>
      <w:r w:rsidR="0067068D" w:rsidRPr="00131036">
        <w:rPr>
          <w:rFonts w:hint="eastAsia"/>
          <w:color w:val="333333"/>
        </w:rPr>
        <w:t>映射分为三种：全关联映射、直接映射和分组关联映射，本次使用的为直接映射</w:t>
      </w:r>
      <w:r w:rsidR="00322EF6" w:rsidRPr="00131036">
        <w:rPr>
          <w:rFonts w:hint="eastAsia"/>
          <w:color w:val="333333"/>
        </w:rPr>
        <w:t>，即一个虚地址对应T</w:t>
      </w:r>
      <w:r w:rsidR="00322EF6" w:rsidRPr="00131036">
        <w:rPr>
          <w:color w:val="333333"/>
        </w:rPr>
        <w:t>LB</w:t>
      </w:r>
      <w:r w:rsidR="00322EF6" w:rsidRPr="00131036">
        <w:rPr>
          <w:rFonts w:hint="eastAsia"/>
          <w:color w:val="333333"/>
        </w:rPr>
        <w:t>中的一项。</w:t>
      </w:r>
    </w:p>
    <w:p w:rsidR="001E114A" w:rsidRDefault="0021792F" w:rsidP="00D57230">
      <w:pPr>
        <w:spacing w:line="440" w:lineRule="exact"/>
        <w:jc w:val="both"/>
      </w:pPr>
      <w:r w:rsidRPr="0021792F">
        <w:tab/>
      </w:r>
      <w:r w:rsidR="00AB5F65">
        <w:rPr>
          <w:rFonts w:hint="eastAsia"/>
        </w:rPr>
        <w:t>当</w:t>
      </w:r>
      <w:r w:rsidR="00DA6CED">
        <w:rPr>
          <w:rFonts w:hint="eastAsia"/>
          <w:color w:val="000000" w:themeColor="text1"/>
        </w:rPr>
        <w:t>处理器</w:t>
      </w:r>
      <w:r w:rsidR="00AB5F65">
        <w:rPr>
          <w:rFonts w:hint="eastAsia"/>
        </w:rPr>
        <w:t>要访问虚拟地址的时候，</w:t>
      </w:r>
      <w:r w:rsidR="00464C34">
        <w:rPr>
          <w:rFonts w:hint="eastAsia"/>
        </w:rPr>
        <w:t>首先需要计算T</w:t>
      </w:r>
      <w:r w:rsidR="00464C34">
        <w:t>LB</w:t>
      </w:r>
      <w:r w:rsidR="00464C34">
        <w:rPr>
          <w:rFonts w:hint="eastAsia"/>
        </w:rPr>
        <w:t>是否命中问题，</w:t>
      </w:r>
      <w:r w:rsidR="00132ABB">
        <w:rPr>
          <w:rFonts w:hint="eastAsia"/>
        </w:rPr>
        <w:t>如果Mbare模式位为1，则无页表选择，永不命中；如果模式位Sv</w:t>
      </w:r>
      <w:r w:rsidR="00132ABB">
        <w:t>32</w:t>
      </w:r>
      <w:r w:rsidR="00132ABB">
        <w:rPr>
          <w:rFonts w:hint="eastAsia"/>
        </w:rPr>
        <w:t>，则有3</w:t>
      </w:r>
      <w:r w:rsidR="00132ABB">
        <w:t>2</w:t>
      </w:r>
      <w:r w:rsidR="00132ABB">
        <w:rPr>
          <w:rFonts w:hint="eastAsia"/>
        </w:rPr>
        <w:t>位虚拟页表，</w:t>
      </w:r>
      <w:r w:rsidR="00464C34">
        <w:rPr>
          <w:rFonts w:hint="eastAsia"/>
        </w:rPr>
        <w:t>根据虚拟地址的高2</w:t>
      </w:r>
      <w:r w:rsidR="00464C34">
        <w:t>0</w:t>
      </w:r>
      <w:r w:rsidR="00464C34">
        <w:rPr>
          <w:rFonts w:hint="eastAsia"/>
        </w:rPr>
        <w:t>位去T</w:t>
      </w:r>
      <w:r w:rsidR="00464C34">
        <w:t>LB</w:t>
      </w:r>
      <w:r w:rsidR="00464C34">
        <w:rPr>
          <w:rFonts w:hint="eastAsia"/>
        </w:rPr>
        <w:t>中查找，如果没有对应表，则T</w:t>
      </w:r>
      <w:r w:rsidR="00464C34">
        <w:t>LB</w:t>
      </w:r>
      <w:r w:rsidR="00464C34">
        <w:rPr>
          <w:rFonts w:hint="eastAsia"/>
        </w:rPr>
        <w:t>未命中，设置相应T</w:t>
      </w:r>
      <w:r w:rsidR="00464C34">
        <w:t>LB</w:t>
      </w:r>
      <w:r w:rsidR="00464C34">
        <w:rPr>
          <w:rFonts w:hint="eastAsia"/>
        </w:rPr>
        <w:t>_</w:t>
      </w:r>
      <w:r w:rsidR="00464C34">
        <w:t>update</w:t>
      </w:r>
      <w:r w:rsidR="00464C34">
        <w:rPr>
          <w:rFonts w:hint="eastAsia"/>
        </w:rPr>
        <w:t>位为1，提醒C</w:t>
      </w:r>
      <w:r w:rsidR="00464C34">
        <w:t>SR</w:t>
      </w:r>
      <w:r w:rsidR="00464C34">
        <w:rPr>
          <w:rFonts w:hint="eastAsia"/>
        </w:rPr>
        <w:t>进行更新。</w:t>
      </w:r>
      <w:r w:rsidR="00C91934">
        <w:rPr>
          <w:rFonts w:hint="eastAsia"/>
        </w:rPr>
        <w:t>如果命中则直接从T</w:t>
      </w:r>
      <w:r w:rsidR="00C91934">
        <w:t>LB</w:t>
      </w:r>
      <w:r w:rsidR="00C91934">
        <w:rPr>
          <w:rFonts w:hint="eastAsia"/>
        </w:rPr>
        <w:t>表中获得物理地址然后返回C</w:t>
      </w:r>
      <w:r w:rsidR="00C91934">
        <w:t>SR</w:t>
      </w:r>
      <w:r w:rsidR="00C91934">
        <w:rPr>
          <w:rFonts w:hint="eastAsia"/>
        </w:rPr>
        <w:t>进行访问。</w:t>
      </w:r>
    </w:p>
    <w:p w:rsidR="00FA0451" w:rsidRDefault="00FA0451" w:rsidP="00D57230">
      <w:pPr>
        <w:spacing w:line="440" w:lineRule="exact"/>
        <w:jc w:val="both"/>
        <w:rPr>
          <w:rFonts w:hint="eastAsia"/>
        </w:rPr>
      </w:pPr>
    </w:p>
    <w:p w:rsidR="001E114A" w:rsidRDefault="001E114A" w:rsidP="001E114A">
      <w:pPr>
        <w:spacing w:line="360" w:lineRule="auto"/>
        <w:ind w:firstLineChars="400" w:firstLine="960"/>
        <w:jc w:val="both"/>
      </w:pPr>
      <w:r>
        <w:rPr>
          <w:noProof/>
        </w:rPr>
        <w:drawing>
          <wp:inline distT="0" distB="0" distL="0" distR="0" wp14:anchorId="1124E9DA" wp14:editId="69EFDF3D">
            <wp:extent cx="4507865" cy="362585"/>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7865" cy="362585"/>
                    </a:xfrm>
                    <a:prstGeom prst="rect">
                      <a:avLst/>
                    </a:prstGeom>
                  </pic:spPr>
                </pic:pic>
              </a:graphicData>
            </a:graphic>
          </wp:inline>
        </w:drawing>
      </w:r>
    </w:p>
    <w:p w:rsidR="001E114A" w:rsidRDefault="001E114A" w:rsidP="001E114A">
      <w:pPr>
        <w:spacing w:line="360" w:lineRule="auto"/>
        <w:ind w:firstLineChars="1300" w:firstLine="2730"/>
        <w:jc w:val="both"/>
        <w:rPr>
          <w:sz w:val="21"/>
          <w:szCs w:val="21"/>
        </w:rPr>
      </w:pPr>
      <w:r w:rsidRPr="001E114A">
        <w:rPr>
          <w:rFonts w:hint="eastAsia"/>
          <w:sz w:val="21"/>
          <w:szCs w:val="21"/>
        </w:rPr>
        <w:t>图</w:t>
      </w:r>
      <w:r w:rsidR="0026056C">
        <w:rPr>
          <w:sz w:val="21"/>
          <w:szCs w:val="21"/>
        </w:rPr>
        <w:t>3-14</w:t>
      </w:r>
      <w:r w:rsidRPr="001E114A">
        <w:rPr>
          <w:sz w:val="21"/>
          <w:szCs w:val="21"/>
        </w:rPr>
        <w:t xml:space="preserve"> </w:t>
      </w:r>
      <w:r w:rsidRPr="001E114A">
        <w:rPr>
          <w:rFonts w:hint="eastAsia"/>
          <w:sz w:val="21"/>
          <w:szCs w:val="21"/>
        </w:rPr>
        <w:t>计算T</w:t>
      </w:r>
      <w:r w:rsidRPr="001E114A">
        <w:rPr>
          <w:sz w:val="21"/>
          <w:szCs w:val="21"/>
        </w:rPr>
        <w:t>LB</w:t>
      </w:r>
      <w:r w:rsidRPr="001E114A">
        <w:rPr>
          <w:rFonts w:hint="eastAsia"/>
          <w:sz w:val="21"/>
          <w:szCs w:val="21"/>
        </w:rPr>
        <w:t>是否命中</w:t>
      </w:r>
    </w:p>
    <w:p w:rsidR="00FA0451" w:rsidRPr="001E114A" w:rsidRDefault="00FA0451" w:rsidP="001E114A">
      <w:pPr>
        <w:spacing w:line="360" w:lineRule="auto"/>
        <w:ind w:firstLineChars="1300" w:firstLine="2730"/>
        <w:jc w:val="both"/>
        <w:rPr>
          <w:rFonts w:hint="eastAsia"/>
          <w:sz w:val="21"/>
          <w:szCs w:val="21"/>
        </w:rPr>
      </w:pPr>
    </w:p>
    <w:p w:rsidR="001E114A" w:rsidRDefault="001E114A" w:rsidP="001E114A">
      <w:pPr>
        <w:spacing w:line="360" w:lineRule="auto"/>
        <w:jc w:val="both"/>
      </w:pPr>
      <w:r>
        <w:tab/>
      </w:r>
      <w:r w:rsidR="00660EFE">
        <w:rPr>
          <w:rFonts w:hint="eastAsia"/>
        </w:rPr>
        <w:t>如果命中则将对应虚拟地址中的物理地址输出</w:t>
      </w:r>
      <w:r w:rsidR="00FF30B1">
        <w:rPr>
          <w:rFonts w:hint="eastAsia"/>
        </w:rPr>
        <w:t>，如图3</w:t>
      </w:r>
      <w:r w:rsidR="0088666F">
        <w:t>-15</w:t>
      </w:r>
      <w:r w:rsidR="00FF30B1">
        <w:rPr>
          <w:rFonts w:hint="eastAsia"/>
        </w:rPr>
        <w:t>所示。</w:t>
      </w:r>
    </w:p>
    <w:p w:rsidR="00FA0451" w:rsidRDefault="00FA0451" w:rsidP="001E114A">
      <w:pPr>
        <w:spacing w:line="360" w:lineRule="auto"/>
        <w:jc w:val="both"/>
        <w:rPr>
          <w:rFonts w:hint="eastAsia"/>
        </w:rPr>
      </w:pPr>
    </w:p>
    <w:p w:rsidR="000024A4" w:rsidRDefault="000024A4" w:rsidP="000024A4">
      <w:pPr>
        <w:spacing w:line="360" w:lineRule="auto"/>
        <w:ind w:firstLineChars="600" w:firstLine="1440"/>
        <w:jc w:val="both"/>
      </w:pPr>
      <w:r>
        <w:rPr>
          <w:noProof/>
        </w:rPr>
        <w:drawing>
          <wp:inline distT="0" distB="0" distL="0" distR="0" wp14:anchorId="55F646D5" wp14:editId="7228FB46">
            <wp:extent cx="3688400" cy="548688"/>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8400" cy="548688"/>
                    </a:xfrm>
                    <a:prstGeom prst="rect">
                      <a:avLst/>
                    </a:prstGeom>
                  </pic:spPr>
                </pic:pic>
              </a:graphicData>
            </a:graphic>
          </wp:inline>
        </w:drawing>
      </w:r>
    </w:p>
    <w:p w:rsidR="000024A4" w:rsidRDefault="000024A4" w:rsidP="000024A4">
      <w:pPr>
        <w:spacing w:line="360" w:lineRule="auto"/>
        <w:ind w:firstLineChars="1200" w:firstLine="2520"/>
        <w:jc w:val="both"/>
        <w:rPr>
          <w:sz w:val="21"/>
          <w:szCs w:val="21"/>
        </w:rPr>
      </w:pPr>
      <w:r w:rsidRPr="000024A4">
        <w:rPr>
          <w:rFonts w:hint="eastAsia"/>
          <w:sz w:val="21"/>
          <w:szCs w:val="21"/>
        </w:rPr>
        <w:t>图3</w:t>
      </w:r>
      <w:r w:rsidR="0088666F">
        <w:rPr>
          <w:sz w:val="21"/>
          <w:szCs w:val="21"/>
        </w:rPr>
        <w:t>-15</w:t>
      </w:r>
      <w:r w:rsidRPr="000024A4">
        <w:rPr>
          <w:sz w:val="21"/>
          <w:szCs w:val="21"/>
        </w:rPr>
        <w:t xml:space="preserve"> TLB</w:t>
      </w:r>
      <w:r w:rsidRPr="000024A4">
        <w:rPr>
          <w:rFonts w:hint="eastAsia"/>
          <w:sz w:val="21"/>
          <w:szCs w:val="21"/>
        </w:rPr>
        <w:t>命中后输出物理地址</w:t>
      </w:r>
    </w:p>
    <w:p w:rsidR="00FA0451" w:rsidRPr="000024A4" w:rsidRDefault="00FA0451" w:rsidP="000024A4">
      <w:pPr>
        <w:spacing w:line="360" w:lineRule="auto"/>
        <w:ind w:firstLineChars="1200" w:firstLine="2520"/>
        <w:jc w:val="both"/>
        <w:rPr>
          <w:rFonts w:hint="eastAsia"/>
          <w:sz w:val="21"/>
          <w:szCs w:val="21"/>
        </w:rPr>
      </w:pPr>
    </w:p>
    <w:p w:rsidR="0021792F" w:rsidRPr="0021792F" w:rsidRDefault="0021792F" w:rsidP="0021792F">
      <w:pPr>
        <w:pStyle w:val="22"/>
        <w:spacing w:beforeLines="50" w:before="156" w:after="0" w:line="360" w:lineRule="auto"/>
        <w:outlineLvl w:val="1"/>
      </w:pPr>
      <w:bookmarkStart w:id="76" w:name="_Toc9495067"/>
      <w:bookmarkStart w:id="77" w:name="_Toc43291573"/>
      <w:r w:rsidRPr="0021792F">
        <w:rPr>
          <w:rFonts w:hint="eastAsia"/>
        </w:rPr>
        <w:t>3</w:t>
      </w:r>
      <w:r w:rsidRPr="0021792F">
        <w:t xml:space="preserve">.3 </w:t>
      </w:r>
      <w:bookmarkEnd w:id="76"/>
      <w:r w:rsidR="00D57230">
        <w:rPr>
          <w:rFonts w:hint="eastAsia"/>
        </w:rPr>
        <w:t>结果分析</w:t>
      </w:r>
      <w:bookmarkEnd w:id="77"/>
    </w:p>
    <w:p w:rsidR="0021792F" w:rsidRPr="0021792F" w:rsidRDefault="0021792F" w:rsidP="0021792F">
      <w:pPr>
        <w:pStyle w:val="22"/>
        <w:spacing w:beforeLines="50" w:before="156" w:after="0" w:line="360" w:lineRule="auto"/>
        <w:rPr>
          <w:sz w:val="24"/>
          <w:szCs w:val="24"/>
        </w:rPr>
      </w:pPr>
      <w:bookmarkStart w:id="78" w:name="_Toc9495068"/>
      <w:bookmarkStart w:id="79" w:name="_Toc43291574"/>
      <w:r w:rsidRPr="0021792F">
        <w:rPr>
          <w:rFonts w:hint="eastAsia"/>
          <w:sz w:val="24"/>
          <w:szCs w:val="24"/>
        </w:rPr>
        <w:t>3</w:t>
      </w:r>
      <w:r w:rsidRPr="0021792F">
        <w:rPr>
          <w:sz w:val="24"/>
          <w:szCs w:val="24"/>
        </w:rPr>
        <w:t xml:space="preserve">.3.1 </w:t>
      </w:r>
      <w:bookmarkEnd w:id="78"/>
      <w:r w:rsidR="00D57230">
        <w:rPr>
          <w:rFonts w:hint="eastAsia"/>
          <w:sz w:val="24"/>
          <w:szCs w:val="24"/>
        </w:rPr>
        <w:t>测试代码</w:t>
      </w:r>
      <w:bookmarkEnd w:id="79"/>
    </w:p>
    <w:p w:rsidR="00595E1E" w:rsidRPr="00595E1E" w:rsidRDefault="0021792F" w:rsidP="00CD0A31">
      <w:pPr>
        <w:spacing w:line="440" w:lineRule="exact"/>
        <w:jc w:val="both"/>
      </w:pPr>
      <w:r>
        <w:tab/>
      </w:r>
      <w:r w:rsidR="008D343A">
        <w:rPr>
          <w:rFonts w:hint="eastAsia"/>
        </w:rPr>
        <w:t>指令测试代码参考</w:t>
      </w:r>
      <w:r w:rsidR="00426DEB">
        <w:rPr>
          <w:rFonts w:hint="eastAsia"/>
        </w:rPr>
        <w:t>结合了最新的R</w:t>
      </w:r>
      <w:r w:rsidR="00426DEB">
        <w:t>ISC-V</w:t>
      </w:r>
      <w:r w:rsidR="00426DEB">
        <w:rPr>
          <w:rFonts w:hint="eastAsia"/>
        </w:rPr>
        <w:t>测例</w:t>
      </w:r>
      <w:r w:rsidR="00020D95">
        <w:rPr>
          <w:rFonts w:hint="eastAsia"/>
        </w:rPr>
        <w:t>，</w:t>
      </w:r>
      <w:r w:rsidR="00340E30">
        <w:rPr>
          <w:rFonts w:hint="eastAsia"/>
        </w:rPr>
        <w:t>需要注意的是实验系统之前使用的第三方软核</w:t>
      </w:r>
      <w:r w:rsidR="00340E30">
        <w:t>P</w:t>
      </w:r>
      <w:r w:rsidR="00340E30" w:rsidRPr="00340E30">
        <w:t>icorv32</w:t>
      </w:r>
      <w:r w:rsidR="00340E30">
        <w:rPr>
          <w:rFonts w:hint="eastAsia"/>
        </w:rPr>
        <w:t>并不能</w:t>
      </w:r>
      <w:r w:rsidR="008C67B9">
        <w:rPr>
          <w:rFonts w:hint="eastAsia"/>
        </w:rPr>
        <w:t>完善</w:t>
      </w:r>
      <w:r w:rsidR="00340E30">
        <w:rPr>
          <w:rFonts w:hint="eastAsia"/>
        </w:rPr>
        <w:t>的支持特权级架构，并且存在一些作者自定义的</w:t>
      </w:r>
      <w:r w:rsidR="00340E30">
        <w:rPr>
          <w:rFonts w:hint="eastAsia"/>
        </w:rPr>
        <w:lastRenderedPageBreak/>
        <w:t>指令，本实验实现的</w:t>
      </w:r>
      <w:r w:rsidR="00DA6CED">
        <w:rPr>
          <w:rFonts w:hint="eastAsia"/>
          <w:color w:val="000000" w:themeColor="text1"/>
        </w:rPr>
        <w:t>处理器</w:t>
      </w:r>
      <w:r w:rsidR="00340E30">
        <w:rPr>
          <w:rFonts w:hint="eastAsia"/>
        </w:rPr>
        <w:t>并不存在此问题，如果需要验证原有的和现在的不同，需要修改测试集。</w:t>
      </w:r>
    </w:p>
    <w:p w:rsidR="00CD51AF" w:rsidRDefault="0021792F" w:rsidP="00A35CB0">
      <w:pPr>
        <w:spacing w:line="440" w:lineRule="exact"/>
        <w:jc w:val="both"/>
      </w:pPr>
      <w:r w:rsidRPr="007458DC">
        <w:tab/>
      </w:r>
      <w:r w:rsidR="00234E44">
        <w:rPr>
          <w:rFonts w:hint="eastAsia"/>
        </w:rPr>
        <w:t>对于普通的用户级指令，可以参考</w:t>
      </w:r>
      <w:r w:rsidR="00234E44">
        <w:t>P</w:t>
      </w:r>
      <w:r w:rsidR="00234E44" w:rsidRPr="00340E30">
        <w:t>icorv32</w:t>
      </w:r>
      <w:r w:rsidR="00234E44">
        <w:rPr>
          <w:rFonts w:hint="eastAsia"/>
        </w:rPr>
        <w:t>中用到的方法，将每条指令一个个测试然后输出是否匹配的结果。</w:t>
      </w:r>
      <w:r w:rsidR="00844F59">
        <w:rPr>
          <w:rFonts w:hint="eastAsia"/>
        </w:rPr>
        <w:t>测试指令集默认使用的集合为R</w:t>
      </w:r>
      <w:r w:rsidR="00844F59">
        <w:t>V32IMA</w:t>
      </w:r>
      <w:r w:rsidR="00844F59">
        <w:rPr>
          <w:rFonts w:hint="eastAsia"/>
        </w:rPr>
        <w:t>指令，即能够测试本实验实现所有的指令</w:t>
      </w:r>
      <w:r w:rsidR="00122247">
        <w:rPr>
          <w:rFonts w:hint="eastAsia"/>
        </w:rPr>
        <w:t>。</w:t>
      </w:r>
      <w:r w:rsidR="00AB6B53">
        <w:rPr>
          <w:rFonts w:hint="eastAsia"/>
        </w:rPr>
        <w:t>如果需要单独测试其中一个指令集，在make编译时需带上mode参数，如make</w:t>
      </w:r>
      <w:r w:rsidR="00AB6B53">
        <w:t xml:space="preserve"> </w:t>
      </w:r>
      <w:r w:rsidR="00AB6B53">
        <w:rPr>
          <w:rFonts w:hint="eastAsia"/>
        </w:rPr>
        <w:t>mode=rv</w:t>
      </w:r>
      <w:r w:rsidR="00AB6B53">
        <w:t>32</w:t>
      </w:r>
      <w:r w:rsidR="00AB6B53">
        <w:rPr>
          <w:rFonts w:hint="eastAsia"/>
        </w:rPr>
        <w:t>ui。</w:t>
      </w:r>
    </w:p>
    <w:p w:rsidR="00FA0451" w:rsidRDefault="00FA0451" w:rsidP="00A35CB0">
      <w:pPr>
        <w:spacing w:line="440" w:lineRule="exact"/>
        <w:jc w:val="both"/>
        <w:rPr>
          <w:rFonts w:hint="eastAsia"/>
        </w:rPr>
      </w:pPr>
    </w:p>
    <w:p w:rsidR="00234E44" w:rsidRDefault="00234E44" w:rsidP="00903795">
      <w:pPr>
        <w:spacing w:line="360" w:lineRule="auto"/>
        <w:ind w:firstLineChars="1400" w:firstLine="3360"/>
        <w:jc w:val="both"/>
      </w:pPr>
      <w:r>
        <w:rPr>
          <w:noProof/>
        </w:rPr>
        <w:drawing>
          <wp:inline distT="0" distB="0" distL="0" distR="0" wp14:anchorId="02B3DF58" wp14:editId="29F29249">
            <wp:extent cx="1737511" cy="1691787"/>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7511" cy="1691787"/>
                    </a:xfrm>
                    <a:prstGeom prst="rect">
                      <a:avLst/>
                    </a:prstGeom>
                  </pic:spPr>
                </pic:pic>
              </a:graphicData>
            </a:graphic>
          </wp:inline>
        </w:drawing>
      </w:r>
    </w:p>
    <w:p w:rsidR="00903795" w:rsidRDefault="00903795" w:rsidP="00903795">
      <w:pPr>
        <w:spacing w:line="360" w:lineRule="auto"/>
        <w:ind w:firstLineChars="1500" w:firstLine="3150"/>
        <w:jc w:val="both"/>
        <w:rPr>
          <w:sz w:val="21"/>
          <w:szCs w:val="21"/>
        </w:rPr>
      </w:pPr>
      <w:r w:rsidRPr="00903795">
        <w:rPr>
          <w:rFonts w:hint="eastAsia"/>
          <w:sz w:val="21"/>
          <w:szCs w:val="21"/>
        </w:rPr>
        <w:t>图3</w:t>
      </w:r>
      <w:r w:rsidR="00A948F4">
        <w:rPr>
          <w:sz w:val="21"/>
          <w:szCs w:val="21"/>
        </w:rPr>
        <w:t>-16</w:t>
      </w:r>
      <w:r w:rsidRPr="00903795">
        <w:rPr>
          <w:sz w:val="21"/>
          <w:szCs w:val="21"/>
        </w:rPr>
        <w:t xml:space="preserve"> </w:t>
      </w:r>
      <w:r w:rsidRPr="00903795">
        <w:rPr>
          <w:rFonts w:hint="eastAsia"/>
          <w:sz w:val="21"/>
          <w:szCs w:val="21"/>
        </w:rPr>
        <w:t>测试用例</w:t>
      </w:r>
    </w:p>
    <w:p w:rsidR="00FA0451" w:rsidRPr="00903795" w:rsidRDefault="00FA0451" w:rsidP="00903795">
      <w:pPr>
        <w:spacing w:line="360" w:lineRule="auto"/>
        <w:ind w:firstLineChars="1500" w:firstLine="3150"/>
        <w:jc w:val="both"/>
        <w:rPr>
          <w:rFonts w:hint="eastAsia"/>
          <w:sz w:val="21"/>
          <w:szCs w:val="21"/>
        </w:rPr>
      </w:pPr>
    </w:p>
    <w:p w:rsidR="00903795" w:rsidRDefault="008D0A1F" w:rsidP="00903795">
      <w:pPr>
        <w:spacing w:line="360" w:lineRule="auto"/>
        <w:jc w:val="both"/>
      </w:pPr>
      <w:r>
        <w:tab/>
      </w:r>
      <w:r>
        <w:rPr>
          <w:rFonts w:hint="eastAsia"/>
        </w:rPr>
        <w:t>对于S</w:t>
      </w:r>
      <w:r>
        <w:t>DRAM</w:t>
      </w:r>
      <w:r>
        <w:rPr>
          <w:rFonts w:hint="eastAsia"/>
        </w:rPr>
        <w:t>的测试用例，</w:t>
      </w:r>
      <w:r w:rsidR="00804B89">
        <w:rPr>
          <w:rFonts w:hint="eastAsia"/>
        </w:rPr>
        <w:t>只是简单的使用了一种函数，如图3</w:t>
      </w:r>
      <w:r w:rsidR="00A948F4">
        <w:t>-17</w:t>
      </w:r>
      <w:r w:rsidR="00804B89">
        <w:rPr>
          <w:rFonts w:hint="eastAsia"/>
        </w:rPr>
        <w:t>所示。函数测试S</w:t>
      </w:r>
      <w:r w:rsidR="00804B89">
        <w:t>DRAM</w:t>
      </w:r>
      <w:r w:rsidR="00804B89">
        <w:rPr>
          <w:rFonts w:hint="eastAsia"/>
        </w:rPr>
        <w:t>的输入输出是否正常</w:t>
      </w:r>
      <w:r w:rsidR="009F0F0E">
        <w:rPr>
          <w:rFonts w:hint="eastAsia"/>
        </w:rPr>
        <w:t>，防止S</w:t>
      </w:r>
      <w:r w:rsidR="009F0F0E">
        <w:t>DRAM</w:t>
      </w:r>
      <w:r w:rsidR="009F0F0E">
        <w:rPr>
          <w:rFonts w:hint="eastAsia"/>
        </w:rPr>
        <w:t>正常其他指令不对的情况。</w:t>
      </w:r>
    </w:p>
    <w:p w:rsidR="00FA0451" w:rsidRDefault="00FA0451" w:rsidP="00903795">
      <w:pPr>
        <w:spacing w:line="360" w:lineRule="auto"/>
        <w:jc w:val="both"/>
        <w:rPr>
          <w:rFonts w:hint="eastAsia"/>
        </w:rPr>
      </w:pPr>
    </w:p>
    <w:p w:rsidR="003F6E92" w:rsidRDefault="003F6E92" w:rsidP="003F6E92">
      <w:pPr>
        <w:spacing w:line="360" w:lineRule="auto"/>
        <w:ind w:firstLineChars="600" w:firstLine="1440"/>
        <w:jc w:val="both"/>
      </w:pPr>
      <w:r>
        <w:tab/>
      </w:r>
      <w:r w:rsidR="00D262F3">
        <w:t xml:space="preserve"> </w:t>
      </w:r>
      <w:r>
        <w:rPr>
          <w:noProof/>
        </w:rPr>
        <w:drawing>
          <wp:inline distT="0" distB="0" distL="0" distR="0" wp14:anchorId="1D36F656" wp14:editId="4DCD84E5">
            <wp:extent cx="2956816" cy="68585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6816" cy="685859"/>
                    </a:xfrm>
                    <a:prstGeom prst="rect">
                      <a:avLst/>
                    </a:prstGeom>
                  </pic:spPr>
                </pic:pic>
              </a:graphicData>
            </a:graphic>
          </wp:inline>
        </w:drawing>
      </w:r>
    </w:p>
    <w:p w:rsidR="003F6E92" w:rsidRDefault="003F6E92" w:rsidP="003F6E92">
      <w:pPr>
        <w:spacing w:line="360" w:lineRule="auto"/>
        <w:ind w:firstLineChars="1500" w:firstLine="3150"/>
        <w:jc w:val="both"/>
        <w:rPr>
          <w:sz w:val="21"/>
          <w:szCs w:val="21"/>
        </w:rPr>
      </w:pPr>
      <w:r w:rsidRPr="003F6E92">
        <w:rPr>
          <w:rFonts w:hint="eastAsia"/>
          <w:sz w:val="21"/>
          <w:szCs w:val="21"/>
        </w:rPr>
        <w:t>图3</w:t>
      </w:r>
      <w:r w:rsidR="00A948F4">
        <w:rPr>
          <w:sz w:val="21"/>
          <w:szCs w:val="21"/>
        </w:rPr>
        <w:t>-17</w:t>
      </w:r>
      <w:r w:rsidRPr="003F6E92">
        <w:rPr>
          <w:sz w:val="21"/>
          <w:szCs w:val="21"/>
        </w:rPr>
        <w:t xml:space="preserve"> SDRAM</w:t>
      </w:r>
      <w:r w:rsidRPr="003F6E92">
        <w:rPr>
          <w:rFonts w:hint="eastAsia"/>
          <w:sz w:val="21"/>
          <w:szCs w:val="21"/>
        </w:rPr>
        <w:t>测试</w:t>
      </w:r>
    </w:p>
    <w:p w:rsidR="00FA0451" w:rsidRPr="003F6E92" w:rsidRDefault="00FA0451" w:rsidP="003F6E92">
      <w:pPr>
        <w:spacing w:line="360" w:lineRule="auto"/>
        <w:ind w:firstLineChars="1500" w:firstLine="3150"/>
        <w:jc w:val="both"/>
        <w:rPr>
          <w:rFonts w:hint="eastAsia"/>
          <w:sz w:val="21"/>
          <w:szCs w:val="21"/>
        </w:rPr>
      </w:pPr>
    </w:p>
    <w:p w:rsidR="0021792F" w:rsidRPr="0021792F" w:rsidRDefault="0021792F" w:rsidP="0021792F">
      <w:pPr>
        <w:pStyle w:val="22"/>
        <w:spacing w:beforeLines="50" w:before="156" w:after="0" w:line="360" w:lineRule="auto"/>
        <w:rPr>
          <w:sz w:val="24"/>
          <w:szCs w:val="24"/>
        </w:rPr>
      </w:pPr>
      <w:bookmarkStart w:id="80" w:name="_Toc9495069"/>
      <w:bookmarkStart w:id="81" w:name="_Toc43291575"/>
      <w:r w:rsidRPr="0021792F">
        <w:rPr>
          <w:rFonts w:hint="eastAsia"/>
          <w:sz w:val="24"/>
          <w:szCs w:val="24"/>
        </w:rPr>
        <w:lastRenderedPageBreak/>
        <w:t>3</w:t>
      </w:r>
      <w:r w:rsidRPr="0021792F">
        <w:rPr>
          <w:sz w:val="24"/>
          <w:szCs w:val="24"/>
        </w:rPr>
        <w:t>.3.</w:t>
      </w:r>
      <w:r>
        <w:rPr>
          <w:sz w:val="24"/>
          <w:szCs w:val="24"/>
        </w:rPr>
        <w:t>2</w:t>
      </w:r>
      <w:r w:rsidRPr="0021792F">
        <w:rPr>
          <w:sz w:val="24"/>
          <w:szCs w:val="24"/>
        </w:rPr>
        <w:t xml:space="preserve"> </w:t>
      </w:r>
      <w:bookmarkEnd w:id="80"/>
      <w:r w:rsidR="00D57230">
        <w:rPr>
          <w:rFonts w:hint="eastAsia"/>
          <w:sz w:val="24"/>
          <w:szCs w:val="24"/>
        </w:rPr>
        <w:t>仿真与实际结果</w:t>
      </w:r>
      <w:bookmarkEnd w:id="81"/>
    </w:p>
    <w:p w:rsidR="00CD595B" w:rsidRDefault="0021792F" w:rsidP="00E178C1">
      <w:pPr>
        <w:spacing w:line="360" w:lineRule="auto"/>
        <w:jc w:val="both"/>
      </w:pPr>
      <w:r>
        <w:tab/>
      </w:r>
      <w:r w:rsidR="00E178C1">
        <w:rPr>
          <w:noProof/>
        </w:rPr>
        <w:drawing>
          <wp:inline distT="0" distB="0" distL="0" distR="0">
            <wp:extent cx="5677535" cy="19278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原OS仿真第一个data数据.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3881" cy="1930015"/>
                    </a:xfrm>
                    <a:prstGeom prst="rect">
                      <a:avLst/>
                    </a:prstGeom>
                  </pic:spPr>
                </pic:pic>
              </a:graphicData>
            </a:graphic>
          </wp:inline>
        </w:drawing>
      </w:r>
    </w:p>
    <w:p w:rsidR="007A540B" w:rsidRPr="00540360" w:rsidRDefault="00E178C1" w:rsidP="00E178C1">
      <w:pPr>
        <w:spacing w:line="440" w:lineRule="exact"/>
        <w:ind w:left="2520" w:firstLine="420"/>
        <w:jc w:val="both"/>
        <w:rPr>
          <w:sz w:val="21"/>
          <w:szCs w:val="21"/>
        </w:rPr>
      </w:pPr>
      <w:r w:rsidRPr="00E178C1">
        <w:rPr>
          <w:rFonts w:hint="eastAsia"/>
          <w:sz w:val="21"/>
          <w:szCs w:val="21"/>
        </w:rPr>
        <w:t>图3</w:t>
      </w:r>
      <w:r w:rsidR="00A948F4">
        <w:rPr>
          <w:sz w:val="21"/>
          <w:szCs w:val="21"/>
        </w:rPr>
        <w:t>-18</w:t>
      </w:r>
      <w:r w:rsidRPr="00E178C1">
        <w:rPr>
          <w:sz w:val="21"/>
          <w:szCs w:val="21"/>
        </w:rPr>
        <w:t xml:space="preserve"> </w:t>
      </w:r>
      <w:r w:rsidRPr="00540360">
        <w:rPr>
          <w:rFonts w:hint="eastAsia"/>
          <w:sz w:val="21"/>
          <w:szCs w:val="21"/>
        </w:rPr>
        <w:t>替换</w:t>
      </w:r>
      <w:r w:rsidR="00540360" w:rsidRPr="00540360">
        <w:rPr>
          <w:rFonts w:hint="eastAsia"/>
          <w:color w:val="000000" w:themeColor="text1"/>
          <w:sz w:val="21"/>
          <w:szCs w:val="21"/>
        </w:rPr>
        <w:t>处理器</w:t>
      </w:r>
      <w:r w:rsidRPr="00540360">
        <w:rPr>
          <w:rFonts w:hint="eastAsia"/>
          <w:sz w:val="21"/>
          <w:szCs w:val="21"/>
        </w:rPr>
        <w:t>前O</w:t>
      </w:r>
      <w:r w:rsidRPr="00540360">
        <w:rPr>
          <w:sz w:val="21"/>
          <w:szCs w:val="21"/>
        </w:rPr>
        <w:t>S</w:t>
      </w:r>
      <w:r w:rsidRPr="00540360">
        <w:rPr>
          <w:rFonts w:hint="eastAsia"/>
          <w:sz w:val="21"/>
          <w:szCs w:val="21"/>
        </w:rPr>
        <w:t>的仿真测试</w:t>
      </w:r>
    </w:p>
    <w:p w:rsidR="00E178C1" w:rsidRDefault="00E178C1" w:rsidP="00CD0A31">
      <w:pPr>
        <w:spacing w:line="440" w:lineRule="exact"/>
        <w:jc w:val="both"/>
      </w:pPr>
    </w:p>
    <w:p w:rsidR="00E178C1" w:rsidRPr="00A91F40" w:rsidRDefault="00E178C1" w:rsidP="00E178C1">
      <w:pPr>
        <w:spacing w:line="360" w:lineRule="auto"/>
        <w:jc w:val="both"/>
      </w:pPr>
      <w:r>
        <w:rPr>
          <w:rFonts w:hint="eastAsia"/>
          <w:noProof/>
        </w:rPr>
        <w:drawing>
          <wp:inline distT="0" distB="0" distL="0" distR="0">
            <wp:extent cx="5544185" cy="1923415"/>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替换CPUOS仿真.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4185" cy="1923415"/>
                    </a:xfrm>
                    <a:prstGeom prst="rect">
                      <a:avLst/>
                    </a:prstGeom>
                  </pic:spPr>
                </pic:pic>
              </a:graphicData>
            </a:graphic>
          </wp:inline>
        </w:drawing>
      </w:r>
    </w:p>
    <w:p w:rsidR="0021792F" w:rsidRDefault="00E178C1" w:rsidP="00E178C1">
      <w:pPr>
        <w:ind w:left="2520" w:firstLine="420"/>
        <w:rPr>
          <w:sz w:val="21"/>
          <w:szCs w:val="21"/>
        </w:rPr>
      </w:pPr>
      <w:r w:rsidRPr="00540360">
        <w:rPr>
          <w:rFonts w:hint="eastAsia"/>
          <w:sz w:val="21"/>
          <w:szCs w:val="21"/>
        </w:rPr>
        <w:t>图3</w:t>
      </w:r>
      <w:r w:rsidR="00A948F4">
        <w:rPr>
          <w:sz w:val="21"/>
          <w:szCs w:val="21"/>
        </w:rPr>
        <w:t>-19</w:t>
      </w:r>
      <w:r w:rsidRPr="00540360">
        <w:rPr>
          <w:sz w:val="21"/>
          <w:szCs w:val="21"/>
        </w:rPr>
        <w:t xml:space="preserve"> </w:t>
      </w:r>
      <w:r w:rsidRPr="00540360">
        <w:rPr>
          <w:rFonts w:hint="eastAsia"/>
          <w:sz w:val="21"/>
          <w:szCs w:val="21"/>
        </w:rPr>
        <w:t>替换</w:t>
      </w:r>
      <w:r w:rsidR="00540360" w:rsidRPr="00540360">
        <w:rPr>
          <w:rFonts w:hint="eastAsia"/>
          <w:color w:val="000000" w:themeColor="text1"/>
          <w:sz w:val="21"/>
          <w:szCs w:val="21"/>
        </w:rPr>
        <w:t>处理器</w:t>
      </w:r>
      <w:r w:rsidRPr="00540360">
        <w:rPr>
          <w:rFonts w:hint="eastAsia"/>
          <w:sz w:val="21"/>
          <w:szCs w:val="21"/>
        </w:rPr>
        <w:t>后O</w:t>
      </w:r>
      <w:r w:rsidRPr="00540360">
        <w:rPr>
          <w:sz w:val="21"/>
          <w:szCs w:val="21"/>
        </w:rPr>
        <w:t>S</w:t>
      </w:r>
      <w:r w:rsidRPr="00540360">
        <w:rPr>
          <w:rFonts w:hint="eastAsia"/>
          <w:sz w:val="21"/>
          <w:szCs w:val="21"/>
        </w:rPr>
        <w:t>仿真测试</w:t>
      </w:r>
    </w:p>
    <w:p w:rsidR="00FA0451" w:rsidRPr="00540360" w:rsidRDefault="00FA0451" w:rsidP="00E178C1">
      <w:pPr>
        <w:ind w:left="2520" w:firstLine="420"/>
        <w:rPr>
          <w:rFonts w:hint="eastAsia"/>
          <w:sz w:val="21"/>
          <w:szCs w:val="21"/>
        </w:rPr>
      </w:pPr>
    </w:p>
    <w:p w:rsidR="007A540B" w:rsidRDefault="001A0650" w:rsidP="001A0650">
      <w:pPr>
        <w:spacing w:line="360" w:lineRule="auto"/>
      </w:pPr>
      <w:r>
        <w:rPr>
          <w:sz w:val="21"/>
          <w:szCs w:val="21"/>
        </w:rPr>
        <w:tab/>
      </w:r>
      <w:r w:rsidRPr="005E0799">
        <w:rPr>
          <w:rFonts w:hint="eastAsia"/>
        </w:rPr>
        <w:t>从图3</w:t>
      </w:r>
      <w:r w:rsidR="00A948F4">
        <w:t>-18</w:t>
      </w:r>
      <w:r w:rsidRPr="005E0799">
        <w:rPr>
          <w:rFonts w:hint="eastAsia"/>
        </w:rPr>
        <w:t>和3</w:t>
      </w:r>
      <w:r w:rsidR="00A948F4">
        <w:t>-19</w:t>
      </w:r>
      <w:r w:rsidRPr="005E0799">
        <w:rPr>
          <w:rFonts w:hint="eastAsia"/>
        </w:rPr>
        <w:t>可以看出，</w:t>
      </w:r>
      <w:r w:rsidR="005E0799">
        <w:rPr>
          <w:rFonts w:hint="eastAsia"/>
        </w:rPr>
        <w:t>本实验设计实现的</w:t>
      </w:r>
      <w:r w:rsidR="00DA6CED">
        <w:rPr>
          <w:rFonts w:hint="eastAsia"/>
          <w:color w:val="000000" w:themeColor="text1"/>
        </w:rPr>
        <w:t>处理器</w:t>
      </w:r>
      <w:r w:rsidR="005E0799">
        <w:rPr>
          <w:rFonts w:hint="eastAsia"/>
        </w:rPr>
        <w:t>在功能仿真上并没有问题，与原有的</w:t>
      </w:r>
      <w:r w:rsidR="00DA6CED">
        <w:rPr>
          <w:rFonts w:hint="eastAsia"/>
          <w:color w:val="000000" w:themeColor="text1"/>
        </w:rPr>
        <w:t>处理器</w:t>
      </w:r>
      <w:r w:rsidR="005E0799">
        <w:rPr>
          <w:rFonts w:hint="eastAsia"/>
        </w:rPr>
        <w:t>计算出相同的结果。</w:t>
      </w:r>
      <w:r w:rsidR="00AB6659">
        <w:rPr>
          <w:rFonts w:hint="eastAsia"/>
        </w:rPr>
        <w:t>上板指令测试也完全正确，结果图如3</w:t>
      </w:r>
      <w:r w:rsidR="00A948F4">
        <w:t>-20</w:t>
      </w:r>
      <w:r w:rsidR="00AB6659">
        <w:rPr>
          <w:rFonts w:hint="eastAsia"/>
        </w:rPr>
        <w:t>和图3</w:t>
      </w:r>
      <w:r w:rsidR="00A948F4">
        <w:t>-21</w:t>
      </w:r>
      <w:r w:rsidR="00AB6659">
        <w:rPr>
          <w:rFonts w:hint="eastAsia"/>
        </w:rPr>
        <w:t>所示。</w:t>
      </w:r>
    </w:p>
    <w:p w:rsidR="00AB6659" w:rsidRDefault="00AB6659" w:rsidP="001A0650">
      <w:pPr>
        <w:spacing w:line="360" w:lineRule="auto"/>
      </w:pPr>
      <w:r>
        <w:lastRenderedPageBreak/>
        <w:tab/>
      </w:r>
      <w:r>
        <w:rPr>
          <w:rFonts w:hint="eastAsia"/>
          <w:noProof/>
        </w:rPr>
        <w:drawing>
          <wp:inline distT="0" distB="0" distL="0" distR="0">
            <wp:extent cx="5570220" cy="325501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上板结果1.png"/>
                    <pic:cNvPicPr/>
                  </pic:nvPicPr>
                  <pic:blipFill>
                    <a:blip r:embed="rId37">
                      <a:extLst>
                        <a:ext uri="{28A0092B-C50C-407E-A947-70E740481C1C}">
                          <a14:useLocalDpi xmlns:a14="http://schemas.microsoft.com/office/drawing/2010/main" val="0"/>
                        </a:ext>
                      </a:extLst>
                    </a:blip>
                    <a:stretch>
                      <a:fillRect/>
                    </a:stretch>
                  </pic:blipFill>
                  <pic:spPr>
                    <a:xfrm>
                      <a:off x="0" y="0"/>
                      <a:ext cx="5690247" cy="3325149"/>
                    </a:xfrm>
                    <a:prstGeom prst="rect">
                      <a:avLst/>
                    </a:prstGeom>
                  </pic:spPr>
                </pic:pic>
              </a:graphicData>
            </a:graphic>
          </wp:inline>
        </w:drawing>
      </w:r>
    </w:p>
    <w:p w:rsidR="00AB6659" w:rsidRPr="00AB6659" w:rsidRDefault="00AB6659" w:rsidP="001A0650">
      <w:pPr>
        <w:spacing w:line="360" w:lineRule="auto"/>
        <w:rPr>
          <w:sz w:val="21"/>
          <w:szCs w:val="21"/>
        </w:rPr>
      </w:pPr>
      <w:r>
        <w:tab/>
      </w:r>
      <w:r>
        <w:tab/>
      </w:r>
      <w:r>
        <w:tab/>
      </w:r>
      <w:r>
        <w:tab/>
      </w:r>
      <w:r>
        <w:tab/>
      </w:r>
      <w:r>
        <w:tab/>
      </w:r>
      <w:r>
        <w:tab/>
      </w:r>
      <w:r w:rsidRPr="00AB6659">
        <w:rPr>
          <w:rFonts w:hint="eastAsia"/>
          <w:sz w:val="21"/>
          <w:szCs w:val="21"/>
        </w:rPr>
        <w:t>图3</w:t>
      </w:r>
      <w:r w:rsidR="00A948F4">
        <w:rPr>
          <w:sz w:val="21"/>
          <w:szCs w:val="21"/>
        </w:rPr>
        <w:t>-20</w:t>
      </w:r>
      <w:r w:rsidRPr="00AB6659">
        <w:rPr>
          <w:sz w:val="21"/>
          <w:szCs w:val="21"/>
        </w:rPr>
        <w:t xml:space="preserve"> </w:t>
      </w:r>
      <w:r w:rsidRPr="00AB6659">
        <w:rPr>
          <w:rFonts w:hint="eastAsia"/>
          <w:sz w:val="21"/>
          <w:szCs w:val="21"/>
        </w:rPr>
        <w:t>上板指令测试(上</w:t>
      </w:r>
      <w:r w:rsidRPr="00AB6659">
        <w:rPr>
          <w:sz w:val="21"/>
          <w:szCs w:val="21"/>
        </w:rPr>
        <w:t>)</w:t>
      </w:r>
    </w:p>
    <w:p w:rsidR="00AB6659" w:rsidRDefault="00AB6659" w:rsidP="001A0650">
      <w:pPr>
        <w:spacing w:line="360" w:lineRule="auto"/>
      </w:pPr>
    </w:p>
    <w:p w:rsidR="00AB6659" w:rsidRDefault="00AB6659" w:rsidP="001A0650">
      <w:pPr>
        <w:spacing w:line="360" w:lineRule="auto"/>
      </w:pPr>
      <w:r>
        <w:rPr>
          <w:rFonts w:hint="eastAsia"/>
          <w:noProof/>
        </w:rPr>
        <w:drawing>
          <wp:inline distT="0" distB="0" distL="0" distR="0">
            <wp:extent cx="5544185" cy="3366770"/>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上板结果2.png"/>
                    <pic:cNvPicPr/>
                  </pic:nvPicPr>
                  <pic:blipFill>
                    <a:blip r:embed="rId38">
                      <a:extLst>
                        <a:ext uri="{28A0092B-C50C-407E-A947-70E740481C1C}">
                          <a14:useLocalDpi xmlns:a14="http://schemas.microsoft.com/office/drawing/2010/main" val="0"/>
                        </a:ext>
                      </a:extLst>
                    </a:blip>
                    <a:stretch>
                      <a:fillRect/>
                    </a:stretch>
                  </pic:blipFill>
                  <pic:spPr>
                    <a:xfrm>
                      <a:off x="0" y="0"/>
                      <a:ext cx="5544185" cy="3366770"/>
                    </a:xfrm>
                    <a:prstGeom prst="rect">
                      <a:avLst/>
                    </a:prstGeom>
                  </pic:spPr>
                </pic:pic>
              </a:graphicData>
            </a:graphic>
          </wp:inline>
        </w:drawing>
      </w:r>
    </w:p>
    <w:p w:rsidR="00AB6659" w:rsidRDefault="00AB6659" w:rsidP="00AB6659">
      <w:pPr>
        <w:spacing w:line="360" w:lineRule="auto"/>
        <w:ind w:left="2520" w:firstLine="420"/>
        <w:rPr>
          <w:sz w:val="21"/>
          <w:szCs w:val="21"/>
        </w:rPr>
      </w:pPr>
      <w:r w:rsidRPr="00AB6659">
        <w:rPr>
          <w:rFonts w:hint="eastAsia"/>
          <w:sz w:val="21"/>
          <w:szCs w:val="21"/>
        </w:rPr>
        <w:t>图3</w:t>
      </w:r>
      <w:r w:rsidR="00A948F4">
        <w:rPr>
          <w:sz w:val="21"/>
          <w:szCs w:val="21"/>
        </w:rPr>
        <w:t>-21</w:t>
      </w:r>
      <w:r w:rsidRPr="00AB6659">
        <w:rPr>
          <w:sz w:val="21"/>
          <w:szCs w:val="21"/>
        </w:rPr>
        <w:t xml:space="preserve"> </w:t>
      </w:r>
      <w:r w:rsidRPr="00AB6659">
        <w:rPr>
          <w:rFonts w:hint="eastAsia"/>
          <w:sz w:val="21"/>
          <w:szCs w:val="21"/>
        </w:rPr>
        <w:t>上板指令测试(下</w:t>
      </w:r>
      <w:r w:rsidRPr="00AB6659">
        <w:rPr>
          <w:sz w:val="21"/>
          <w:szCs w:val="21"/>
        </w:rPr>
        <w:t>)</w:t>
      </w:r>
    </w:p>
    <w:p w:rsidR="00FA0451" w:rsidRPr="00AB6659" w:rsidRDefault="00FA0451" w:rsidP="00AB6659">
      <w:pPr>
        <w:spacing w:line="360" w:lineRule="auto"/>
        <w:ind w:left="2520" w:firstLine="420"/>
        <w:rPr>
          <w:rFonts w:hint="eastAsia"/>
          <w:sz w:val="21"/>
          <w:szCs w:val="21"/>
        </w:rPr>
      </w:pPr>
    </w:p>
    <w:p w:rsidR="0021792F" w:rsidRPr="0021792F" w:rsidRDefault="0021792F" w:rsidP="0021792F">
      <w:pPr>
        <w:pStyle w:val="22"/>
        <w:spacing w:beforeLines="50" w:before="156" w:after="0" w:line="360" w:lineRule="auto"/>
        <w:outlineLvl w:val="1"/>
      </w:pPr>
      <w:bookmarkStart w:id="82" w:name="_Toc9495070"/>
      <w:bookmarkStart w:id="83" w:name="_Toc43291576"/>
      <w:r w:rsidRPr="0021792F">
        <w:rPr>
          <w:rFonts w:hint="eastAsia"/>
        </w:rPr>
        <w:lastRenderedPageBreak/>
        <w:t>3</w:t>
      </w:r>
      <w:r w:rsidRPr="0021792F">
        <w:t xml:space="preserve">.4 </w:t>
      </w:r>
      <w:bookmarkEnd w:id="82"/>
      <w:r w:rsidR="00D57230">
        <w:rPr>
          <w:rFonts w:hint="eastAsia"/>
        </w:rPr>
        <w:t>本章小结</w:t>
      </w:r>
      <w:bookmarkEnd w:id="83"/>
    </w:p>
    <w:p w:rsidR="007458DC" w:rsidRDefault="00C80983" w:rsidP="00C84156">
      <w:pPr>
        <w:spacing w:line="360" w:lineRule="auto"/>
        <w:ind w:firstLineChars="200" w:firstLine="480"/>
        <w:jc w:val="both"/>
      </w:pPr>
      <w:r>
        <w:rPr>
          <w:rFonts w:hint="eastAsia"/>
        </w:rPr>
        <w:t>本章主要介绍了实验所实现的</w:t>
      </w:r>
      <w:r w:rsidR="00DA6CED">
        <w:rPr>
          <w:rFonts w:hint="eastAsia"/>
          <w:color w:val="000000" w:themeColor="text1"/>
        </w:rPr>
        <w:t>处理器</w:t>
      </w:r>
      <w:r>
        <w:rPr>
          <w:rFonts w:hint="eastAsia"/>
        </w:rPr>
        <w:t>的总体功能，并从一些重要模块，如：译码模块、执行模块、C</w:t>
      </w:r>
      <w:r>
        <w:t>SR</w:t>
      </w:r>
      <w:r>
        <w:rPr>
          <w:rFonts w:hint="eastAsia"/>
        </w:rPr>
        <w:t>和M</w:t>
      </w:r>
      <w:r>
        <w:t>MU</w:t>
      </w:r>
      <w:r>
        <w:rPr>
          <w:rFonts w:hint="eastAsia"/>
        </w:rPr>
        <w:t>对设计思路进行了讲解。</w:t>
      </w:r>
      <w:r w:rsidR="009C1B8A">
        <w:rPr>
          <w:rFonts w:hint="eastAsia"/>
        </w:rPr>
        <w:t>最后使用修改后的开源测试代码对实现的</w:t>
      </w:r>
      <w:r w:rsidR="00DA6CED">
        <w:rPr>
          <w:rFonts w:hint="eastAsia"/>
          <w:color w:val="000000" w:themeColor="text1"/>
        </w:rPr>
        <w:t>处理器</w:t>
      </w:r>
      <w:r w:rsidR="009C1B8A">
        <w:rPr>
          <w:rFonts w:hint="eastAsia"/>
        </w:rPr>
        <w:t>进行了功能测试，测试效果与预期符合，功能完全正确。测试效果图见本章倒数第二小节。</w:t>
      </w: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D57230" w:rsidRDefault="00D57230"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1071DA" w:rsidRDefault="001071DA" w:rsidP="00CD0A31">
      <w:pPr>
        <w:jc w:val="both"/>
      </w:pPr>
    </w:p>
    <w:p w:rsidR="00D57230" w:rsidRPr="00D57230" w:rsidRDefault="00D57230" w:rsidP="00CD0A31">
      <w:pPr>
        <w:jc w:val="both"/>
      </w:pPr>
    </w:p>
    <w:p w:rsidR="007458DC" w:rsidRPr="00252DDD" w:rsidRDefault="007458DC" w:rsidP="007458DC">
      <w:pPr>
        <w:pStyle w:val="1"/>
        <w:jc w:val="center"/>
        <w:rPr>
          <w:szCs w:val="32"/>
        </w:rPr>
      </w:pPr>
      <w:bookmarkStart w:id="84" w:name="_Toc9495075"/>
      <w:bookmarkStart w:id="85" w:name="_Toc43291577"/>
      <w:r w:rsidRPr="00F535E0">
        <w:rPr>
          <w:rFonts w:hint="eastAsia"/>
          <w:szCs w:val="32"/>
        </w:rPr>
        <w:lastRenderedPageBreak/>
        <w:t>第</w:t>
      </w:r>
      <w:r w:rsidRPr="00F535E0">
        <w:rPr>
          <w:szCs w:val="32"/>
        </w:rPr>
        <w:t>4</w:t>
      </w:r>
      <w:r w:rsidRPr="00F535E0">
        <w:rPr>
          <w:rFonts w:hint="eastAsia"/>
          <w:szCs w:val="32"/>
        </w:rPr>
        <w:t>章</w:t>
      </w:r>
      <w:r w:rsidRPr="00F535E0">
        <w:rPr>
          <w:rFonts w:hint="eastAsia"/>
          <w:szCs w:val="32"/>
        </w:rPr>
        <w:t xml:space="preserve"> </w:t>
      </w:r>
      <w:bookmarkEnd w:id="84"/>
      <w:r w:rsidR="00072E91">
        <w:rPr>
          <w:rFonts w:hint="eastAsia"/>
          <w:szCs w:val="32"/>
        </w:rPr>
        <w:t>综合实验系统的改进</w:t>
      </w:r>
      <w:bookmarkEnd w:id="85"/>
    </w:p>
    <w:p w:rsidR="007458DC" w:rsidRPr="007458DC" w:rsidRDefault="007458DC" w:rsidP="00CD0A31">
      <w:pPr>
        <w:spacing w:line="440" w:lineRule="exact"/>
        <w:jc w:val="both"/>
      </w:pPr>
      <w:r>
        <w:tab/>
      </w:r>
      <w:r w:rsidR="00566EA2">
        <w:rPr>
          <w:rFonts w:hint="eastAsia"/>
        </w:rPr>
        <w:t>S</w:t>
      </w:r>
      <w:r w:rsidR="00566EA2">
        <w:t>DRAM</w:t>
      </w:r>
      <w:r w:rsidR="00566EA2">
        <w:rPr>
          <w:rFonts w:hint="eastAsia"/>
        </w:rPr>
        <w:t>是一种优于普通R</w:t>
      </w:r>
      <w:r w:rsidR="00566EA2">
        <w:t>AM</w:t>
      </w:r>
      <w:r w:rsidR="00566EA2">
        <w:rPr>
          <w:rFonts w:hint="eastAsia"/>
        </w:rPr>
        <w:t>的存储系统，能够动态存储数据</w:t>
      </w:r>
      <w:r w:rsidR="00886F1F">
        <w:rPr>
          <w:rFonts w:hint="eastAsia"/>
        </w:rPr>
        <w:t>。</w:t>
      </w:r>
      <w:r w:rsidR="00F17413">
        <w:rPr>
          <w:rFonts w:hint="eastAsia"/>
        </w:rPr>
        <w:t>在本实验所使用的综合实验系统中使用了一种</w:t>
      </w:r>
      <w:r w:rsidR="004622EC">
        <w:rPr>
          <w:rFonts w:hint="eastAsia"/>
        </w:rPr>
        <w:t>S</w:t>
      </w:r>
      <w:r w:rsidR="004622EC">
        <w:t>DRAM</w:t>
      </w:r>
      <w:r w:rsidR="004622EC">
        <w:rPr>
          <w:rFonts w:hint="eastAsia"/>
        </w:rPr>
        <w:t>的I</w:t>
      </w:r>
      <w:r w:rsidR="004622EC">
        <w:t>P</w:t>
      </w:r>
      <w:r w:rsidR="004622EC">
        <w:rPr>
          <w:rFonts w:hint="eastAsia"/>
        </w:rPr>
        <w:t>核，但是该I</w:t>
      </w:r>
      <w:r w:rsidR="004622EC">
        <w:t>P</w:t>
      </w:r>
      <w:r w:rsidR="004622EC">
        <w:rPr>
          <w:rFonts w:hint="eastAsia"/>
        </w:rPr>
        <w:t>核在工作上存在</w:t>
      </w:r>
      <w:r w:rsidR="00EF2732">
        <w:rPr>
          <w:rFonts w:hint="eastAsia"/>
        </w:rPr>
        <w:t>问题，需要对其进行修改。</w:t>
      </w:r>
      <w:r w:rsidR="004A57CB">
        <w:rPr>
          <w:rFonts w:hint="eastAsia"/>
        </w:rPr>
        <w:t>本章对系统与S</w:t>
      </w:r>
      <w:r w:rsidR="004A57CB">
        <w:t>DRAM</w:t>
      </w:r>
      <w:r w:rsidR="004A57CB">
        <w:rPr>
          <w:rFonts w:hint="eastAsia"/>
        </w:rPr>
        <w:t>的数据转换桥进行了修改，重写了逻辑，同步了时序，</w:t>
      </w:r>
      <w:r w:rsidR="00D316F8">
        <w:rPr>
          <w:rFonts w:hint="eastAsia"/>
        </w:rPr>
        <w:t>虽然S</w:t>
      </w:r>
      <w:r w:rsidR="00D316F8">
        <w:t>DRAM</w:t>
      </w:r>
      <w:r w:rsidR="00D316F8">
        <w:rPr>
          <w:rFonts w:hint="eastAsia"/>
        </w:rPr>
        <w:t>工作不正常问题未能解决，但是</w:t>
      </w:r>
      <w:r w:rsidR="00A41AD6">
        <w:rPr>
          <w:rFonts w:hint="eastAsia"/>
        </w:rPr>
        <w:t>当S</w:t>
      </w:r>
      <w:r w:rsidR="00A41AD6">
        <w:t>DRAM</w:t>
      </w:r>
      <w:r w:rsidR="0058016E">
        <w:rPr>
          <w:rFonts w:hint="eastAsia"/>
        </w:rPr>
        <w:t>持续工作一段时间后能达到正常输入输出的状态</w:t>
      </w:r>
      <w:r w:rsidR="00D316F8">
        <w:rPr>
          <w:rFonts w:hint="eastAsia"/>
        </w:rPr>
        <w:t>。</w:t>
      </w:r>
    </w:p>
    <w:p w:rsidR="007458DC" w:rsidRPr="007458DC" w:rsidRDefault="007458DC" w:rsidP="007458DC">
      <w:pPr>
        <w:pStyle w:val="22"/>
        <w:spacing w:beforeLines="50" w:before="156" w:after="0" w:line="360" w:lineRule="auto"/>
        <w:outlineLvl w:val="1"/>
      </w:pPr>
      <w:bookmarkStart w:id="86" w:name="_Toc9495076"/>
      <w:bookmarkStart w:id="87" w:name="_Toc43291578"/>
      <w:r w:rsidRPr="007458DC">
        <w:rPr>
          <w:rFonts w:hint="eastAsia"/>
        </w:rPr>
        <w:t>4</w:t>
      </w:r>
      <w:r w:rsidRPr="007458DC">
        <w:t xml:space="preserve">.1 </w:t>
      </w:r>
      <w:bookmarkEnd w:id="86"/>
      <w:r w:rsidR="009D331A">
        <w:t>SDRAM</w:t>
      </w:r>
      <w:bookmarkEnd w:id="87"/>
    </w:p>
    <w:p w:rsidR="007458DC" w:rsidRDefault="007458DC" w:rsidP="00CD0A31">
      <w:pPr>
        <w:spacing w:line="440" w:lineRule="exact"/>
        <w:jc w:val="both"/>
        <w:rPr>
          <w:color w:val="333333"/>
          <w:shd w:val="clear" w:color="auto" w:fill="FFFFFF"/>
        </w:rPr>
      </w:pPr>
      <w:r>
        <w:tab/>
      </w:r>
      <w:r w:rsidR="00C3485F" w:rsidRPr="00C3485F">
        <w:rPr>
          <w:rFonts w:hint="eastAsia"/>
        </w:rPr>
        <w:t>S</w:t>
      </w:r>
      <w:r w:rsidR="00C3485F" w:rsidRPr="00C3485F">
        <w:t>DRAM</w:t>
      </w:r>
      <w:r w:rsidR="00C3485F" w:rsidRPr="00C3485F">
        <w:rPr>
          <w:rFonts w:hint="eastAsia"/>
        </w:rPr>
        <w:t>，全称</w:t>
      </w:r>
      <w:r w:rsidR="00C3485F" w:rsidRPr="00C3485F">
        <w:rPr>
          <w:rFonts w:hint="eastAsia"/>
          <w:color w:val="333333"/>
          <w:shd w:val="clear" w:color="auto" w:fill="FFFFFF"/>
        </w:rPr>
        <w:t>Synchronous Dynamic Random Access Memory，</w:t>
      </w:r>
      <w:r w:rsidR="00BE27E4">
        <w:rPr>
          <w:rFonts w:hint="eastAsia"/>
          <w:color w:val="333333"/>
          <w:shd w:val="clear" w:color="auto" w:fill="FFFFFF"/>
        </w:rPr>
        <w:t>同步动态随机存储器。</w:t>
      </w:r>
      <w:r w:rsidR="00AE34B4">
        <w:rPr>
          <w:rFonts w:hint="eastAsia"/>
          <w:color w:val="333333"/>
          <w:shd w:val="clear" w:color="auto" w:fill="FFFFFF"/>
        </w:rPr>
        <w:t>同步是指存在一个S</w:t>
      </w:r>
      <w:r w:rsidR="00AE34B4">
        <w:rPr>
          <w:color w:val="333333"/>
          <w:shd w:val="clear" w:color="auto" w:fill="FFFFFF"/>
        </w:rPr>
        <w:t>DRAM</w:t>
      </w:r>
      <w:r w:rsidR="00AE34B4">
        <w:rPr>
          <w:rFonts w:hint="eastAsia"/>
          <w:color w:val="333333"/>
          <w:shd w:val="clear" w:color="auto" w:fill="FFFFFF"/>
        </w:rPr>
        <w:t>工作时钟，</w:t>
      </w:r>
      <w:r w:rsidR="00AB4B72">
        <w:rPr>
          <w:rFonts w:hint="eastAsia"/>
          <w:color w:val="333333"/>
          <w:shd w:val="clear" w:color="auto" w:fill="FFFFFF"/>
        </w:rPr>
        <w:t>内部指令的发送与数据的传输都以该时钟为基准。</w:t>
      </w:r>
      <w:r w:rsidR="00E738C6">
        <w:rPr>
          <w:rFonts w:hint="eastAsia"/>
          <w:color w:val="333333"/>
          <w:shd w:val="clear" w:color="auto" w:fill="FFFFFF"/>
        </w:rPr>
        <w:t>动态指存储阵列需要不间断的刷新来保证数据不丢失。</w:t>
      </w:r>
      <w:r w:rsidR="00871D95">
        <w:rPr>
          <w:rFonts w:hint="eastAsia"/>
          <w:color w:val="333333"/>
          <w:shd w:val="clear" w:color="auto" w:fill="FFFFFF"/>
        </w:rPr>
        <w:t>随机是指数据的存储不是顺序线性存储的，而是根据</w:t>
      </w:r>
      <w:r w:rsidR="004E04F4">
        <w:rPr>
          <w:rFonts w:hint="eastAsia"/>
          <w:color w:val="333333"/>
          <w:shd w:val="clear" w:color="auto" w:fill="FFFFFF"/>
        </w:rPr>
        <w:t>地址</w:t>
      </w:r>
      <w:r w:rsidR="00871D95">
        <w:rPr>
          <w:rFonts w:hint="eastAsia"/>
          <w:color w:val="333333"/>
          <w:shd w:val="clear" w:color="auto" w:fill="FFFFFF"/>
        </w:rPr>
        <w:t>自由的进行存取。</w:t>
      </w:r>
      <w:r w:rsidR="00D97080">
        <w:rPr>
          <w:rFonts w:hint="eastAsia"/>
          <w:color w:val="333333"/>
          <w:shd w:val="clear" w:color="auto" w:fill="FFFFFF"/>
        </w:rPr>
        <w:t>R</w:t>
      </w:r>
      <w:r w:rsidR="00D97080">
        <w:rPr>
          <w:color w:val="333333"/>
          <w:shd w:val="clear" w:color="auto" w:fill="FFFFFF"/>
        </w:rPr>
        <w:t>AM</w:t>
      </w:r>
      <w:r w:rsidR="00D97080">
        <w:rPr>
          <w:rFonts w:hint="eastAsia"/>
          <w:color w:val="333333"/>
          <w:shd w:val="clear" w:color="auto" w:fill="FFFFFF"/>
        </w:rPr>
        <w:t>，</w:t>
      </w:r>
      <w:r w:rsidR="00D97080" w:rsidRPr="00D97080">
        <w:rPr>
          <w:rFonts w:hint="eastAsia"/>
          <w:color w:val="333333"/>
          <w:shd w:val="clear" w:color="auto" w:fill="FFFFFF"/>
        </w:rPr>
        <w:t>全</w:t>
      </w:r>
      <w:r w:rsidR="00D97080">
        <w:rPr>
          <w:rFonts w:hint="eastAsia"/>
          <w:color w:val="333333"/>
          <w:shd w:val="clear" w:color="auto" w:fill="FFFFFF"/>
        </w:rPr>
        <w:t>称</w:t>
      </w:r>
      <w:r w:rsidR="00D97080" w:rsidRPr="00D97080">
        <w:rPr>
          <w:rFonts w:hint="eastAsia"/>
          <w:color w:val="333333"/>
          <w:spacing w:val="8"/>
          <w:shd w:val="clear" w:color="auto" w:fill="FFFFFF"/>
        </w:rPr>
        <w:t>Random-Access Memory，</w:t>
      </w:r>
      <w:r w:rsidR="00FE1CEE">
        <w:rPr>
          <w:rFonts w:hint="eastAsia"/>
          <w:color w:val="333333"/>
          <w:spacing w:val="8"/>
          <w:shd w:val="clear" w:color="auto" w:fill="FFFFFF"/>
        </w:rPr>
        <w:t>随机存取存储器</w:t>
      </w:r>
      <w:r w:rsidR="004E04F4">
        <w:rPr>
          <w:rFonts w:hint="eastAsia"/>
          <w:color w:val="333333"/>
          <w:spacing w:val="8"/>
          <w:shd w:val="clear" w:color="auto" w:fill="FFFFFF"/>
        </w:rPr>
        <w:t>，只有</w:t>
      </w:r>
      <w:r w:rsidR="0027538F">
        <w:rPr>
          <w:rFonts w:hint="eastAsia"/>
          <w:color w:val="333333"/>
          <w:spacing w:val="8"/>
          <w:shd w:val="clear" w:color="auto" w:fill="FFFFFF"/>
        </w:rPr>
        <w:t>随机存储的能力</w:t>
      </w:r>
      <w:r w:rsidR="004E04F4">
        <w:rPr>
          <w:rFonts w:hint="eastAsia"/>
          <w:color w:val="333333"/>
          <w:spacing w:val="8"/>
          <w:shd w:val="clear" w:color="auto" w:fill="FFFFFF"/>
        </w:rPr>
        <w:t>。</w:t>
      </w:r>
      <w:r w:rsidR="0030549A">
        <w:rPr>
          <w:rFonts w:hint="eastAsia"/>
          <w:color w:val="333333"/>
          <w:shd w:val="clear" w:color="auto" w:fill="FFFFFF"/>
        </w:rPr>
        <w:t>S</w:t>
      </w:r>
      <w:r w:rsidR="0030549A">
        <w:rPr>
          <w:color w:val="333333"/>
          <w:shd w:val="clear" w:color="auto" w:fill="FFFFFF"/>
        </w:rPr>
        <w:t>DRAM</w:t>
      </w:r>
      <w:r w:rsidR="0030549A">
        <w:rPr>
          <w:rFonts w:hint="eastAsia"/>
          <w:color w:val="333333"/>
          <w:shd w:val="clear" w:color="auto" w:fill="FFFFFF"/>
        </w:rPr>
        <w:t>相比R</w:t>
      </w:r>
      <w:r w:rsidR="0030549A">
        <w:rPr>
          <w:color w:val="333333"/>
          <w:shd w:val="clear" w:color="auto" w:fill="FFFFFF"/>
        </w:rPr>
        <w:t>AM</w:t>
      </w:r>
      <w:r w:rsidR="0030549A">
        <w:rPr>
          <w:rFonts w:hint="eastAsia"/>
          <w:color w:val="333333"/>
          <w:shd w:val="clear" w:color="auto" w:fill="FFFFFF"/>
        </w:rPr>
        <w:t>来讲更加的方便快捷。</w:t>
      </w:r>
      <w:r w:rsidR="0099058B">
        <w:rPr>
          <w:rFonts w:hint="eastAsia"/>
          <w:color w:val="333333"/>
          <w:shd w:val="clear" w:color="auto" w:fill="FFFFFF"/>
        </w:rPr>
        <w:t>R</w:t>
      </w:r>
      <w:r w:rsidR="0099058B">
        <w:rPr>
          <w:color w:val="333333"/>
          <w:shd w:val="clear" w:color="auto" w:fill="FFFFFF"/>
        </w:rPr>
        <w:t>AM</w:t>
      </w:r>
      <w:r w:rsidR="0099058B">
        <w:rPr>
          <w:rFonts w:hint="eastAsia"/>
          <w:color w:val="333333"/>
          <w:shd w:val="clear" w:color="auto" w:fill="FFFFFF"/>
        </w:rPr>
        <w:t>这种存储结构在掉电时数据会丢失，上电时会重刷，数据也会丢失，</w:t>
      </w:r>
      <w:r w:rsidR="00C7560B">
        <w:rPr>
          <w:rFonts w:hint="eastAsia"/>
          <w:color w:val="333333"/>
          <w:shd w:val="clear" w:color="auto" w:fill="FFFFFF"/>
        </w:rPr>
        <w:t>而S</w:t>
      </w:r>
      <w:r w:rsidR="00C7560B">
        <w:rPr>
          <w:color w:val="333333"/>
          <w:shd w:val="clear" w:color="auto" w:fill="FFFFFF"/>
        </w:rPr>
        <w:t>DRAM</w:t>
      </w:r>
      <w:r w:rsidR="00C7560B">
        <w:rPr>
          <w:rFonts w:hint="eastAsia"/>
          <w:color w:val="333333"/>
          <w:shd w:val="clear" w:color="auto" w:fill="FFFFFF"/>
        </w:rPr>
        <w:t>内部是用电容进行数据存储</w:t>
      </w:r>
      <w:r w:rsidR="005F6969">
        <w:rPr>
          <w:rFonts w:hint="eastAsia"/>
          <w:color w:val="333333"/>
          <w:shd w:val="clear" w:color="auto" w:fill="FFFFFF"/>
        </w:rPr>
        <w:t>，当断电后数据不会立马消失，而是缓慢消失</w:t>
      </w:r>
      <w:r w:rsidR="00EC02B7">
        <w:rPr>
          <w:rFonts w:hint="eastAsia"/>
          <w:color w:val="333333"/>
          <w:shd w:val="clear" w:color="auto" w:fill="FFFFFF"/>
        </w:rPr>
        <w:t>，重新上电则会重新给电容充电延长数据保存。</w:t>
      </w:r>
      <w:r w:rsidR="0018220B">
        <w:rPr>
          <w:rFonts w:hint="eastAsia"/>
          <w:color w:val="333333"/>
          <w:shd w:val="clear" w:color="auto" w:fill="FFFFFF"/>
        </w:rPr>
        <w:t>由于S</w:t>
      </w:r>
      <w:r w:rsidR="0018220B">
        <w:rPr>
          <w:color w:val="333333"/>
          <w:shd w:val="clear" w:color="auto" w:fill="FFFFFF"/>
        </w:rPr>
        <w:t>DRAM</w:t>
      </w:r>
      <w:r w:rsidR="0018220B">
        <w:rPr>
          <w:rFonts w:hint="eastAsia"/>
          <w:color w:val="333333"/>
          <w:shd w:val="clear" w:color="auto" w:fill="FFFFFF"/>
        </w:rPr>
        <w:t>的随机存储，需要利用地址等信息才能</w:t>
      </w:r>
      <w:r w:rsidR="00854E1E">
        <w:rPr>
          <w:rFonts w:hint="eastAsia"/>
          <w:color w:val="333333"/>
          <w:shd w:val="clear" w:color="auto" w:fill="FFFFFF"/>
        </w:rPr>
        <w:t>正确读取出里面存储的数据，并不能根据一个地址和数据大小来顺序读取数据。</w:t>
      </w:r>
    </w:p>
    <w:p w:rsidR="001315EA" w:rsidRDefault="001315EA" w:rsidP="00CD0A31">
      <w:pPr>
        <w:spacing w:line="440" w:lineRule="exact"/>
        <w:jc w:val="both"/>
      </w:pPr>
      <w:r>
        <w:tab/>
      </w:r>
      <w:r>
        <w:rPr>
          <w:rFonts w:hint="eastAsia"/>
        </w:rPr>
        <w:t>实验系统中使用的S</w:t>
      </w:r>
      <w:r>
        <w:t>DRAM</w:t>
      </w:r>
      <w:r>
        <w:rPr>
          <w:rFonts w:hint="eastAsia"/>
        </w:rPr>
        <w:t>的I</w:t>
      </w:r>
      <w:r>
        <w:t>P</w:t>
      </w:r>
      <w:r>
        <w:rPr>
          <w:rFonts w:hint="eastAsia"/>
        </w:rPr>
        <w:t>核配</w:t>
      </w:r>
      <w:proofErr w:type="gramStart"/>
      <w:r>
        <w:rPr>
          <w:rFonts w:hint="eastAsia"/>
        </w:rPr>
        <w:t>置如下</w:t>
      </w:r>
      <w:proofErr w:type="gramEnd"/>
      <w:r>
        <w:rPr>
          <w:rFonts w:hint="eastAsia"/>
        </w:rPr>
        <w:t>图所示。</w:t>
      </w:r>
    </w:p>
    <w:p w:rsidR="00B522BF" w:rsidRDefault="00B522BF" w:rsidP="00CD0A31">
      <w:pPr>
        <w:spacing w:line="440" w:lineRule="exact"/>
        <w:jc w:val="both"/>
        <w:rPr>
          <w:rFonts w:hint="eastAsia"/>
        </w:rPr>
      </w:pPr>
    </w:p>
    <w:p w:rsidR="001315EA" w:rsidRDefault="001315EA" w:rsidP="001315EA">
      <w:pPr>
        <w:spacing w:line="360" w:lineRule="auto"/>
        <w:jc w:val="both"/>
      </w:pPr>
      <w:r>
        <w:rPr>
          <w:noProof/>
        </w:rPr>
        <w:drawing>
          <wp:inline distT="0" distB="0" distL="0" distR="0" wp14:anchorId="7D4EDAAF" wp14:editId="603FA657">
            <wp:extent cx="5544185" cy="13296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1329690"/>
                    </a:xfrm>
                    <a:prstGeom prst="rect">
                      <a:avLst/>
                    </a:prstGeom>
                  </pic:spPr>
                </pic:pic>
              </a:graphicData>
            </a:graphic>
          </wp:inline>
        </w:drawing>
      </w:r>
    </w:p>
    <w:p w:rsidR="001315EA" w:rsidRDefault="001315EA" w:rsidP="00FE2AAA">
      <w:pPr>
        <w:spacing w:line="360" w:lineRule="auto"/>
        <w:ind w:left="2940" w:firstLine="420"/>
        <w:jc w:val="both"/>
        <w:rPr>
          <w:sz w:val="21"/>
          <w:szCs w:val="21"/>
        </w:rPr>
      </w:pPr>
      <w:r w:rsidRPr="00FE2AAA">
        <w:rPr>
          <w:rFonts w:hint="eastAsia"/>
          <w:sz w:val="21"/>
          <w:szCs w:val="21"/>
        </w:rPr>
        <w:t>图</w:t>
      </w:r>
      <w:r w:rsidR="00DA3AF7">
        <w:rPr>
          <w:sz w:val="21"/>
          <w:szCs w:val="21"/>
        </w:rPr>
        <w:t>4-1</w:t>
      </w:r>
      <w:r w:rsidR="00FE2AAA" w:rsidRPr="00FE2AAA">
        <w:rPr>
          <w:sz w:val="21"/>
          <w:szCs w:val="21"/>
        </w:rPr>
        <w:t xml:space="preserve"> SDRAM IP</w:t>
      </w:r>
      <w:r w:rsidR="00FE2AAA" w:rsidRPr="00FE2AAA">
        <w:rPr>
          <w:rFonts w:hint="eastAsia"/>
          <w:sz w:val="21"/>
          <w:szCs w:val="21"/>
        </w:rPr>
        <w:t>核配置</w:t>
      </w:r>
    </w:p>
    <w:p w:rsidR="00B522BF" w:rsidRPr="00FE2AAA" w:rsidRDefault="00B522BF" w:rsidP="00FE2AAA">
      <w:pPr>
        <w:spacing w:line="360" w:lineRule="auto"/>
        <w:ind w:left="2940" w:firstLine="420"/>
        <w:jc w:val="both"/>
        <w:rPr>
          <w:rFonts w:hint="eastAsia"/>
          <w:sz w:val="21"/>
          <w:szCs w:val="21"/>
        </w:rPr>
      </w:pPr>
    </w:p>
    <w:p w:rsidR="00FE2AAA" w:rsidRPr="00C3485F" w:rsidRDefault="00131BC9" w:rsidP="001315EA">
      <w:pPr>
        <w:spacing w:line="360" w:lineRule="auto"/>
        <w:jc w:val="both"/>
      </w:pPr>
      <w:r>
        <w:rPr>
          <w:rFonts w:hint="eastAsia"/>
        </w:rPr>
        <w:t>I</w:t>
      </w:r>
      <w:r>
        <w:t>P</w:t>
      </w:r>
      <w:proofErr w:type="gramStart"/>
      <w:r>
        <w:rPr>
          <w:rFonts w:hint="eastAsia"/>
        </w:rPr>
        <w:t>核采用</w:t>
      </w:r>
      <w:proofErr w:type="gramEnd"/>
      <w:r>
        <w:rPr>
          <w:rFonts w:hint="eastAsia"/>
        </w:rPr>
        <w:t>的是Avalon总线协议，与实验系统使用的Wishbone总线协议不同。</w:t>
      </w:r>
    </w:p>
    <w:p w:rsidR="007458DC" w:rsidRDefault="007458DC" w:rsidP="007458DC">
      <w:pPr>
        <w:pStyle w:val="22"/>
        <w:spacing w:beforeLines="50" w:before="156" w:after="0" w:line="360" w:lineRule="auto"/>
        <w:outlineLvl w:val="1"/>
      </w:pPr>
      <w:bookmarkStart w:id="88" w:name="_Toc9495080"/>
      <w:bookmarkStart w:id="89" w:name="_Toc43291579"/>
      <w:r w:rsidRPr="007458DC">
        <w:rPr>
          <w:rFonts w:hint="eastAsia"/>
        </w:rPr>
        <w:lastRenderedPageBreak/>
        <w:t>4</w:t>
      </w:r>
      <w:r w:rsidRPr="007458DC">
        <w:t xml:space="preserve">.2 </w:t>
      </w:r>
      <w:bookmarkEnd w:id="88"/>
      <w:r w:rsidR="009D331A">
        <w:rPr>
          <w:rFonts w:hint="eastAsia"/>
        </w:rPr>
        <w:t>系统中S</w:t>
      </w:r>
      <w:r w:rsidR="009D331A">
        <w:t>DRAM</w:t>
      </w:r>
      <w:r w:rsidR="009D331A">
        <w:rPr>
          <w:rFonts w:hint="eastAsia"/>
        </w:rPr>
        <w:t>交互转换桥的实现</w:t>
      </w:r>
      <w:bookmarkEnd w:id="89"/>
    </w:p>
    <w:p w:rsidR="00C00FDD" w:rsidRDefault="007458DC" w:rsidP="00CD0A31">
      <w:pPr>
        <w:spacing w:line="440" w:lineRule="exact"/>
        <w:jc w:val="both"/>
      </w:pPr>
      <w:r>
        <w:tab/>
      </w:r>
      <w:r w:rsidR="0076605A">
        <w:rPr>
          <w:rFonts w:hint="eastAsia"/>
        </w:rPr>
        <w:t>根据上一小节所展示的I</w:t>
      </w:r>
      <w:r w:rsidR="0076605A">
        <w:t>P</w:t>
      </w:r>
      <w:r w:rsidR="0076605A">
        <w:rPr>
          <w:rFonts w:hint="eastAsia"/>
        </w:rPr>
        <w:t>核配置可以看出，此S</w:t>
      </w:r>
      <w:r w:rsidR="0076605A">
        <w:t>DRAM</w:t>
      </w:r>
      <w:r w:rsidR="0076605A">
        <w:rPr>
          <w:rFonts w:hint="eastAsia"/>
        </w:rPr>
        <w:t>使用的是Avalon总线协议，</w:t>
      </w:r>
      <w:r w:rsidR="00681C59">
        <w:rPr>
          <w:rFonts w:hint="eastAsia"/>
        </w:rPr>
        <w:t>是一种较为简单的片内总线。</w:t>
      </w:r>
      <w:r w:rsidR="0080016F">
        <w:rPr>
          <w:rFonts w:hint="eastAsia"/>
        </w:rPr>
        <w:t>S</w:t>
      </w:r>
      <w:r w:rsidR="0080016F">
        <w:t>DRAM</w:t>
      </w:r>
      <w:r w:rsidR="0080016F">
        <w:rPr>
          <w:rFonts w:hint="eastAsia"/>
        </w:rPr>
        <w:t>是从设备，使用的slave接口。</w:t>
      </w:r>
      <w:r w:rsidR="00F86B0D">
        <w:rPr>
          <w:rFonts w:hint="eastAsia"/>
        </w:rPr>
        <w:t>Avalon总线所有外设接口与</w:t>
      </w:r>
      <w:r w:rsidR="00075147">
        <w:rPr>
          <w:rFonts w:hint="eastAsia"/>
        </w:rPr>
        <w:t>Avalon</w:t>
      </w:r>
      <w:r w:rsidR="00F86B0D">
        <w:rPr>
          <w:rFonts w:hint="eastAsia"/>
        </w:rPr>
        <w:t>总线时钟同步，</w:t>
      </w:r>
      <w:r w:rsidR="004734B9">
        <w:rPr>
          <w:rFonts w:hint="eastAsia"/>
        </w:rPr>
        <w:t>不需要很复杂的握手协议。</w:t>
      </w:r>
      <w:r w:rsidR="009974AE">
        <w:rPr>
          <w:rFonts w:hint="eastAsia"/>
        </w:rPr>
        <w:t>所有的信号都是统一的，要么全为高电平有效，要么全为低电平有效</w:t>
      </w:r>
      <w:r w:rsidR="006D7991">
        <w:rPr>
          <w:rFonts w:hint="eastAsia"/>
        </w:rPr>
        <w:t>。</w:t>
      </w:r>
    </w:p>
    <w:p w:rsidR="00972820" w:rsidRDefault="00972820" w:rsidP="00CD0A31">
      <w:pPr>
        <w:spacing w:line="440" w:lineRule="exact"/>
        <w:jc w:val="both"/>
      </w:pPr>
      <w:r>
        <w:tab/>
      </w:r>
      <w:r>
        <w:rPr>
          <w:rFonts w:hint="eastAsia"/>
        </w:rPr>
        <w:t>两种总线的示意图如下图所示，左侧为Wishbone总线，右侧为Avalon总线。</w:t>
      </w:r>
    </w:p>
    <w:p w:rsidR="00B522BF" w:rsidRDefault="00B522BF" w:rsidP="00CD0A31">
      <w:pPr>
        <w:spacing w:line="440" w:lineRule="exact"/>
        <w:jc w:val="both"/>
        <w:rPr>
          <w:rFonts w:hint="eastAsia"/>
        </w:rPr>
      </w:pPr>
    </w:p>
    <w:p w:rsidR="00C94ECC" w:rsidRDefault="00C94ECC" w:rsidP="00C94ECC">
      <w:pPr>
        <w:spacing w:line="720" w:lineRule="auto"/>
        <w:jc w:val="both"/>
      </w:pPr>
      <w:r>
        <w:rPr>
          <w:noProof/>
        </w:rPr>
        <w:drawing>
          <wp:inline distT="0" distB="0" distL="0" distR="0" wp14:anchorId="2EBA7AFD" wp14:editId="722B33A1">
            <wp:extent cx="5544185" cy="234696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185" cy="2346960"/>
                    </a:xfrm>
                    <a:prstGeom prst="rect">
                      <a:avLst/>
                    </a:prstGeom>
                  </pic:spPr>
                </pic:pic>
              </a:graphicData>
            </a:graphic>
          </wp:inline>
        </w:drawing>
      </w:r>
    </w:p>
    <w:p w:rsidR="00C94ECC" w:rsidRDefault="00C94ECC" w:rsidP="00265D0A">
      <w:pPr>
        <w:spacing w:line="440" w:lineRule="exact"/>
        <w:ind w:left="1680" w:firstLine="420"/>
        <w:jc w:val="both"/>
        <w:rPr>
          <w:sz w:val="21"/>
          <w:szCs w:val="21"/>
        </w:rPr>
      </w:pPr>
      <w:r w:rsidRPr="00C94ECC">
        <w:rPr>
          <w:rFonts w:hint="eastAsia"/>
          <w:sz w:val="21"/>
          <w:szCs w:val="21"/>
        </w:rPr>
        <w:t>图4</w:t>
      </w:r>
      <w:r w:rsidR="00DA3AF7">
        <w:rPr>
          <w:sz w:val="21"/>
          <w:szCs w:val="21"/>
        </w:rPr>
        <w:t>-2</w:t>
      </w:r>
      <w:r w:rsidRPr="00C94ECC">
        <w:rPr>
          <w:sz w:val="21"/>
          <w:szCs w:val="21"/>
        </w:rPr>
        <w:t xml:space="preserve"> </w:t>
      </w:r>
      <w:r w:rsidRPr="00C94ECC">
        <w:rPr>
          <w:rFonts w:hint="eastAsia"/>
          <w:sz w:val="21"/>
          <w:szCs w:val="21"/>
        </w:rPr>
        <w:t>Wishbone总线和Avalon总线示意图</w:t>
      </w:r>
    </w:p>
    <w:p w:rsidR="00B522BF" w:rsidRPr="00C94ECC" w:rsidRDefault="00B522BF" w:rsidP="00265D0A">
      <w:pPr>
        <w:spacing w:line="440" w:lineRule="exact"/>
        <w:ind w:left="1680" w:firstLine="420"/>
        <w:jc w:val="both"/>
        <w:rPr>
          <w:rFonts w:hint="eastAsia"/>
          <w:sz w:val="21"/>
          <w:szCs w:val="21"/>
        </w:rPr>
      </w:pPr>
    </w:p>
    <w:p w:rsidR="00C94ECC" w:rsidRDefault="006C2A6D" w:rsidP="006C2A6D">
      <w:pPr>
        <w:spacing w:line="440" w:lineRule="exact"/>
        <w:ind w:firstLine="420"/>
        <w:jc w:val="both"/>
        <w:rPr>
          <w:color w:val="333333"/>
          <w:spacing w:val="3"/>
          <w:shd w:val="clear" w:color="auto" w:fill="FFFFFF"/>
        </w:rPr>
      </w:pPr>
      <w:r w:rsidRPr="006C2A6D">
        <w:rPr>
          <w:color w:val="333333"/>
          <w:spacing w:val="3"/>
          <w:shd w:val="clear" w:color="auto" w:fill="FFFFFF"/>
        </w:rPr>
        <w:t>W</w:t>
      </w:r>
      <w:r w:rsidRPr="006C2A6D">
        <w:rPr>
          <w:rFonts w:hint="eastAsia"/>
          <w:color w:val="333333"/>
          <w:spacing w:val="3"/>
          <w:shd w:val="clear" w:color="auto" w:fill="FFFFFF"/>
        </w:rPr>
        <w:t>ishbone</w:t>
      </w:r>
      <w:r w:rsidR="00DF6E0B">
        <w:rPr>
          <w:rFonts w:hint="eastAsia"/>
          <w:color w:val="333333"/>
          <w:spacing w:val="3"/>
          <w:shd w:val="clear" w:color="auto" w:fill="FFFFFF"/>
        </w:rPr>
        <w:t>总线</w:t>
      </w:r>
      <w:r w:rsidRPr="006C2A6D">
        <w:rPr>
          <w:color w:val="333333"/>
          <w:spacing w:val="3"/>
          <w:shd w:val="clear" w:color="auto" w:fill="FFFFFF"/>
        </w:rPr>
        <w:t>协议</w:t>
      </w:r>
      <w:r w:rsidR="003E7E05">
        <w:rPr>
          <w:rFonts w:hint="eastAsia"/>
          <w:color w:val="333333"/>
          <w:spacing w:val="3"/>
          <w:shd w:val="clear" w:color="auto" w:fill="FFFFFF"/>
        </w:rPr>
        <w:t>中</w:t>
      </w:r>
      <w:proofErr w:type="gramStart"/>
      <w:r w:rsidRPr="006C2A6D">
        <w:rPr>
          <w:color w:val="333333"/>
          <w:spacing w:val="3"/>
          <w:shd w:val="clear" w:color="auto" w:fill="FFFFFF"/>
        </w:rPr>
        <w:t>最</w:t>
      </w:r>
      <w:proofErr w:type="gramEnd"/>
      <w:r w:rsidRPr="006C2A6D">
        <w:rPr>
          <w:color w:val="333333"/>
          <w:spacing w:val="3"/>
          <w:shd w:val="clear" w:color="auto" w:fill="FFFFFF"/>
        </w:rPr>
        <w:t>关键的信号是CYC、STB与ACK，</w:t>
      </w:r>
      <w:r w:rsidR="006C6688">
        <w:rPr>
          <w:rFonts w:hint="eastAsia"/>
          <w:color w:val="333333"/>
          <w:spacing w:val="3"/>
          <w:shd w:val="clear" w:color="auto" w:fill="FFFFFF"/>
        </w:rPr>
        <w:t>C</w:t>
      </w:r>
      <w:r w:rsidR="006C6688">
        <w:rPr>
          <w:color w:val="333333"/>
          <w:spacing w:val="3"/>
          <w:shd w:val="clear" w:color="auto" w:fill="FFFFFF"/>
        </w:rPr>
        <w:t>YC</w:t>
      </w:r>
      <w:r w:rsidR="006C6688">
        <w:rPr>
          <w:rFonts w:hint="eastAsia"/>
          <w:color w:val="333333"/>
          <w:spacing w:val="3"/>
          <w:shd w:val="clear" w:color="auto" w:fill="FFFFFF"/>
        </w:rPr>
        <w:t>为总线周期信号，表示一个主设备正在占用总线</w:t>
      </w:r>
      <w:r w:rsidR="00FA547C">
        <w:rPr>
          <w:rFonts w:hint="eastAsia"/>
          <w:color w:val="333333"/>
          <w:spacing w:val="3"/>
          <w:shd w:val="clear" w:color="auto" w:fill="FFFFFF"/>
        </w:rPr>
        <w:t>；S</w:t>
      </w:r>
      <w:r w:rsidR="00FA547C">
        <w:rPr>
          <w:color w:val="333333"/>
          <w:spacing w:val="3"/>
          <w:shd w:val="clear" w:color="auto" w:fill="FFFFFF"/>
        </w:rPr>
        <w:t>TB</w:t>
      </w:r>
      <w:r w:rsidR="00FA547C">
        <w:rPr>
          <w:rFonts w:hint="eastAsia"/>
          <w:color w:val="333333"/>
          <w:spacing w:val="3"/>
          <w:shd w:val="clear" w:color="auto" w:fill="FFFFFF"/>
        </w:rPr>
        <w:t>为选通信号，表示主设备发起一次总线操作；</w:t>
      </w:r>
      <w:r w:rsidR="006D0C52">
        <w:rPr>
          <w:rFonts w:hint="eastAsia"/>
          <w:color w:val="333333"/>
          <w:spacing w:val="3"/>
          <w:shd w:val="clear" w:color="auto" w:fill="FFFFFF"/>
        </w:rPr>
        <w:t>A</w:t>
      </w:r>
      <w:r w:rsidR="006D0C52">
        <w:rPr>
          <w:color w:val="333333"/>
          <w:spacing w:val="3"/>
          <w:shd w:val="clear" w:color="auto" w:fill="FFFFFF"/>
        </w:rPr>
        <w:t>CK</w:t>
      </w:r>
      <w:r w:rsidR="006D0C52">
        <w:rPr>
          <w:rFonts w:hint="eastAsia"/>
          <w:color w:val="333333"/>
          <w:spacing w:val="3"/>
          <w:shd w:val="clear" w:color="auto" w:fill="FFFFFF"/>
        </w:rPr>
        <w:t>为主从设备交互结束信号。</w:t>
      </w:r>
      <w:r w:rsidRPr="006C2A6D">
        <w:rPr>
          <w:color w:val="333333"/>
          <w:spacing w:val="3"/>
          <w:shd w:val="clear" w:color="auto" w:fill="FFFFFF"/>
        </w:rPr>
        <w:t>CYC和STB同时拉高时表示</w:t>
      </w:r>
      <w:r w:rsidR="005D2BC0">
        <w:rPr>
          <w:rFonts w:hint="eastAsia"/>
          <w:color w:val="333333"/>
          <w:spacing w:val="3"/>
          <w:shd w:val="clear" w:color="auto" w:fill="FFFFFF"/>
        </w:rPr>
        <w:t>主从设备交互</w:t>
      </w:r>
      <w:r w:rsidRPr="006C2A6D">
        <w:rPr>
          <w:color w:val="333333"/>
          <w:spacing w:val="3"/>
          <w:shd w:val="clear" w:color="auto" w:fill="FFFFFF"/>
        </w:rPr>
        <w:t>开始，在整个过程中保持高电平，一直等到</w:t>
      </w:r>
      <w:r w:rsidR="00961817">
        <w:rPr>
          <w:rFonts w:hint="eastAsia"/>
          <w:color w:val="333333"/>
          <w:spacing w:val="3"/>
          <w:shd w:val="clear" w:color="auto" w:fill="FFFFFF"/>
        </w:rPr>
        <w:t>从设备</w:t>
      </w:r>
      <w:r w:rsidRPr="006C2A6D">
        <w:rPr>
          <w:color w:val="333333"/>
          <w:spacing w:val="3"/>
          <w:shd w:val="clear" w:color="auto" w:fill="FFFFFF"/>
        </w:rPr>
        <w:t>响应ACK拉高后的下一周期，CYC，STB和ACK拉低，至此一个</w:t>
      </w:r>
      <w:r w:rsidR="00C117AD">
        <w:rPr>
          <w:rFonts w:hint="eastAsia"/>
          <w:color w:val="333333"/>
          <w:spacing w:val="3"/>
          <w:shd w:val="clear" w:color="auto" w:fill="FFFFFF"/>
        </w:rPr>
        <w:t>交互</w:t>
      </w:r>
      <w:r w:rsidRPr="006C2A6D">
        <w:rPr>
          <w:color w:val="333333"/>
          <w:spacing w:val="3"/>
          <w:shd w:val="clear" w:color="auto" w:fill="FFFFFF"/>
        </w:rPr>
        <w:t>结束。对于A</w:t>
      </w:r>
      <w:r w:rsidR="00DF6E0B">
        <w:rPr>
          <w:rFonts w:hint="eastAsia"/>
          <w:color w:val="333333"/>
          <w:spacing w:val="3"/>
          <w:shd w:val="clear" w:color="auto" w:fill="FFFFFF"/>
        </w:rPr>
        <w:t>valon总线</w:t>
      </w:r>
      <w:r w:rsidRPr="006C2A6D">
        <w:rPr>
          <w:color w:val="333333"/>
          <w:spacing w:val="3"/>
          <w:shd w:val="clear" w:color="auto" w:fill="FFFFFF"/>
        </w:rPr>
        <w:t>协议而言，关键的几个信号是READ、WRITE、WAIT和READVALID。当READ/WRITE拉高代表读或写的请求，但是与WISHBONE不同的是，这个请求</w:t>
      </w:r>
      <w:r w:rsidR="00721396">
        <w:rPr>
          <w:rFonts w:hint="eastAsia"/>
          <w:color w:val="333333"/>
          <w:spacing w:val="3"/>
          <w:shd w:val="clear" w:color="auto" w:fill="FFFFFF"/>
        </w:rPr>
        <w:t>一直</w:t>
      </w:r>
      <w:r w:rsidRPr="006C2A6D">
        <w:rPr>
          <w:color w:val="333333"/>
          <w:spacing w:val="3"/>
          <w:shd w:val="clear" w:color="auto" w:fill="FFFFFF"/>
        </w:rPr>
        <w:t>保持到WAIT变低，在WAIT为高时，从机处理请求，对于写请求来说，只需等待WAIT变为低电平就可以，而对于读请求来说还需要等待READVALID变为高电平，才表明总线交互结束。</w:t>
      </w:r>
      <w:r w:rsidR="00176ACF">
        <w:rPr>
          <w:rFonts w:hint="eastAsia"/>
          <w:color w:val="333333"/>
          <w:spacing w:val="3"/>
          <w:shd w:val="clear" w:color="auto" w:fill="FFFFFF"/>
        </w:rPr>
        <w:t>在时序上，由于Avalon总线协议是S</w:t>
      </w:r>
      <w:r w:rsidR="00176ACF">
        <w:rPr>
          <w:color w:val="333333"/>
          <w:spacing w:val="3"/>
          <w:shd w:val="clear" w:color="auto" w:fill="FFFFFF"/>
        </w:rPr>
        <w:t>DRAM</w:t>
      </w:r>
      <w:r w:rsidR="00176ACF">
        <w:rPr>
          <w:rFonts w:hint="eastAsia"/>
          <w:color w:val="333333"/>
          <w:spacing w:val="3"/>
          <w:shd w:val="clear" w:color="auto" w:fill="FFFFFF"/>
        </w:rPr>
        <w:t>所使用的协议，</w:t>
      </w:r>
      <w:r w:rsidR="000E0C9E">
        <w:rPr>
          <w:rFonts w:hint="eastAsia"/>
          <w:color w:val="333333"/>
          <w:spacing w:val="3"/>
          <w:shd w:val="clear" w:color="auto" w:fill="FFFFFF"/>
        </w:rPr>
        <w:t>Wishbone总线协议是</w:t>
      </w:r>
      <w:r w:rsidR="00CC4C89">
        <w:rPr>
          <w:rFonts w:hint="eastAsia"/>
          <w:color w:val="333333"/>
          <w:spacing w:val="3"/>
          <w:shd w:val="clear" w:color="auto" w:fill="FFFFFF"/>
        </w:rPr>
        <w:t>整体SoC架构所使用的协议，</w:t>
      </w:r>
      <w:r w:rsidR="00901FE8">
        <w:rPr>
          <w:rFonts w:hint="eastAsia"/>
          <w:color w:val="333333"/>
          <w:spacing w:val="3"/>
          <w:shd w:val="clear" w:color="auto" w:fill="FFFFFF"/>
        </w:rPr>
        <w:t>所以Avalon总线上的时钟频率要比Wishbone总线上的时钟频率高</w:t>
      </w:r>
      <w:r w:rsidR="00CF62F3">
        <w:rPr>
          <w:rFonts w:hint="eastAsia"/>
          <w:color w:val="333333"/>
          <w:spacing w:val="3"/>
          <w:shd w:val="clear" w:color="auto" w:fill="FFFFFF"/>
        </w:rPr>
        <w:t>。</w:t>
      </w:r>
    </w:p>
    <w:p w:rsidR="009E6871" w:rsidRPr="006C2A6D" w:rsidRDefault="009E6871" w:rsidP="006C2A6D">
      <w:pPr>
        <w:spacing w:line="440" w:lineRule="exact"/>
        <w:ind w:firstLine="420"/>
        <w:jc w:val="both"/>
      </w:pPr>
      <w:r>
        <w:rPr>
          <w:rFonts w:hint="eastAsia"/>
        </w:rPr>
        <w:lastRenderedPageBreak/>
        <w:t>Wishbone总线到Avalon总线的转换需要根据信号的类型来进行转换。</w:t>
      </w:r>
      <w:r w:rsidR="00473D61">
        <w:rPr>
          <w:rFonts w:hint="eastAsia"/>
        </w:rPr>
        <w:t>将Wishbone信号转换为Avalon信号</w:t>
      </w:r>
      <w:r w:rsidR="002820FE">
        <w:rPr>
          <w:rFonts w:hint="eastAsia"/>
        </w:rPr>
        <w:t>需要将</w:t>
      </w:r>
      <w:r w:rsidR="00A753D4">
        <w:rPr>
          <w:rFonts w:hint="eastAsia"/>
        </w:rPr>
        <w:t>Wishbone总线中位数选择S</w:t>
      </w:r>
      <w:r w:rsidR="00A753D4">
        <w:t>EL</w:t>
      </w:r>
      <w:r w:rsidR="00A753D4">
        <w:rPr>
          <w:rFonts w:hint="eastAsia"/>
        </w:rPr>
        <w:t>与Avalon总线中</w:t>
      </w:r>
      <w:r w:rsidR="0027015B">
        <w:rPr>
          <w:rFonts w:hint="eastAsia"/>
        </w:rPr>
        <w:t>byteenable信号相对应，</w:t>
      </w:r>
      <w:r w:rsidR="00ED1599">
        <w:rPr>
          <w:rFonts w:hint="eastAsia"/>
        </w:rPr>
        <w:t>由于Wishbone总线为3</w:t>
      </w:r>
      <w:r w:rsidR="00ED1599">
        <w:t>2</w:t>
      </w:r>
      <w:r w:rsidR="00ED1599">
        <w:rPr>
          <w:rFonts w:hint="eastAsia"/>
        </w:rPr>
        <w:t>位，Avalon总线为1</w:t>
      </w:r>
      <w:r w:rsidR="00ED1599">
        <w:t>6</w:t>
      </w:r>
      <w:r w:rsidR="00ED1599">
        <w:rPr>
          <w:rFonts w:hint="eastAsia"/>
        </w:rPr>
        <w:t>位，所以S</w:t>
      </w:r>
      <w:r w:rsidR="00ED1599">
        <w:t>EL</w:t>
      </w:r>
      <w:r w:rsidR="00ED1599">
        <w:rPr>
          <w:rFonts w:hint="eastAsia"/>
        </w:rPr>
        <w:t>低两位和高粱为对应不同的1</w:t>
      </w:r>
      <w:r w:rsidR="00ED1599">
        <w:t>6</w:t>
      </w:r>
      <w:r w:rsidR="00ED1599">
        <w:rPr>
          <w:rFonts w:hint="eastAsia"/>
        </w:rPr>
        <w:t>位数据。</w:t>
      </w:r>
      <w:r w:rsidR="005C3991">
        <w:rPr>
          <w:rFonts w:hint="eastAsia"/>
        </w:rPr>
        <w:t>根据S</w:t>
      </w:r>
      <w:r w:rsidR="005C3991">
        <w:t>EL</w:t>
      </w:r>
      <w:r w:rsidR="005C3991">
        <w:rPr>
          <w:rFonts w:hint="eastAsia"/>
        </w:rPr>
        <w:t>高低的不同，需要更改地址，</w:t>
      </w:r>
      <w:r w:rsidR="00656AB4">
        <w:rPr>
          <w:rFonts w:hint="eastAsia"/>
        </w:rPr>
        <w:t>Avalon总线中地址最低位置</w:t>
      </w:r>
      <w:r w:rsidR="00656AB4">
        <w:t>0</w:t>
      </w:r>
      <w:r w:rsidR="00656AB4">
        <w:rPr>
          <w:rFonts w:hint="eastAsia"/>
        </w:rPr>
        <w:t>表示低1</w:t>
      </w:r>
      <w:r w:rsidR="00656AB4">
        <w:t>6</w:t>
      </w:r>
      <w:r w:rsidR="00656AB4">
        <w:rPr>
          <w:rFonts w:hint="eastAsia"/>
        </w:rPr>
        <w:t>位数据，置</w:t>
      </w:r>
      <w:r w:rsidR="00656AB4">
        <w:t>1</w:t>
      </w:r>
      <w:r w:rsidR="00656AB4">
        <w:rPr>
          <w:rFonts w:hint="eastAsia"/>
        </w:rPr>
        <w:t>表示高1</w:t>
      </w:r>
      <w:r w:rsidR="00656AB4">
        <w:t>6</w:t>
      </w:r>
      <w:r w:rsidR="00656AB4">
        <w:rPr>
          <w:rFonts w:hint="eastAsia"/>
        </w:rPr>
        <w:t>位数据</w:t>
      </w:r>
      <w:r w:rsidR="00C07A40">
        <w:rPr>
          <w:rFonts w:hint="eastAsia"/>
        </w:rPr>
        <w:t>。因为Avalon总线地址长度为2</w:t>
      </w:r>
      <w:r w:rsidR="00C07A40">
        <w:t>2</w:t>
      </w:r>
      <w:r w:rsidR="00C07A40">
        <w:rPr>
          <w:rFonts w:hint="eastAsia"/>
        </w:rPr>
        <w:t>，,所以</w:t>
      </w:r>
      <w:r w:rsidR="00D670DA">
        <w:rPr>
          <w:rFonts w:hint="eastAsia"/>
        </w:rPr>
        <w:t>地址有效位为Wishbone总线地址的第2到2</w:t>
      </w:r>
      <w:r w:rsidR="00D670DA">
        <w:t>2</w:t>
      </w:r>
      <w:r w:rsidR="00D670DA">
        <w:rPr>
          <w:rFonts w:hint="eastAsia"/>
        </w:rPr>
        <w:t>位二进制码</w:t>
      </w:r>
      <w:r w:rsidR="00C07A40">
        <w:rPr>
          <w:rFonts w:hint="eastAsia"/>
        </w:rPr>
        <w:t>，</w:t>
      </w:r>
      <w:r w:rsidR="0064325A">
        <w:rPr>
          <w:rFonts w:hint="eastAsia"/>
        </w:rPr>
        <w:t>最</w:t>
      </w:r>
      <w:r w:rsidR="00EE2BA0">
        <w:rPr>
          <w:rFonts w:hint="eastAsia"/>
        </w:rPr>
        <w:t>低位</w:t>
      </w:r>
      <w:r w:rsidR="0064325A">
        <w:rPr>
          <w:rFonts w:hint="eastAsia"/>
        </w:rPr>
        <w:t>为高低标志码。</w:t>
      </w:r>
    </w:p>
    <w:p w:rsidR="00DA7293" w:rsidRDefault="00DA7293" w:rsidP="00CD0A31">
      <w:pPr>
        <w:spacing w:line="440" w:lineRule="exact"/>
        <w:jc w:val="both"/>
      </w:pPr>
      <w:r>
        <w:tab/>
      </w:r>
      <w:r w:rsidR="00634584">
        <w:rPr>
          <w:rFonts w:hint="eastAsia"/>
        </w:rPr>
        <w:t>两种总线的相关信号转换完毕后，就必须对S</w:t>
      </w:r>
      <w:r w:rsidR="00634584">
        <w:t>DRAM</w:t>
      </w:r>
      <w:r w:rsidR="00634584">
        <w:rPr>
          <w:rFonts w:hint="eastAsia"/>
        </w:rPr>
        <w:t>内部读写信号进行设定以读写正确的数据。</w:t>
      </w:r>
      <w:r w:rsidR="008C39AE">
        <w:t>SDRAM</w:t>
      </w:r>
      <w:r w:rsidR="008C39AE">
        <w:rPr>
          <w:rFonts w:hint="eastAsia"/>
        </w:rPr>
        <w:t>的读写信号</w:t>
      </w:r>
      <w:r w:rsidR="00B305AA">
        <w:rPr>
          <w:rFonts w:hint="eastAsia"/>
        </w:rPr>
        <w:t>如图</w:t>
      </w:r>
      <w:r w:rsidR="00DA3AF7">
        <w:t>4-3</w:t>
      </w:r>
      <w:r w:rsidR="00B305AA">
        <w:rPr>
          <w:rFonts w:hint="eastAsia"/>
        </w:rPr>
        <w:t>和图4</w:t>
      </w:r>
      <w:r w:rsidR="00DA3AF7">
        <w:t>-4</w:t>
      </w:r>
      <w:r w:rsidR="00B305AA">
        <w:rPr>
          <w:rFonts w:hint="eastAsia"/>
        </w:rPr>
        <w:t>所示。</w:t>
      </w:r>
    </w:p>
    <w:p w:rsidR="00B522BF" w:rsidRDefault="00B522BF" w:rsidP="00CD0A31">
      <w:pPr>
        <w:spacing w:line="440" w:lineRule="exact"/>
        <w:jc w:val="both"/>
        <w:rPr>
          <w:rFonts w:hint="eastAsia"/>
        </w:rPr>
      </w:pPr>
    </w:p>
    <w:p w:rsidR="00DD6F79" w:rsidRDefault="00DD6F79" w:rsidP="00DD6F79">
      <w:pPr>
        <w:spacing w:line="360" w:lineRule="auto"/>
        <w:jc w:val="both"/>
      </w:pPr>
      <w:r>
        <w:tab/>
      </w:r>
      <w:r>
        <w:tab/>
      </w:r>
      <w:r>
        <w:tab/>
      </w:r>
      <w:r>
        <w:rPr>
          <w:noProof/>
        </w:rPr>
        <w:drawing>
          <wp:inline distT="0" distB="0" distL="0" distR="0" wp14:anchorId="59CA7802" wp14:editId="68E08705">
            <wp:extent cx="4152900" cy="1752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3263" cy="1752753"/>
                    </a:xfrm>
                    <a:prstGeom prst="rect">
                      <a:avLst/>
                    </a:prstGeom>
                  </pic:spPr>
                </pic:pic>
              </a:graphicData>
            </a:graphic>
          </wp:inline>
        </w:drawing>
      </w:r>
    </w:p>
    <w:p w:rsidR="007A540B" w:rsidRDefault="00DD6F79" w:rsidP="00DD6F79">
      <w:pPr>
        <w:spacing w:line="440" w:lineRule="exact"/>
        <w:ind w:left="2940" w:firstLine="420"/>
        <w:jc w:val="both"/>
        <w:rPr>
          <w:sz w:val="21"/>
          <w:szCs w:val="21"/>
        </w:rPr>
      </w:pPr>
      <w:r w:rsidRPr="00DD6F79">
        <w:rPr>
          <w:rFonts w:hint="eastAsia"/>
          <w:sz w:val="21"/>
          <w:szCs w:val="21"/>
        </w:rPr>
        <w:t>图4</w:t>
      </w:r>
      <w:r w:rsidR="00DA3AF7">
        <w:rPr>
          <w:sz w:val="21"/>
          <w:szCs w:val="21"/>
        </w:rPr>
        <w:t>-3</w:t>
      </w:r>
      <w:r w:rsidRPr="00DD6F79">
        <w:rPr>
          <w:sz w:val="21"/>
          <w:szCs w:val="21"/>
        </w:rPr>
        <w:t xml:space="preserve"> SDRAM</w:t>
      </w:r>
      <w:r w:rsidRPr="00DD6F79">
        <w:rPr>
          <w:rFonts w:hint="eastAsia"/>
          <w:sz w:val="21"/>
          <w:szCs w:val="21"/>
        </w:rPr>
        <w:t>读信号波形</w:t>
      </w:r>
    </w:p>
    <w:p w:rsidR="00B522BF" w:rsidRPr="00DD6F79" w:rsidRDefault="00B522BF" w:rsidP="00DD6F79">
      <w:pPr>
        <w:spacing w:line="440" w:lineRule="exact"/>
        <w:ind w:left="2940" w:firstLine="420"/>
        <w:jc w:val="both"/>
        <w:rPr>
          <w:rFonts w:hint="eastAsia"/>
          <w:sz w:val="21"/>
          <w:szCs w:val="21"/>
        </w:rPr>
      </w:pPr>
    </w:p>
    <w:p w:rsidR="007458DC" w:rsidRPr="00EC580A" w:rsidRDefault="00DD6F79" w:rsidP="00DD6F79">
      <w:pPr>
        <w:spacing w:line="360" w:lineRule="auto"/>
        <w:ind w:firstLine="420"/>
        <w:jc w:val="center"/>
        <w:rPr>
          <w:sz w:val="21"/>
          <w:szCs w:val="21"/>
        </w:rPr>
      </w:pPr>
      <w:r>
        <w:rPr>
          <w:noProof/>
        </w:rPr>
        <w:drawing>
          <wp:inline distT="0" distB="0" distL="0" distR="0" wp14:anchorId="62338ACB" wp14:editId="0546CD79">
            <wp:extent cx="4168501" cy="1615580"/>
            <wp:effectExtent l="0" t="0" r="381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8501" cy="1615580"/>
                    </a:xfrm>
                    <a:prstGeom prst="rect">
                      <a:avLst/>
                    </a:prstGeom>
                  </pic:spPr>
                </pic:pic>
              </a:graphicData>
            </a:graphic>
          </wp:inline>
        </w:drawing>
      </w:r>
    </w:p>
    <w:p w:rsidR="007A540B" w:rsidRDefault="00DD6F79" w:rsidP="00DD6F79">
      <w:pPr>
        <w:spacing w:line="360" w:lineRule="auto"/>
        <w:ind w:firstLine="420"/>
        <w:jc w:val="center"/>
        <w:rPr>
          <w:sz w:val="21"/>
          <w:szCs w:val="21"/>
        </w:rPr>
      </w:pPr>
      <w:r>
        <w:rPr>
          <w:rFonts w:hint="eastAsia"/>
          <w:sz w:val="21"/>
          <w:szCs w:val="21"/>
        </w:rPr>
        <w:t>图</w:t>
      </w:r>
      <w:r>
        <w:rPr>
          <w:sz w:val="21"/>
          <w:szCs w:val="21"/>
        </w:rPr>
        <w:t>4</w:t>
      </w:r>
      <w:r w:rsidR="00DA3AF7">
        <w:rPr>
          <w:sz w:val="21"/>
          <w:szCs w:val="21"/>
        </w:rPr>
        <w:t>-4</w:t>
      </w:r>
      <w:r>
        <w:rPr>
          <w:sz w:val="21"/>
          <w:szCs w:val="21"/>
        </w:rPr>
        <w:t xml:space="preserve"> SDRAM</w:t>
      </w:r>
      <w:r>
        <w:rPr>
          <w:rFonts w:hint="eastAsia"/>
          <w:sz w:val="21"/>
          <w:szCs w:val="21"/>
        </w:rPr>
        <w:t>写信号波形</w:t>
      </w:r>
    </w:p>
    <w:p w:rsidR="00B522BF" w:rsidRDefault="00B522BF" w:rsidP="00DD6F79">
      <w:pPr>
        <w:spacing w:line="360" w:lineRule="auto"/>
        <w:ind w:firstLine="420"/>
        <w:jc w:val="center"/>
        <w:rPr>
          <w:rFonts w:hint="eastAsia"/>
          <w:sz w:val="21"/>
          <w:szCs w:val="21"/>
        </w:rPr>
      </w:pPr>
    </w:p>
    <w:p w:rsidR="00DD6F79" w:rsidRDefault="00885DD4" w:rsidP="00DD6F79">
      <w:pPr>
        <w:spacing w:line="360" w:lineRule="auto"/>
      </w:pPr>
      <w:r>
        <w:tab/>
      </w:r>
      <w:r>
        <w:rPr>
          <w:rFonts w:hint="eastAsia"/>
        </w:rPr>
        <w:t>根据图4</w:t>
      </w:r>
      <w:r w:rsidR="00DA3AF7">
        <w:t>-3</w:t>
      </w:r>
      <w:r>
        <w:rPr>
          <w:rFonts w:hint="eastAsia"/>
        </w:rPr>
        <w:t>所示的读信号波形可以得知，</w:t>
      </w:r>
      <w:proofErr w:type="gramStart"/>
      <w:r w:rsidR="00F018A8">
        <w:rPr>
          <w:rFonts w:hint="eastAsia"/>
        </w:rPr>
        <w:t>当低电平</w:t>
      </w:r>
      <w:proofErr w:type="gramEnd"/>
      <w:r w:rsidR="00F018A8">
        <w:rPr>
          <w:rFonts w:hint="eastAsia"/>
        </w:rPr>
        <w:t>有效的read</w:t>
      </w:r>
      <w:r w:rsidR="00F018A8">
        <w:t>_n</w:t>
      </w:r>
      <w:r w:rsidR="00F018A8">
        <w:rPr>
          <w:rFonts w:hint="eastAsia"/>
        </w:rPr>
        <w:t>为低电平时，视为一次读请求，</w:t>
      </w:r>
      <w:r w:rsidR="0029144A">
        <w:rPr>
          <w:rFonts w:hint="eastAsia"/>
        </w:rPr>
        <w:t>S</w:t>
      </w:r>
      <w:r w:rsidR="0029144A">
        <w:t>DRAM</w:t>
      </w:r>
      <w:r w:rsidR="0029144A">
        <w:rPr>
          <w:rFonts w:hint="eastAsia"/>
        </w:rPr>
        <w:t>进行一次读操作</w:t>
      </w:r>
      <w:r w:rsidR="00F72613">
        <w:rPr>
          <w:rFonts w:hint="eastAsia"/>
        </w:rPr>
        <w:t>。</w:t>
      </w:r>
      <w:r w:rsidR="006F098E">
        <w:rPr>
          <w:rFonts w:hint="eastAsia"/>
        </w:rPr>
        <w:t>此时如果片选信号chipselect为高电平则此次请求不被忽略。</w:t>
      </w:r>
      <w:r w:rsidR="006D41BC">
        <w:rPr>
          <w:rFonts w:hint="eastAsia"/>
        </w:rPr>
        <w:t>要读取S</w:t>
      </w:r>
      <w:r w:rsidR="006D41BC">
        <w:t>DRAM</w:t>
      </w:r>
      <w:r w:rsidR="006D41BC">
        <w:rPr>
          <w:rFonts w:hint="eastAsia"/>
        </w:rPr>
        <w:t>的数据需要对应的地址address和数据位数选</w:t>
      </w:r>
      <w:r w:rsidR="006D41BC">
        <w:rPr>
          <w:rFonts w:hint="eastAsia"/>
        </w:rPr>
        <w:lastRenderedPageBreak/>
        <w:t>择信号byteenable。</w:t>
      </w:r>
      <w:r w:rsidR="00317A5F">
        <w:rPr>
          <w:rFonts w:hint="eastAsia"/>
        </w:rPr>
        <w:t>当等待请求waitrequest无效的时候，表示</w:t>
      </w:r>
      <w:r w:rsidR="00317A5F">
        <w:t>SDRAM</w:t>
      </w:r>
      <w:r w:rsidR="00317A5F">
        <w:rPr>
          <w:rFonts w:hint="eastAsia"/>
        </w:rPr>
        <w:t>空闲，</w:t>
      </w:r>
      <w:r w:rsidR="00BE3F23">
        <w:rPr>
          <w:rFonts w:hint="eastAsia"/>
        </w:rPr>
        <w:t>响应操作，</w:t>
      </w:r>
      <w:r w:rsidR="00BB1B36">
        <w:rPr>
          <w:rFonts w:hint="eastAsia"/>
        </w:rPr>
        <w:t>当读允许信号readdatavalid有效时，开始根据输入的地址和位数信号读取相应位置的数据，读取数据完成后</w:t>
      </w:r>
      <w:r w:rsidR="00B57AC5">
        <w:rPr>
          <w:rFonts w:hint="eastAsia"/>
        </w:rPr>
        <w:t>输入下一组数据信息。若读允许相关信号未发生改变则再次进行读，直到读不允许。</w:t>
      </w:r>
    </w:p>
    <w:p w:rsidR="00B85CFB" w:rsidRDefault="00B85CFB" w:rsidP="00B85CFB">
      <w:pPr>
        <w:spacing w:line="360" w:lineRule="auto"/>
        <w:ind w:firstLine="420"/>
      </w:pPr>
      <w:r>
        <w:rPr>
          <w:rFonts w:hint="eastAsia"/>
        </w:rPr>
        <w:t>根据图4</w:t>
      </w:r>
      <w:r w:rsidR="00DA3AF7">
        <w:t>-4</w:t>
      </w:r>
      <w:r>
        <w:rPr>
          <w:rFonts w:hint="eastAsia"/>
        </w:rPr>
        <w:t>所示</w:t>
      </w:r>
      <w:r w:rsidR="00E9722A">
        <w:rPr>
          <w:rFonts w:hint="eastAsia"/>
        </w:rPr>
        <w:t>的写信号波形可以得知，</w:t>
      </w:r>
      <w:proofErr w:type="gramStart"/>
      <w:r w:rsidR="00E9722A">
        <w:rPr>
          <w:rFonts w:hint="eastAsia"/>
        </w:rPr>
        <w:t>当低电平</w:t>
      </w:r>
      <w:proofErr w:type="gramEnd"/>
      <w:r w:rsidR="00E9722A">
        <w:rPr>
          <w:rFonts w:hint="eastAsia"/>
        </w:rPr>
        <w:t>有效的write</w:t>
      </w:r>
      <w:r w:rsidR="00E9722A">
        <w:t>_n</w:t>
      </w:r>
      <w:r w:rsidR="00E9722A">
        <w:rPr>
          <w:rFonts w:hint="eastAsia"/>
        </w:rPr>
        <w:t>为低电平时，视为一次</w:t>
      </w:r>
      <w:r w:rsidR="00F72613">
        <w:rPr>
          <w:rFonts w:hint="eastAsia"/>
        </w:rPr>
        <w:t>写</w:t>
      </w:r>
      <w:r w:rsidR="00E9722A">
        <w:rPr>
          <w:rFonts w:hint="eastAsia"/>
        </w:rPr>
        <w:t>请求，S</w:t>
      </w:r>
      <w:r w:rsidR="00E9722A">
        <w:t>DRAM</w:t>
      </w:r>
      <w:r w:rsidR="00E9722A">
        <w:rPr>
          <w:rFonts w:hint="eastAsia"/>
        </w:rPr>
        <w:t>进行一次</w:t>
      </w:r>
      <w:r w:rsidR="00F72613">
        <w:rPr>
          <w:rFonts w:hint="eastAsia"/>
        </w:rPr>
        <w:t>写</w:t>
      </w:r>
      <w:r w:rsidR="00E9722A">
        <w:rPr>
          <w:rFonts w:hint="eastAsia"/>
        </w:rPr>
        <w:t>操作</w:t>
      </w:r>
      <w:r w:rsidR="00F72613">
        <w:rPr>
          <w:rFonts w:hint="eastAsia"/>
        </w:rPr>
        <w:t>。</w:t>
      </w:r>
      <w:r w:rsidR="006D41BC">
        <w:rPr>
          <w:rFonts w:hint="eastAsia"/>
        </w:rPr>
        <w:t>此时如果片选信号chipselect为高电平则此次请求不被忽略。要写S</w:t>
      </w:r>
      <w:r w:rsidR="006D41BC">
        <w:t>DRAM</w:t>
      </w:r>
      <w:r w:rsidR="006D41BC">
        <w:rPr>
          <w:rFonts w:hint="eastAsia"/>
        </w:rPr>
        <w:t>的数据需要对应的地址address、数据位数选择信号byteenable和要写的数据writedata。</w:t>
      </w:r>
      <w:r w:rsidR="001D6EF0">
        <w:rPr>
          <w:rFonts w:hint="eastAsia"/>
        </w:rPr>
        <w:t>当等待请求waitrequest无效的时候，表示</w:t>
      </w:r>
      <w:r w:rsidR="001D6EF0">
        <w:t>SDRAM</w:t>
      </w:r>
      <w:r w:rsidR="001D6EF0">
        <w:rPr>
          <w:rFonts w:hint="eastAsia"/>
        </w:rPr>
        <w:t>空闲，响应操作</w:t>
      </w:r>
      <w:r w:rsidR="00603DAB">
        <w:rPr>
          <w:rFonts w:hint="eastAsia"/>
        </w:rPr>
        <w:t>，直接往对应地址写数据。</w:t>
      </w:r>
    </w:p>
    <w:p w:rsidR="00133FC4" w:rsidRDefault="00327643" w:rsidP="00B85CFB">
      <w:pPr>
        <w:spacing w:line="360" w:lineRule="auto"/>
        <w:ind w:firstLine="420"/>
      </w:pPr>
      <w:r>
        <w:rPr>
          <w:rFonts w:hint="eastAsia"/>
        </w:rPr>
        <w:t>在实验系统的wb</w:t>
      </w:r>
      <w:r>
        <w:t>32_avalon16</w:t>
      </w:r>
      <w:r>
        <w:rPr>
          <w:rFonts w:hint="eastAsia"/>
        </w:rPr>
        <w:t>转换桥中，</w:t>
      </w:r>
      <w:r w:rsidR="00DF089C">
        <w:rPr>
          <w:rFonts w:hint="eastAsia"/>
        </w:rPr>
        <w:t>定义了1</w:t>
      </w:r>
      <w:r w:rsidR="00DF089C">
        <w:t>0</w:t>
      </w:r>
      <w:r w:rsidR="00DF089C">
        <w:rPr>
          <w:rFonts w:hint="eastAsia"/>
        </w:rPr>
        <w:t>种状态。分别为：准备状态、写低位等待、写低位、写高位等待、写高位、读低位等待、读低位、读高位等待、读高位、完成。</w:t>
      </w:r>
    </w:p>
    <w:p w:rsidR="003C5812" w:rsidRDefault="003C5812" w:rsidP="00B85CFB">
      <w:pPr>
        <w:spacing w:line="360" w:lineRule="auto"/>
        <w:ind w:firstLine="420"/>
      </w:pPr>
      <w:r>
        <w:rPr>
          <w:rFonts w:hint="eastAsia"/>
        </w:rPr>
        <w:t>准备状态中，</w:t>
      </w:r>
      <w:r w:rsidR="00920520">
        <w:rPr>
          <w:rFonts w:hint="eastAsia"/>
        </w:rPr>
        <w:t>需要根据请求区分是读还是写操作，</w:t>
      </w:r>
      <w:r w:rsidR="005F607E">
        <w:rPr>
          <w:rFonts w:hint="eastAsia"/>
        </w:rPr>
        <w:t>确认操作后跳转到对应的低位等待状态。</w:t>
      </w:r>
    </w:p>
    <w:p w:rsidR="00D81F12" w:rsidRDefault="00D81F12" w:rsidP="00B85CFB">
      <w:pPr>
        <w:spacing w:line="360" w:lineRule="auto"/>
        <w:ind w:firstLine="420"/>
      </w:pPr>
      <w:r>
        <w:rPr>
          <w:rFonts w:hint="eastAsia"/>
        </w:rPr>
        <w:t>如果请求为写</w:t>
      </w:r>
      <w:r w:rsidR="00D14F1C">
        <w:rPr>
          <w:rFonts w:hint="eastAsia"/>
        </w:rPr>
        <w:t>，则跳转到写低位等待，设定write</w:t>
      </w:r>
      <w:r w:rsidR="00D14F1C">
        <w:t>_n</w:t>
      </w:r>
      <w:r w:rsidR="00D14F1C">
        <w:rPr>
          <w:rFonts w:hint="eastAsia"/>
        </w:rPr>
        <w:t>低电平</w:t>
      </w:r>
      <w:r w:rsidR="000F59DF">
        <w:rPr>
          <w:rFonts w:hint="eastAsia"/>
        </w:rPr>
        <w:t>。</w:t>
      </w:r>
      <w:r w:rsidR="00D371FC">
        <w:rPr>
          <w:rFonts w:hint="eastAsia"/>
        </w:rPr>
        <w:t>如果没有等待请求则跳转到写低位，</w:t>
      </w:r>
      <w:r w:rsidR="000F59DF">
        <w:rPr>
          <w:rFonts w:hint="eastAsia"/>
        </w:rPr>
        <w:t>反之继续等待。</w:t>
      </w:r>
      <w:r w:rsidR="00A05717">
        <w:rPr>
          <w:rFonts w:hint="eastAsia"/>
        </w:rPr>
        <w:t>在写低位中根据avalon总线的地址格式将wishbone地址转换为avalon地址，并输出wishbone数据的低1</w:t>
      </w:r>
      <w:r w:rsidR="00A05717">
        <w:t>6</w:t>
      </w:r>
      <w:r w:rsidR="00A05717">
        <w:rPr>
          <w:rFonts w:hint="eastAsia"/>
        </w:rPr>
        <w:t>位</w:t>
      </w:r>
      <w:r w:rsidR="003E5BF9">
        <w:rPr>
          <w:rFonts w:hint="eastAsia"/>
        </w:rPr>
        <w:t>，之后转到写高位等待。</w:t>
      </w:r>
      <w:r w:rsidR="000031FA">
        <w:rPr>
          <w:rFonts w:hint="eastAsia"/>
        </w:rPr>
        <w:t>如果没有等待请求则跳转到写高位，反之继续等待。写高位输出wishbone数据的高1</w:t>
      </w:r>
      <w:r w:rsidR="000031FA">
        <w:t>6</w:t>
      </w:r>
      <w:r w:rsidR="000031FA">
        <w:rPr>
          <w:rFonts w:hint="eastAsia"/>
        </w:rPr>
        <w:t>位。输出完毕后跳转到结束，设置write_</w:t>
      </w:r>
      <w:r w:rsidR="000031FA">
        <w:t>n</w:t>
      </w:r>
      <w:r w:rsidR="000031FA">
        <w:rPr>
          <w:rFonts w:hint="eastAsia"/>
        </w:rPr>
        <w:t>为高电平，然后返回到准备状态等待下一次请求。</w:t>
      </w:r>
    </w:p>
    <w:p w:rsidR="005D7F58" w:rsidRDefault="005D7F58" w:rsidP="005D7F58">
      <w:pPr>
        <w:spacing w:line="360" w:lineRule="auto"/>
        <w:ind w:firstLine="420"/>
      </w:pPr>
      <w:r>
        <w:rPr>
          <w:rFonts w:hint="eastAsia"/>
        </w:rPr>
        <w:t>如果请求为读，则跳转到读低位等待，设定read</w:t>
      </w:r>
      <w:r>
        <w:t>_n</w:t>
      </w:r>
      <w:r>
        <w:rPr>
          <w:rFonts w:hint="eastAsia"/>
        </w:rPr>
        <w:t>低电平</w:t>
      </w:r>
      <w:r w:rsidR="00713DDF">
        <w:rPr>
          <w:rFonts w:hint="eastAsia"/>
        </w:rPr>
        <w:t>，并且根据地址变换将数据地址和数据位数选择输出</w:t>
      </w:r>
      <w:r>
        <w:rPr>
          <w:rFonts w:hint="eastAsia"/>
        </w:rPr>
        <w:t>。</w:t>
      </w:r>
      <w:r w:rsidR="00B74B87">
        <w:rPr>
          <w:rFonts w:hint="eastAsia"/>
        </w:rPr>
        <w:t>如果没有等待且读允许</w:t>
      </w:r>
      <w:r>
        <w:rPr>
          <w:rFonts w:hint="eastAsia"/>
        </w:rPr>
        <w:t>则跳转到</w:t>
      </w:r>
      <w:r w:rsidR="00B32E42">
        <w:rPr>
          <w:rFonts w:hint="eastAsia"/>
        </w:rPr>
        <w:t>读</w:t>
      </w:r>
      <w:r>
        <w:rPr>
          <w:rFonts w:hint="eastAsia"/>
        </w:rPr>
        <w:t>低位，反之继续等待。在</w:t>
      </w:r>
      <w:r w:rsidR="00B32E42">
        <w:rPr>
          <w:rFonts w:hint="eastAsia"/>
        </w:rPr>
        <w:t>读</w:t>
      </w:r>
      <w:r>
        <w:rPr>
          <w:rFonts w:hint="eastAsia"/>
        </w:rPr>
        <w:t>低位中</w:t>
      </w:r>
      <w:r w:rsidR="00B32E42">
        <w:rPr>
          <w:rFonts w:hint="eastAsia"/>
        </w:rPr>
        <w:t>将得到的数据写给wishbone数据的低1</w:t>
      </w:r>
      <w:r w:rsidR="00B32E42">
        <w:t>6</w:t>
      </w:r>
      <w:r w:rsidR="00B32E42">
        <w:rPr>
          <w:rFonts w:hint="eastAsia"/>
        </w:rPr>
        <w:t>位</w:t>
      </w:r>
      <w:r w:rsidR="00BC20A0">
        <w:rPr>
          <w:rFonts w:hint="eastAsia"/>
        </w:rPr>
        <w:t>，然后跳转到读高位等待</w:t>
      </w:r>
      <w:r>
        <w:rPr>
          <w:rFonts w:hint="eastAsia"/>
        </w:rPr>
        <w:t>。</w:t>
      </w:r>
      <w:r w:rsidR="00E60EE2">
        <w:rPr>
          <w:rFonts w:hint="eastAsia"/>
        </w:rPr>
        <w:t>在读高位等待中输出需求数据的地址和位数选择信号</w:t>
      </w:r>
      <w:r w:rsidR="00E23A36">
        <w:rPr>
          <w:rFonts w:hint="eastAsia"/>
        </w:rPr>
        <w:t>，如果没有等待且读允许，则跳转到读高位</w:t>
      </w:r>
      <w:r>
        <w:rPr>
          <w:rFonts w:hint="eastAsia"/>
        </w:rPr>
        <w:t>。</w:t>
      </w:r>
      <w:r w:rsidR="00CD5C70">
        <w:rPr>
          <w:rFonts w:hint="eastAsia"/>
        </w:rPr>
        <w:t>读高位将读取的数据赋值给wishbone的高1</w:t>
      </w:r>
      <w:r w:rsidR="00CD5C70">
        <w:t>6</w:t>
      </w:r>
      <w:r w:rsidR="00CD5C70">
        <w:rPr>
          <w:rFonts w:hint="eastAsia"/>
        </w:rPr>
        <w:t>位，此时一个完整的3</w:t>
      </w:r>
      <w:r w:rsidR="00CD5C70">
        <w:t>2</w:t>
      </w:r>
      <w:r w:rsidR="00CD5C70">
        <w:rPr>
          <w:rFonts w:hint="eastAsia"/>
        </w:rPr>
        <w:t>位wishbone数据被读出。</w:t>
      </w:r>
      <w:r w:rsidR="000B3848">
        <w:rPr>
          <w:rFonts w:hint="eastAsia"/>
        </w:rPr>
        <w:t>读取</w:t>
      </w:r>
      <w:r>
        <w:rPr>
          <w:rFonts w:hint="eastAsia"/>
        </w:rPr>
        <w:t>完毕后跳转到结束，设置</w:t>
      </w:r>
      <w:r w:rsidR="00AE5C89">
        <w:rPr>
          <w:rFonts w:hint="eastAsia"/>
        </w:rPr>
        <w:t>read</w:t>
      </w:r>
      <w:r>
        <w:rPr>
          <w:rFonts w:hint="eastAsia"/>
        </w:rPr>
        <w:t>_</w:t>
      </w:r>
      <w:r>
        <w:t>n</w:t>
      </w:r>
      <w:r>
        <w:rPr>
          <w:rFonts w:hint="eastAsia"/>
        </w:rPr>
        <w:t>为高电平，然后返回到准备状态等待下一次请求。</w:t>
      </w:r>
    </w:p>
    <w:p w:rsidR="005D7F58" w:rsidRDefault="00281B47" w:rsidP="00B85CFB">
      <w:pPr>
        <w:spacing w:line="360" w:lineRule="auto"/>
        <w:ind w:firstLine="420"/>
      </w:pPr>
      <w:r>
        <w:rPr>
          <w:rFonts w:hint="eastAsia"/>
        </w:rPr>
        <w:t>读写状态转换如图4</w:t>
      </w:r>
      <w:r w:rsidR="007E7C76">
        <w:t>-5</w:t>
      </w:r>
      <w:r>
        <w:rPr>
          <w:rFonts w:hint="eastAsia"/>
        </w:rPr>
        <w:t>所示。</w:t>
      </w:r>
    </w:p>
    <w:p w:rsidR="00B522BF" w:rsidRDefault="00B522BF" w:rsidP="00B85CFB">
      <w:pPr>
        <w:spacing w:line="360" w:lineRule="auto"/>
        <w:ind w:firstLine="420"/>
        <w:rPr>
          <w:rFonts w:hint="eastAsia"/>
        </w:rPr>
      </w:pPr>
    </w:p>
    <w:p w:rsidR="00281B47" w:rsidRDefault="002A7335" w:rsidP="002A7335">
      <w:pPr>
        <w:spacing w:line="360" w:lineRule="auto"/>
      </w:pPr>
      <w:r>
        <w:rPr>
          <w:noProof/>
        </w:rPr>
        <w:drawing>
          <wp:inline distT="0" distB="0" distL="0" distR="0" wp14:anchorId="17613989" wp14:editId="28024F89">
            <wp:extent cx="5532120" cy="16611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2120" cy="1661160"/>
                    </a:xfrm>
                    <a:prstGeom prst="rect">
                      <a:avLst/>
                    </a:prstGeom>
                  </pic:spPr>
                </pic:pic>
              </a:graphicData>
            </a:graphic>
          </wp:inline>
        </w:drawing>
      </w:r>
    </w:p>
    <w:p w:rsidR="002A7335" w:rsidRDefault="002A7335" w:rsidP="002A7335">
      <w:pPr>
        <w:spacing w:line="360" w:lineRule="auto"/>
        <w:ind w:left="2520" w:firstLineChars="300" w:firstLine="630"/>
        <w:rPr>
          <w:sz w:val="21"/>
          <w:szCs w:val="21"/>
        </w:rPr>
      </w:pPr>
      <w:r w:rsidRPr="002A7335">
        <w:rPr>
          <w:rFonts w:hint="eastAsia"/>
          <w:sz w:val="21"/>
          <w:szCs w:val="21"/>
        </w:rPr>
        <w:t>图4</w:t>
      </w:r>
      <w:r w:rsidR="007E7C76">
        <w:rPr>
          <w:sz w:val="21"/>
          <w:szCs w:val="21"/>
        </w:rPr>
        <w:t>-5</w:t>
      </w:r>
      <w:r w:rsidRPr="002A7335">
        <w:rPr>
          <w:sz w:val="21"/>
          <w:szCs w:val="21"/>
        </w:rPr>
        <w:t xml:space="preserve"> </w:t>
      </w:r>
      <w:r w:rsidRPr="002A7335">
        <w:rPr>
          <w:rFonts w:hint="eastAsia"/>
          <w:sz w:val="21"/>
          <w:szCs w:val="21"/>
        </w:rPr>
        <w:t>读写状态转换</w:t>
      </w:r>
    </w:p>
    <w:p w:rsidR="00B522BF" w:rsidRDefault="00B522BF" w:rsidP="002A7335">
      <w:pPr>
        <w:spacing w:line="360" w:lineRule="auto"/>
        <w:ind w:left="2520" w:firstLineChars="300" w:firstLine="630"/>
        <w:rPr>
          <w:rFonts w:hint="eastAsia"/>
          <w:sz w:val="21"/>
          <w:szCs w:val="21"/>
        </w:rPr>
      </w:pPr>
    </w:p>
    <w:p w:rsidR="001B0DE2" w:rsidRPr="001B0DE2" w:rsidRDefault="00EF5569" w:rsidP="00C84156">
      <w:pPr>
        <w:pStyle w:val="af1"/>
        <w:shd w:val="clear" w:color="auto" w:fill="FFFFFF"/>
        <w:spacing w:before="0" w:beforeAutospacing="0" w:after="0" w:afterAutospacing="0" w:line="360" w:lineRule="auto"/>
        <w:ind w:firstLine="420"/>
        <w:rPr>
          <w:color w:val="333333"/>
          <w:spacing w:val="3"/>
        </w:rPr>
      </w:pPr>
      <w:r w:rsidRPr="001B0DE2">
        <w:rPr>
          <w:color w:val="333333"/>
          <w:spacing w:val="3"/>
        </w:rPr>
        <w:t>有了这部分之后，下面</w:t>
      </w:r>
      <w:r w:rsidR="001B0DE2" w:rsidRPr="001B0DE2">
        <w:rPr>
          <w:rFonts w:hint="eastAsia"/>
          <w:color w:val="333333"/>
          <w:spacing w:val="3"/>
        </w:rPr>
        <w:t>解析</w:t>
      </w:r>
      <w:r w:rsidRPr="001B0DE2">
        <w:rPr>
          <w:color w:val="333333"/>
          <w:spacing w:val="3"/>
        </w:rPr>
        <w:t>总线转换桥的编写，参见</w:t>
      </w:r>
      <w:r w:rsidRPr="001B0DE2">
        <w:rPr>
          <w:rStyle w:val="HTML1"/>
          <w:color w:val="333333"/>
          <w:spacing w:val="3"/>
          <w:bdr w:val="none" w:sz="0" w:space="0" w:color="auto" w:frame="1"/>
        </w:rPr>
        <w:t>wb32_avalon16</w:t>
      </w:r>
      <w:r w:rsidRPr="001B0DE2">
        <w:rPr>
          <w:color w:val="333333"/>
          <w:spacing w:val="3"/>
        </w:rPr>
        <w:t>代码，这里不具体分析，因为不确定是否完全正确，大致的思路是构建一个状态机，当</w:t>
      </w:r>
      <w:r w:rsidR="00CB30A2">
        <w:rPr>
          <w:rStyle w:val="HTML1"/>
          <w:color w:val="333333"/>
          <w:spacing w:val="3"/>
          <w:bdr w:val="none" w:sz="0" w:space="0" w:color="auto" w:frame="1"/>
        </w:rPr>
        <w:t>W</w:t>
      </w:r>
      <w:r w:rsidRPr="001B0DE2">
        <w:rPr>
          <w:rStyle w:val="HTML1"/>
          <w:color w:val="333333"/>
          <w:spacing w:val="3"/>
          <w:bdr w:val="none" w:sz="0" w:space="0" w:color="auto" w:frame="1"/>
        </w:rPr>
        <w:t>ishbone</w:t>
      </w:r>
      <w:r w:rsidRPr="001B0DE2">
        <w:rPr>
          <w:color w:val="333333"/>
          <w:spacing w:val="3"/>
        </w:rPr>
        <w:t>总线上有请求时，也就是</w:t>
      </w:r>
      <w:r w:rsidR="00AD65C4">
        <w:rPr>
          <w:rStyle w:val="HTML1"/>
          <w:color w:val="333333"/>
          <w:spacing w:val="3"/>
          <w:bdr w:val="none" w:sz="0" w:space="0" w:color="auto" w:frame="1"/>
        </w:rPr>
        <w:t>CYC</w:t>
      </w:r>
      <w:r w:rsidRPr="001B0DE2">
        <w:rPr>
          <w:color w:val="333333"/>
          <w:spacing w:val="3"/>
        </w:rPr>
        <w:t>和</w:t>
      </w:r>
      <w:r w:rsidR="00AD65C4">
        <w:rPr>
          <w:rStyle w:val="HTML1"/>
          <w:color w:val="333333"/>
          <w:spacing w:val="3"/>
          <w:bdr w:val="none" w:sz="0" w:space="0" w:color="auto" w:frame="1"/>
        </w:rPr>
        <w:t>STB</w:t>
      </w:r>
      <w:r w:rsidRPr="001B0DE2">
        <w:rPr>
          <w:color w:val="333333"/>
          <w:spacing w:val="3"/>
        </w:rPr>
        <w:t>都为1，那么就开始进行转换工作，在开始之前，有一个等待cnt的操作，出于担心时序的影响，因为</w:t>
      </w:r>
      <w:r w:rsidRPr="001B0DE2">
        <w:rPr>
          <w:rStyle w:val="HTML1"/>
          <w:color w:val="333333"/>
          <w:spacing w:val="3"/>
          <w:bdr w:val="none" w:sz="0" w:space="0" w:color="auto" w:frame="1"/>
        </w:rPr>
        <w:t>setup time</w:t>
      </w:r>
      <w:r w:rsidRPr="001B0DE2">
        <w:rPr>
          <w:color w:val="333333"/>
          <w:spacing w:val="3"/>
        </w:rPr>
        <w:t>小于0，所以又等待了十几个</w:t>
      </w:r>
      <w:r w:rsidR="00B73DEB">
        <w:rPr>
          <w:color w:val="333333"/>
          <w:spacing w:val="3"/>
        </w:rPr>
        <w:t>S</w:t>
      </w:r>
      <w:r w:rsidRPr="001B0DE2">
        <w:rPr>
          <w:color w:val="333333"/>
          <w:spacing w:val="3"/>
        </w:rPr>
        <w:t>dram频率的周期。这里SDRAM主频150MHz,总线20MHz。</w:t>
      </w:r>
      <w:r w:rsidR="001B0DE2" w:rsidRPr="001B0DE2">
        <w:rPr>
          <w:color w:val="333333"/>
          <w:spacing w:val="3"/>
        </w:rPr>
        <w:t>如果发现仍然有</w:t>
      </w:r>
      <w:r w:rsidR="00AD65C4">
        <w:rPr>
          <w:rStyle w:val="HTML1"/>
          <w:color w:val="333333"/>
          <w:spacing w:val="3"/>
          <w:bdr w:val="none" w:sz="0" w:space="0" w:color="auto" w:frame="1"/>
        </w:rPr>
        <w:t>CYC</w:t>
      </w:r>
      <w:r w:rsidR="001B0DE2" w:rsidRPr="001B0DE2">
        <w:rPr>
          <w:color w:val="333333"/>
          <w:spacing w:val="3"/>
        </w:rPr>
        <w:t>和</w:t>
      </w:r>
      <w:r w:rsidR="00AD65C4">
        <w:rPr>
          <w:rStyle w:val="HTML1"/>
          <w:color w:val="333333"/>
          <w:spacing w:val="3"/>
          <w:bdr w:val="none" w:sz="0" w:space="0" w:color="auto" w:frame="1"/>
        </w:rPr>
        <w:t>STB</w:t>
      </w:r>
      <w:r w:rsidR="001B0DE2" w:rsidRPr="001B0DE2">
        <w:rPr>
          <w:color w:val="333333"/>
          <w:spacing w:val="3"/>
        </w:rPr>
        <w:t>都为1，</w:t>
      </w:r>
      <w:r w:rsidR="00B358FA">
        <w:rPr>
          <w:rFonts w:hint="eastAsia"/>
          <w:color w:val="333333"/>
          <w:spacing w:val="3"/>
        </w:rPr>
        <w:t>表明这是一次有效的请求，</w:t>
      </w:r>
      <w:r w:rsidR="001B0DE2" w:rsidRPr="001B0DE2">
        <w:rPr>
          <w:color w:val="333333"/>
          <w:spacing w:val="3"/>
        </w:rPr>
        <w:t>根据总线中we使能情况看是写请求还是读请求，对于读请求和写请求来说，都是通过先低16位后高16位的操作，对于</w:t>
      </w:r>
      <w:r w:rsidR="00710F87">
        <w:rPr>
          <w:rStyle w:val="HTML1"/>
          <w:color w:val="333333"/>
          <w:spacing w:val="3"/>
          <w:bdr w:val="none" w:sz="0" w:space="0" w:color="auto" w:frame="1"/>
        </w:rPr>
        <w:t>A</w:t>
      </w:r>
      <w:r w:rsidR="001B0DE2" w:rsidRPr="001B0DE2">
        <w:rPr>
          <w:rStyle w:val="HTML1"/>
          <w:color w:val="333333"/>
          <w:spacing w:val="3"/>
          <w:bdr w:val="none" w:sz="0" w:space="0" w:color="auto" w:frame="1"/>
        </w:rPr>
        <w:t>valon</w:t>
      </w:r>
      <w:r w:rsidR="001B0DE2" w:rsidRPr="001B0DE2">
        <w:rPr>
          <w:color w:val="333333"/>
          <w:spacing w:val="3"/>
        </w:rPr>
        <w:t>总线来说，对于写请求等待</w:t>
      </w:r>
      <w:r w:rsidR="001B0DE2" w:rsidRPr="001B0DE2">
        <w:rPr>
          <w:rStyle w:val="HTML1"/>
          <w:color w:val="333333"/>
          <w:spacing w:val="3"/>
          <w:bdr w:val="none" w:sz="0" w:space="0" w:color="auto" w:frame="1"/>
        </w:rPr>
        <w:t>waitrequest</w:t>
      </w:r>
      <w:r w:rsidR="00463265">
        <w:rPr>
          <w:rStyle w:val="HTML1"/>
          <w:rFonts w:hint="eastAsia"/>
          <w:color w:val="333333"/>
          <w:spacing w:val="3"/>
          <w:bdr w:val="none" w:sz="0" w:space="0" w:color="auto" w:frame="1"/>
        </w:rPr>
        <w:t>信号</w:t>
      </w:r>
      <w:r w:rsidR="005E4654">
        <w:rPr>
          <w:rStyle w:val="HTML1"/>
          <w:rFonts w:hint="eastAsia"/>
          <w:color w:val="333333"/>
          <w:spacing w:val="3"/>
          <w:bdr w:val="none" w:sz="0" w:space="0" w:color="auto" w:frame="1"/>
        </w:rPr>
        <w:t>置于低位</w:t>
      </w:r>
      <w:r w:rsidR="001B0DE2" w:rsidRPr="001B0DE2">
        <w:rPr>
          <w:color w:val="333333"/>
          <w:spacing w:val="3"/>
        </w:rPr>
        <w:t>就可以</w:t>
      </w:r>
      <w:r w:rsidR="005E4654">
        <w:rPr>
          <w:rFonts w:hint="eastAsia"/>
          <w:color w:val="333333"/>
          <w:spacing w:val="3"/>
        </w:rPr>
        <w:t>进行写操作</w:t>
      </w:r>
      <w:r w:rsidR="001B0DE2" w:rsidRPr="001B0DE2">
        <w:rPr>
          <w:color w:val="333333"/>
          <w:spacing w:val="3"/>
        </w:rPr>
        <w:t>，而读请求</w:t>
      </w:r>
      <w:r w:rsidR="00EC5979">
        <w:rPr>
          <w:rFonts w:hint="eastAsia"/>
          <w:color w:val="333333"/>
          <w:spacing w:val="3"/>
        </w:rPr>
        <w:t>则另外</w:t>
      </w:r>
      <w:r w:rsidR="001B0DE2" w:rsidRPr="001B0DE2">
        <w:rPr>
          <w:color w:val="333333"/>
          <w:spacing w:val="3"/>
        </w:rPr>
        <w:t>需要等</w:t>
      </w:r>
      <w:r w:rsidR="009129CC">
        <w:rPr>
          <w:rFonts w:hint="eastAsia"/>
          <w:color w:val="333333"/>
          <w:spacing w:val="3"/>
        </w:rPr>
        <w:t>待</w:t>
      </w:r>
      <w:r w:rsidR="001B0DE2" w:rsidRPr="001B0DE2">
        <w:rPr>
          <w:rStyle w:val="HTML1"/>
          <w:color w:val="333333"/>
          <w:spacing w:val="3"/>
          <w:bdr w:val="none" w:sz="0" w:space="0" w:color="auto" w:frame="1"/>
        </w:rPr>
        <w:t>readdatavalid</w:t>
      </w:r>
      <w:r w:rsidR="00463265">
        <w:rPr>
          <w:rStyle w:val="HTML1"/>
          <w:rFonts w:hint="eastAsia"/>
          <w:color w:val="333333"/>
          <w:spacing w:val="3"/>
          <w:bdr w:val="none" w:sz="0" w:space="0" w:color="auto" w:frame="1"/>
        </w:rPr>
        <w:t>信号</w:t>
      </w:r>
      <w:r w:rsidR="002C1285">
        <w:rPr>
          <w:rStyle w:val="HTML1"/>
          <w:rFonts w:hint="eastAsia"/>
          <w:color w:val="333333"/>
          <w:spacing w:val="3"/>
          <w:bdr w:val="none" w:sz="0" w:space="0" w:color="auto" w:frame="1"/>
        </w:rPr>
        <w:t>置于高位</w:t>
      </w:r>
      <w:r w:rsidR="001B0DE2" w:rsidRPr="001B0DE2">
        <w:rPr>
          <w:color w:val="333333"/>
          <w:spacing w:val="3"/>
        </w:rPr>
        <w:t>才可以。事实上应该有更快的响应方式，但此处这里采用这种基本的握手规则。</w:t>
      </w:r>
    </w:p>
    <w:p w:rsidR="00EF5569" w:rsidRPr="00B35C35" w:rsidRDefault="001B0DE2" w:rsidP="00B35C35">
      <w:pPr>
        <w:pStyle w:val="af1"/>
        <w:shd w:val="clear" w:color="auto" w:fill="FFFFFF"/>
        <w:spacing w:before="0" w:beforeAutospacing="0" w:after="0" w:afterAutospacing="0" w:line="360" w:lineRule="auto"/>
        <w:ind w:firstLine="420"/>
        <w:rPr>
          <w:color w:val="333333"/>
          <w:spacing w:val="3"/>
        </w:rPr>
      </w:pPr>
      <w:r w:rsidRPr="001B0DE2">
        <w:rPr>
          <w:color w:val="333333"/>
          <w:spacing w:val="3"/>
        </w:rPr>
        <w:t>需要注意的是</w:t>
      </w:r>
      <w:r w:rsidRPr="001B0DE2">
        <w:rPr>
          <w:rStyle w:val="HTML1"/>
          <w:color w:val="333333"/>
          <w:spacing w:val="3"/>
          <w:bdr w:val="none" w:sz="0" w:space="0" w:color="auto" w:frame="1"/>
        </w:rPr>
        <w:t>avalon</w:t>
      </w:r>
      <w:r w:rsidRPr="001B0DE2">
        <w:rPr>
          <w:color w:val="333333"/>
          <w:spacing w:val="3"/>
        </w:rPr>
        <w:t>总线中关于</w:t>
      </w:r>
      <w:r w:rsidRPr="001B0DE2">
        <w:rPr>
          <w:rStyle w:val="HTML1"/>
          <w:color w:val="333333"/>
          <w:spacing w:val="3"/>
          <w:bdr w:val="none" w:sz="0" w:space="0" w:color="auto" w:frame="1"/>
        </w:rPr>
        <w:t>read</w:t>
      </w:r>
      <w:r w:rsidRPr="001B0DE2">
        <w:rPr>
          <w:color w:val="333333"/>
          <w:spacing w:val="3"/>
        </w:rPr>
        <w:t>,</w:t>
      </w:r>
      <w:r w:rsidRPr="001B0DE2">
        <w:rPr>
          <w:rStyle w:val="HTML1"/>
          <w:color w:val="333333"/>
          <w:spacing w:val="3"/>
          <w:bdr w:val="none" w:sz="0" w:space="0" w:color="auto" w:frame="1"/>
        </w:rPr>
        <w:t>write</w:t>
      </w:r>
      <w:r w:rsidRPr="001B0DE2">
        <w:rPr>
          <w:color w:val="333333"/>
          <w:spacing w:val="3"/>
        </w:rPr>
        <w:t>和</w:t>
      </w:r>
      <w:r w:rsidRPr="001B0DE2">
        <w:rPr>
          <w:rStyle w:val="HTML1"/>
          <w:color w:val="333333"/>
          <w:spacing w:val="3"/>
          <w:bdr w:val="none" w:sz="0" w:space="0" w:color="auto" w:frame="1"/>
        </w:rPr>
        <w:t>byteenable</w:t>
      </w:r>
      <w:r w:rsidRPr="001B0DE2">
        <w:rPr>
          <w:color w:val="333333"/>
          <w:spacing w:val="3"/>
        </w:rPr>
        <w:t>都是低</w:t>
      </w:r>
      <w:r w:rsidR="00427208">
        <w:rPr>
          <w:rFonts w:hint="eastAsia"/>
          <w:color w:val="333333"/>
          <w:spacing w:val="3"/>
        </w:rPr>
        <w:t>电平</w:t>
      </w:r>
      <w:r w:rsidRPr="001B0DE2">
        <w:rPr>
          <w:color w:val="333333"/>
          <w:spacing w:val="3"/>
        </w:rPr>
        <w:t>有效的，准确的说应该是对于qsys中这个sdram是这样规定的</w:t>
      </w:r>
      <w:r w:rsidR="000E032C">
        <w:rPr>
          <w:rFonts w:hint="eastAsia"/>
          <w:color w:val="333333"/>
          <w:spacing w:val="3"/>
        </w:rPr>
        <w:t>。</w:t>
      </w:r>
    </w:p>
    <w:p w:rsidR="007458DC" w:rsidRDefault="007458DC" w:rsidP="007458DC">
      <w:pPr>
        <w:pStyle w:val="22"/>
        <w:spacing w:beforeLines="50" w:before="156" w:after="0" w:line="360" w:lineRule="auto"/>
        <w:outlineLvl w:val="1"/>
      </w:pPr>
      <w:bookmarkStart w:id="90" w:name="_Toc9495084"/>
      <w:bookmarkStart w:id="91" w:name="_Toc43291580"/>
      <w:r w:rsidRPr="007458DC">
        <w:rPr>
          <w:rFonts w:hint="eastAsia"/>
        </w:rPr>
        <w:t>4</w:t>
      </w:r>
      <w:r w:rsidRPr="007458DC">
        <w:t>.</w:t>
      </w:r>
      <w:r w:rsidR="009D331A">
        <w:t>3</w:t>
      </w:r>
      <w:r w:rsidRPr="007458DC">
        <w:t xml:space="preserve"> </w:t>
      </w:r>
      <w:bookmarkEnd w:id="90"/>
      <w:r w:rsidR="009D331A">
        <w:rPr>
          <w:rFonts w:hint="eastAsia"/>
        </w:rPr>
        <w:t>系统中与S</w:t>
      </w:r>
      <w:r w:rsidR="009D331A">
        <w:t>DRAM</w:t>
      </w:r>
      <w:r w:rsidR="009D331A">
        <w:rPr>
          <w:rFonts w:hint="eastAsia"/>
        </w:rPr>
        <w:t>的交互问题及改进</w:t>
      </w:r>
      <w:bookmarkEnd w:id="91"/>
    </w:p>
    <w:p w:rsidR="006B005C" w:rsidRPr="006B005C" w:rsidRDefault="006B005C" w:rsidP="006B005C">
      <w:pPr>
        <w:pStyle w:val="22"/>
        <w:spacing w:beforeLines="50" w:before="156" w:after="0" w:line="360" w:lineRule="auto"/>
        <w:rPr>
          <w:sz w:val="24"/>
          <w:szCs w:val="24"/>
        </w:rPr>
      </w:pPr>
      <w:bookmarkStart w:id="92" w:name="_Toc43291581"/>
      <w:r>
        <w:rPr>
          <w:sz w:val="24"/>
          <w:szCs w:val="24"/>
        </w:rPr>
        <w:t>4</w:t>
      </w:r>
      <w:r w:rsidRPr="0021792F">
        <w:rPr>
          <w:sz w:val="24"/>
          <w:szCs w:val="24"/>
        </w:rPr>
        <w:t>.</w:t>
      </w:r>
      <w:r>
        <w:rPr>
          <w:sz w:val="24"/>
          <w:szCs w:val="24"/>
        </w:rPr>
        <w:t>3</w:t>
      </w:r>
      <w:r w:rsidRPr="0021792F">
        <w:rPr>
          <w:sz w:val="24"/>
          <w:szCs w:val="24"/>
        </w:rPr>
        <w:t>.</w:t>
      </w:r>
      <w:r>
        <w:rPr>
          <w:sz w:val="24"/>
          <w:szCs w:val="24"/>
        </w:rPr>
        <w:t>1</w:t>
      </w:r>
      <w:r w:rsidRPr="0021792F">
        <w:rPr>
          <w:sz w:val="24"/>
          <w:szCs w:val="24"/>
        </w:rPr>
        <w:t xml:space="preserve"> </w:t>
      </w:r>
      <w:r>
        <w:rPr>
          <w:rFonts w:hint="eastAsia"/>
          <w:sz w:val="24"/>
          <w:szCs w:val="24"/>
        </w:rPr>
        <w:t>存在的问题</w:t>
      </w:r>
      <w:bookmarkEnd w:id="92"/>
    </w:p>
    <w:p w:rsidR="002C470E" w:rsidRDefault="007458DC" w:rsidP="00CD0A31">
      <w:pPr>
        <w:spacing w:line="440" w:lineRule="exact"/>
        <w:jc w:val="both"/>
      </w:pPr>
      <w:r>
        <w:tab/>
      </w:r>
      <w:r w:rsidR="00A101C1">
        <w:rPr>
          <w:rFonts w:hint="eastAsia"/>
        </w:rPr>
        <w:t>初步转换桥的设定如上小节的介绍所示</w:t>
      </w:r>
      <w:r w:rsidR="008477D2">
        <w:rPr>
          <w:rFonts w:hint="eastAsia"/>
        </w:rPr>
        <w:t>，运行</w:t>
      </w:r>
      <w:r w:rsidR="00686A91">
        <w:rPr>
          <w:rFonts w:hint="eastAsia"/>
        </w:rPr>
        <w:t>前</w:t>
      </w:r>
      <w:r w:rsidR="008477D2">
        <w:rPr>
          <w:rFonts w:hint="eastAsia"/>
        </w:rPr>
        <w:t>设计者的Quartus工程文件，将生成的二进制代码烧录至开发板中，</w:t>
      </w:r>
      <w:r w:rsidR="00BA7D61">
        <w:rPr>
          <w:rFonts w:hint="eastAsia"/>
        </w:rPr>
        <w:t>通过串口工具观察到S</w:t>
      </w:r>
      <w:r w:rsidR="00BA7D61">
        <w:t>DRAM</w:t>
      </w:r>
      <w:r w:rsidR="00BA7D61">
        <w:rPr>
          <w:rFonts w:hint="eastAsia"/>
        </w:rPr>
        <w:t>读出了一些错误的</w:t>
      </w:r>
      <w:r w:rsidR="00D3058A">
        <w:rPr>
          <w:rFonts w:hint="eastAsia"/>
        </w:rPr>
        <w:t>数据</w:t>
      </w:r>
      <w:r w:rsidR="00BA7D61">
        <w:rPr>
          <w:rFonts w:hint="eastAsia"/>
        </w:rPr>
        <w:t>，如图4</w:t>
      </w:r>
      <w:r w:rsidR="002A2E99">
        <w:t>-6</w:t>
      </w:r>
      <w:r w:rsidR="00BA7D61">
        <w:rPr>
          <w:rFonts w:hint="eastAsia"/>
        </w:rPr>
        <w:t>所示。</w:t>
      </w:r>
      <w:r w:rsidR="001F749C">
        <w:rPr>
          <w:rFonts w:hint="eastAsia"/>
        </w:rPr>
        <w:t>该S</w:t>
      </w:r>
      <w:r w:rsidR="001F749C">
        <w:t>DRAM</w:t>
      </w:r>
      <w:r w:rsidR="001F749C">
        <w:rPr>
          <w:rFonts w:hint="eastAsia"/>
        </w:rPr>
        <w:t>测试是写数据全为0</w:t>
      </w:r>
      <w:r w:rsidR="001F749C">
        <w:t>010_0000</w:t>
      </w:r>
      <w:r w:rsidR="001F749C">
        <w:rPr>
          <w:rFonts w:hint="eastAsia"/>
        </w:rPr>
        <w:t>，不会存在写其他数</w:t>
      </w:r>
      <w:r w:rsidR="001F749C">
        <w:rPr>
          <w:rFonts w:hint="eastAsia"/>
        </w:rPr>
        <w:lastRenderedPageBreak/>
        <w:t>据，但是读出的数据存在并不是此数的数，有些一眼就能观察出为错误乱码</w:t>
      </w:r>
      <w:r w:rsidR="002C0776">
        <w:rPr>
          <w:rFonts w:hint="eastAsia"/>
        </w:rPr>
        <w:t>，如图4</w:t>
      </w:r>
      <w:r w:rsidR="00F24700">
        <w:t>-6</w:t>
      </w:r>
      <w:r w:rsidR="002C0776">
        <w:rPr>
          <w:rFonts w:hint="eastAsia"/>
        </w:rPr>
        <w:t>中的红框所示。</w:t>
      </w:r>
      <w:r w:rsidR="006D3973">
        <w:rPr>
          <w:rFonts w:hint="eastAsia"/>
        </w:rPr>
        <w:t>使用其他开源S</w:t>
      </w:r>
      <w:r w:rsidR="006D3973">
        <w:t>DRAM</w:t>
      </w:r>
      <w:r w:rsidR="006D3973">
        <w:rPr>
          <w:rFonts w:hint="eastAsia"/>
        </w:rPr>
        <w:t>并不存在此问题，但是存在S</w:t>
      </w:r>
      <w:r w:rsidR="006D3973">
        <w:t>DRAM</w:t>
      </w:r>
      <w:r w:rsidR="0011196E">
        <w:rPr>
          <w:rFonts w:hint="eastAsia"/>
        </w:rPr>
        <w:t>实际使用</w:t>
      </w:r>
      <w:r w:rsidR="006D3973">
        <w:rPr>
          <w:rFonts w:hint="eastAsia"/>
        </w:rPr>
        <w:t>空间过小问题</w:t>
      </w:r>
      <w:r w:rsidR="0011196E">
        <w:rPr>
          <w:rFonts w:hint="eastAsia"/>
        </w:rPr>
        <w:t>，无法满足系统需要</w:t>
      </w:r>
      <w:r w:rsidR="006D3973">
        <w:rPr>
          <w:rFonts w:hint="eastAsia"/>
        </w:rPr>
        <w:t>。</w:t>
      </w:r>
    </w:p>
    <w:p w:rsidR="00B522BF" w:rsidRDefault="00B522BF" w:rsidP="00CD0A31">
      <w:pPr>
        <w:spacing w:line="440" w:lineRule="exact"/>
        <w:jc w:val="both"/>
        <w:rPr>
          <w:rFonts w:hint="eastAsia"/>
        </w:rPr>
      </w:pPr>
    </w:p>
    <w:p w:rsidR="00722F85" w:rsidRDefault="000E3E30" w:rsidP="00722F85">
      <w:pPr>
        <w:spacing w:line="1080" w:lineRule="auto"/>
        <w:jc w:val="both"/>
      </w:pPr>
      <w:r>
        <w:rPr>
          <w:noProof/>
        </w:rPr>
        <w:drawing>
          <wp:inline distT="0" distB="0" distL="0" distR="0" wp14:anchorId="322EA0A3" wp14:editId="5602AD40">
            <wp:extent cx="5544185" cy="35013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3501390"/>
                    </a:xfrm>
                    <a:prstGeom prst="rect">
                      <a:avLst/>
                    </a:prstGeom>
                  </pic:spPr>
                </pic:pic>
              </a:graphicData>
            </a:graphic>
          </wp:inline>
        </w:drawing>
      </w:r>
    </w:p>
    <w:p w:rsidR="00722F85" w:rsidRDefault="00722F85" w:rsidP="00722F85">
      <w:pPr>
        <w:spacing w:line="440" w:lineRule="exact"/>
        <w:ind w:left="2520" w:firstLine="420"/>
        <w:jc w:val="both"/>
        <w:rPr>
          <w:sz w:val="21"/>
          <w:szCs w:val="21"/>
        </w:rPr>
      </w:pPr>
      <w:r w:rsidRPr="00722F85">
        <w:rPr>
          <w:rFonts w:hint="eastAsia"/>
          <w:sz w:val="21"/>
          <w:szCs w:val="21"/>
        </w:rPr>
        <w:t>图4</w:t>
      </w:r>
      <w:r w:rsidR="00F24700">
        <w:rPr>
          <w:sz w:val="21"/>
          <w:szCs w:val="21"/>
        </w:rPr>
        <w:t>-6</w:t>
      </w:r>
      <w:r w:rsidRPr="00722F85">
        <w:rPr>
          <w:sz w:val="21"/>
          <w:szCs w:val="21"/>
        </w:rPr>
        <w:t xml:space="preserve"> </w:t>
      </w:r>
      <w:r w:rsidRPr="00722F85">
        <w:rPr>
          <w:rFonts w:hint="eastAsia"/>
          <w:sz w:val="21"/>
          <w:szCs w:val="21"/>
        </w:rPr>
        <w:t>存在错误的S</w:t>
      </w:r>
      <w:r w:rsidRPr="00722F85">
        <w:rPr>
          <w:sz w:val="21"/>
          <w:szCs w:val="21"/>
        </w:rPr>
        <w:t>DRAM</w:t>
      </w:r>
      <w:r w:rsidRPr="00722F85">
        <w:rPr>
          <w:rFonts w:hint="eastAsia"/>
          <w:sz w:val="21"/>
          <w:szCs w:val="21"/>
        </w:rPr>
        <w:t>数据读取</w:t>
      </w:r>
    </w:p>
    <w:p w:rsidR="00B522BF" w:rsidRPr="00722F85" w:rsidRDefault="00B522BF" w:rsidP="00722F85">
      <w:pPr>
        <w:spacing w:line="440" w:lineRule="exact"/>
        <w:ind w:left="2520" w:firstLine="420"/>
        <w:jc w:val="both"/>
        <w:rPr>
          <w:rFonts w:hint="eastAsia"/>
          <w:sz w:val="21"/>
          <w:szCs w:val="21"/>
        </w:rPr>
      </w:pPr>
    </w:p>
    <w:p w:rsidR="00FA2363" w:rsidRDefault="00A95E31" w:rsidP="00CD0A31">
      <w:pPr>
        <w:spacing w:line="440" w:lineRule="exact"/>
        <w:jc w:val="both"/>
      </w:pPr>
      <w:r>
        <w:tab/>
      </w:r>
      <w:r w:rsidR="007A2710">
        <w:rPr>
          <w:rFonts w:hint="eastAsia"/>
        </w:rPr>
        <w:t>针对出现的错误进行</w:t>
      </w:r>
      <w:r w:rsidR="006B7A63">
        <w:rPr>
          <w:rFonts w:hint="eastAsia"/>
        </w:rPr>
        <w:t>分析</w:t>
      </w:r>
      <w:r w:rsidR="00544896">
        <w:rPr>
          <w:rFonts w:hint="eastAsia"/>
        </w:rPr>
        <w:t>。</w:t>
      </w:r>
      <w:r w:rsidR="00CE008E">
        <w:rPr>
          <w:rFonts w:hint="eastAsia"/>
        </w:rPr>
        <w:t>在本次试验中出现了一种正确状态，</w:t>
      </w:r>
      <w:r w:rsidR="00351C1A">
        <w:rPr>
          <w:rFonts w:hint="eastAsia"/>
        </w:rPr>
        <w:t>当该</w:t>
      </w:r>
      <w:r w:rsidR="002A07FC">
        <w:rPr>
          <w:rFonts w:hint="eastAsia"/>
        </w:rPr>
        <w:t>非完全正确</w:t>
      </w:r>
      <w:r w:rsidR="00351C1A">
        <w:rPr>
          <w:rFonts w:hint="eastAsia"/>
        </w:rPr>
        <w:t>程序运行到一定时间后，大概3</w:t>
      </w:r>
      <w:r w:rsidR="00351C1A">
        <w:t>-5</w:t>
      </w:r>
      <w:r w:rsidR="00351C1A">
        <w:rPr>
          <w:rFonts w:hint="eastAsia"/>
        </w:rPr>
        <w:t>分钟时，错误数据的</w:t>
      </w:r>
      <w:r w:rsidR="008345CB">
        <w:rPr>
          <w:rFonts w:hint="eastAsia"/>
        </w:rPr>
        <w:t>出现消失，</w:t>
      </w:r>
      <w:r w:rsidR="008302A0">
        <w:rPr>
          <w:rFonts w:hint="eastAsia"/>
        </w:rPr>
        <w:t>只</w:t>
      </w:r>
      <w:r w:rsidR="00CB3604">
        <w:rPr>
          <w:rFonts w:hint="eastAsia"/>
        </w:rPr>
        <w:t>会</w:t>
      </w:r>
      <w:r w:rsidR="008302A0">
        <w:rPr>
          <w:rFonts w:hint="eastAsia"/>
        </w:rPr>
        <w:t>输出正确的0</w:t>
      </w:r>
      <w:r w:rsidR="008302A0">
        <w:t>010_0000</w:t>
      </w:r>
      <w:r w:rsidR="008302A0">
        <w:rPr>
          <w:rFonts w:hint="eastAsia"/>
        </w:rPr>
        <w:t>数据。</w:t>
      </w:r>
      <w:r w:rsidR="00560976">
        <w:rPr>
          <w:rFonts w:hint="eastAsia"/>
        </w:rPr>
        <w:t>经过对资料的查询</w:t>
      </w:r>
      <w:r w:rsidR="00B27395">
        <w:rPr>
          <w:rFonts w:hint="eastAsia"/>
        </w:rPr>
        <w:t>，该现象的出现可能为当程序运行一段时间后，开发板的温度提高，</w:t>
      </w:r>
      <w:r w:rsidR="00B14685">
        <w:rPr>
          <w:rFonts w:hint="eastAsia"/>
        </w:rPr>
        <w:t>随着温度的升高，</w:t>
      </w:r>
      <w:r w:rsidR="00B27395">
        <w:rPr>
          <w:rFonts w:hint="eastAsia"/>
        </w:rPr>
        <w:t>导致时序</w:t>
      </w:r>
      <w:r w:rsidR="00B14685">
        <w:rPr>
          <w:rFonts w:hint="eastAsia"/>
        </w:rPr>
        <w:t>降低，进而可能使S</w:t>
      </w:r>
      <w:r w:rsidR="00B14685">
        <w:t>DRAM</w:t>
      </w:r>
      <w:r w:rsidR="00B14685">
        <w:rPr>
          <w:rFonts w:hint="eastAsia"/>
        </w:rPr>
        <w:t>时钟和Wis</w:t>
      </w:r>
      <w:r w:rsidR="00E128CF">
        <w:rPr>
          <w:rFonts w:hint="eastAsia"/>
        </w:rPr>
        <w:t>h</w:t>
      </w:r>
      <w:r w:rsidR="00B14685">
        <w:rPr>
          <w:rFonts w:hint="eastAsia"/>
        </w:rPr>
        <w:t>bone总线时钟达到一个同步值，此时输入输出达到稳定，输出正确数据</w:t>
      </w:r>
      <w:r w:rsidR="00B27395">
        <w:rPr>
          <w:rFonts w:hint="eastAsia"/>
        </w:rPr>
        <w:t>。</w:t>
      </w:r>
      <w:r w:rsidR="0068237C">
        <w:rPr>
          <w:rFonts w:hint="eastAsia"/>
        </w:rPr>
        <w:t>此次初步定为转换桥时序问题</w:t>
      </w:r>
      <w:r w:rsidR="00A6009C">
        <w:rPr>
          <w:rFonts w:hint="eastAsia"/>
        </w:rPr>
        <w:t>。</w:t>
      </w:r>
    </w:p>
    <w:p w:rsidR="00A03176" w:rsidRDefault="00A03176" w:rsidP="00CD0A31">
      <w:pPr>
        <w:spacing w:line="440" w:lineRule="exact"/>
        <w:jc w:val="both"/>
      </w:pPr>
      <w:r>
        <w:tab/>
      </w:r>
      <w:r>
        <w:rPr>
          <w:rFonts w:hint="eastAsia"/>
        </w:rPr>
        <w:t>在本次设计实验之前，该问题已存在实验系统中，</w:t>
      </w:r>
      <w:r w:rsidR="001D030B">
        <w:rPr>
          <w:rFonts w:hint="eastAsia"/>
        </w:rPr>
        <w:t>根据前人的工作[</w:t>
      </w:r>
      <w:r w:rsidR="001D030B">
        <w:t>10]</w:t>
      </w:r>
      <w:r w:rsidR="00810BC1">
        <w:rPr>
          <w:rFonts w:hint="eastAsia"/>
        </w:rPr>
        <w:t>。</w:t>
      </w:r>
      <w:r w:rsidR="00DB5F24">
        <w:rPr>
          <w:rFonts w:hint="eastAsia"/>
        </w:rPr>
        <w:t>该转换桥模块实现的是3</w:t>
      </w:r>
      <w:r w:rsidR="00DB5F24">
        <w:t>2</w:t>
      </w:r>
      <w:r w:rsidR="00DB5F24">
        <w:rPr>
          <w:rFonts w:hint="eastAsia"/>
        </w:rPr>
        <w:t>位数据到1</w:t>
      </w:r>
      <w:r w:rsidR="00DB5F24">
        <w:t>6</w:t>
      </w:r>
      <w:r w:rsidR="00DB5F24">
        <w:rPr>
          <w:rFonts w:hint="eastAsia"/>
        </w:rPr>
        <w:t>位数据的转换</w:t>
      </w:r>
      <w:r w:rsidR="008B6A1C">
        <w:rPr>
          <w:rFonts w:hint="eastAsia"/>
        </w:rPr>
        <w:t>，由于S</w:t>
      </w:r>
      <w:r w:rsidR="008B6A1C">
        <w:t>DRAM</w:t>
      </w:r>
      <w:r w:rsidR="008B6A1C">
        <w:rPr>
          <w:rFonts w:hint="eastAsia"/>
        </w:rPr>
        <w:t>地址只有2</w:t>
      </w:r>
      <w:r w:rsidR="008B6A1C">
        <w:t>2</w:t>
      </w:r>
      <w:r w:rsidR="008B6A1C">
        <w:rPr>
          <w:rFonts w:hint="eastAsia"/>
        </w:rPr>
        <w:t>位，所以去掉3</w:t>
      </w:r>
      <w:r w:rsidR="008B6A1C">
        <w:t>2</w:t>
      </w:r>
      <w:r w:rsidR="008B6A1C">
        <w:rPr>
          <w:rFonts w:hint="eastAsia"/>
        </w:rPr>
        <w:t>位地址的高1</w:t>
      </w:r>
      <w:r w:rsidR="008B6A1C">
        <w:t>0</w:t>
      </w:r>
      <w:r w:rsidR="008B6A1C">
        <w:rPr>
          <w:rFonts w:hint="eastAsia"/>
        </w:rPr>
        <w:t>位作为新的存储地址</w:t>
      </w:r>
      <w:r w:rsidR="00FD0BFB">
        <w:rPr>
          <w:rFonts w:hint="eastAsia"/>
        </w:rPr>
        <w:t>。</w:t>
      </w:r>
      <w:r w:rsidR="00DB3147">
        <w:rPr>
          <w:rFonts w:hint="eastAsia"/>
        </w:rPr>
        <w:t>前实验对S</w:t>
      </w:r>
      <w:r w:rsidR="00DB3147">
        <w:t>DRAM</w:t>
      </w:r>
      <w:r w:rsidR="00DB3147">
        <w:rPr>
          <w:rFonts w:hint="eastAsia"/>
        </w:rPr>
        <w:t>测试步骤为首先进行写一字节立马读一字节形式，结果返回并无错误。</w:t>
      </w:r>
      <w:r w:rsidR="00025726">
        <w:rPr>
          <w:rFonts w:hint="eastAsia"/>
        </w:rPr>
        <w:t>然后进行先写四字节再读四字节的形</w:t>
      </w:r>
      <w:r w:rsidR="00025726">
        <w:rPr>
          <w:rFonts w:hint="eastAsia"/>
        </w:rPr>
        <w:lastRenderedPageBreak/>
        <w:t>式，结果返回无错误。</w:t>
      </w:r>
      <w:r w:rsidR="00195FBE">
        <w:rPr>
          <w:rFonts w:hint="eastAsia"/>
        </w:rPr>
        <w:t>最后进行连续大面积写再连续大面积读，</w:t>
      </w:r>
      <w:r w:rsidR="00896527">
        <w:rPr>
          <w:rFonts w:hint="eastAsia"/>
        </w:rPr>
        <w:t>此时结果返回产生错误数据。</w:t>
      </w:r>
      <w:r w:rsidR="00CC16DA">
        <w:rPr>
          <w:rFonts w:hint="eastAsia"/>
        </w:rPr>
        <w:t>该出错会连续产生十个地址的错误，但不会在固定的地方出现，是随机出现。</w:t>
      </w:r>
    </w:p>
    <w:p w:rsidR="00A6009C" w:rsidRDefault="00A6009C" w:rsidP="00CD0A31">
      <w:pPr>
        <w:spacing w:line="440" w:lineRule="exact"/>
        <w:jc w:val="both"/>
      </w:pPr>
      <w:r>
        <w:tab/>
      </w:r>
      <w:r w:rsidR="006D6FFE">
        <w:rPr>
          <w:rFonts w:hint="eastAsia"/>
        </w:rPr>
        <w:t>结合上述前设计者对S</w:t>
      </w:r>
      <w:r w:rsidR="006D6FFE">
        <w:t>DRAM</w:t>
      </w:r>
      <w:r w:rsidR="006D6FFE">
        <w:rPr>
          <w:rFonts w:hint="eastAsia"/>
        </w:rPr>
        <w:t>问题的分析，</w:t>
      </w:r>
      <w:r w:rsidR="00232D20">
        <w:rPr>
          <w:rFonts w:hint="eastAsia"/>
        </w:rPr>
        <w:t>对转换桥的读写进行单独诊断，</w:t>
      </w:r>
      <w:r w:rsidR="005F6292">
        <w:rPr>
          <w:rFonts w:hint="eastAsia"/>
        </w:rPr>
        <w:t>使用软件Quartus中的逻辑分析仪功能对实际的上板读写波形进行检测</w:t>
      </w:r>
      <w:r w:rsidR="00BF10B8">
        <w:rPr>
          <w:rFonts w:hint="eastAsia"/>
        </w:rPr>
        <w:t>，使用chipselec信号作为触发信号，因为当该信号处于高电平时说明正在发生一次读或写操作</w:t>
      </w:r>
      <w:r w:rsidR="005F6292">
        <w:rPr>
          <w:rFonts w:hint="eastAsia"/>
        </w:rPr>
        <w:t>。</w:t>
      </w:r>
      <w:r w:rsidR="00A7217B">
        <w:rPr>
          <w:rFonts w:hint="eastAsia"/>
        </w:rPr>
        <w:t>图4</w:t>
      </w:r>
      <w:r w:rsidR="00A7217B">
        <w:t>-7</w:t>
      </w:r>
      <w:r w:rsidR="00A7217B">
        <w:rPr>
          <w:rFonts w:hint="eastAsia"/>
        </w:rPr>
        <w:t>为出现错误数据时各个重要信号的值。</w:t>
      </w:r>
      <w:r w:rsidR="000E2DC7">
        <w:rPr>
          <w:rFonts w:hint="eastAsia"/>
        </w:rPr>
        <w:t>从图中可以看出发生错误前读操作读出的数据为正常的0</w:t>
      </w:r>
      <w:r w:rsidR="000E2DC7">
        <w:t>010_0000h</w:t>
      </w:r>
      <w:r w:rsidR="000E2DC7">
        <w:rPr>
          <w:rFonts w:hint="eastAsia"/>
        </w:rPr>
        <w:t>数据。当发生错误时，高低位读写突然混乱</w:t>
      </w:r>
      <w:proofErr w:type="gramStart"/>
      <w:r w:rsidR="000E2DC7">
        <w:rPr>
          <w:rFonts w:hint="eastAsia"/>
        </w:rPr>
        <w:t>且数据</w:t>
      </w:r>
      <w:proofErr w:type="gramEnd"/>
      <w:r w:rsidR="000E2DC7">
        <w:rPr>
          <w:rFonts w:hint="eastAsia"/>
        </w:rPr>
        <w:t>发生异常，原有</w:t>
      </w:r>
      <w:proofErr w:type="gramStart"/>
      <w:r w:rsidR="000E2DC7">
        <w:rPr>
          <w:rFonts w:hint="eastAsia"/>
        </w:rPr>
        <w:t>的读低1</w:t>
      </w:r>
      <w:r w:rsidR="000E2DC7">
        <w:t>6</w:t>
      </w:r>
      <w:proofErr w:type="gramEnd"/>
      <w:r w:rsidR="000E2DC7">
        <w:rPr>
          <w:rFonts w:hint="eastAsia"/>
        </w:rPr>
        <w:t>位</w:t>
      </w:r>
      <w:r w:rsidR="00A17EBD">
        <w:rPr>
          <w:rFonts w:hint="eastAsia"/>
        </w:rPr>
        <w:t>数据</w:t>
      </w:r>
      <w:r w:rsidR="000E2DC7">
        <w:rPr>
          <w:rFonts w:hint="eastAsia"/>
        </w:rPr>
        <w:t>变为高1</w:t>
      </w:r>
      <w:r w:rsidR="000E2DC7">
        <w:t>6</w:t>
      </w:r>
      <w:r w:rsidR="000E2DC7">
        <w:rPr>
          <w:rFonts w:hint="eastAsia"/>
        </w:rPr>
        <w:t>位数据0</w:t>
      </w:r>
      <w:r w:rsidR="000E2DC7">
        <w:t>010</w:t>
      </w:r>
      <w:r w:rsidR="000E2DC7">
        <w:rPr>
          <w:rFonts w:hint="eastAsia"/>
        </w:rPr>
        <w:t>h，</w:t>
      </w:r>
      <w:r w:rsidR="00070298">
        <w:rPr>
          <w:rFonts w:hint="eastAsia"/>
        </w:rPr>
        <w:t>原有的</w:t>
      </w:r>
      <w:r w:rsidR="000E2DC7">
        <w:rPr>
          <w:rFonts w:hint="eastAsia"/>
        </w:rPr>
        <w:t>读高1</w:t>
      </w:r>
      <w:r w:rsidR="000E2DC7">
        <w:t>6</w:t>
      </w:r>
      <w:r w:rsidR="000E2DC7">
        <w:rPr>
          <w:rFonts w:hint="eastAsia"/>
        </w:rPr>
        <w:t>位</w:t>
      </w:r>
      <w:r w:rsidR="00A17EBD">
        <w:rPr>
          <w:rFonts w:hint="eastAsia"/>
        </w:rPr>
        <w:t>数据</w:t>
      </w:r>
      <w:r w:rsidR="000E2DC7">
        <w:rPr>
          <w:rFonts w:hint="eastAsia"/>
        </w:rPr>
        <w:t>变为低1</w:t>
      </w:r>
      <w:r w:rsidR="000E2DC7">
        <w:t>6</w:t>
      </w:r>
      <w:r w:rsidR="000E2DC7">
        <w:rPr>
          <w:rFonts w:hint="eastAsia"/>
        </w:rPr>
        <w:t>位错误数据A</w:t>
      </w:r>
      <w:r w:rsidR="000E2DC7">
        <w:t>AAA</w:t>
      </w:r>
      <w:r w:rsidR="000E2DC7">
        <w:rPr>
          <w:rFonts w:hint="eastAsia"/>
        </w:rPr>
        <w:t>h</w:t>
      </w:r>
      <w:r w:rsidR="00246C0A">
        <w:rPr>
          <w:rFonts w:hint="eastAsia"/>
        </w:rPr>
        <w:t>，然后持续几个周期为错误数据A</w:t>
      </w:r>
      <w:r w:rsidR="00246C0A">
        <w:t>AAA_AAAA</w:t>
      </w:r>
      <w:r w:rsidR="00246C0A">
        <w:rPr>
          <w:rFonts w:hint="eastAsia"/>
        </w:rPr>
        <w:t>h</w:t>
      </w:r>
      <w:r w:rsidR="00707487">
        <w:rPr>
          <w:rFonts w:hint="eastAsia"/>
        </w:rPr>
        <w:t>，在这之后就为正常的数据的写</w:t>
      </w:r>
      <w:r w:rsidR="000E2DC7">
        <w:rPr>
          <w:rFonts w:hint="eastAsia"/>
        </w:rPr>
        <w:t>。</w:t>
      </w:r>
      <w:r w:rsidR="00A155C4">
        <w:rPr>
          <w:rFonts w:hint="eastAsia"/>
        </w:rPr>
        <w:t>根据遇到的问题进行调试，</w:t>
      </w:r>
      <w:r w:rsidR="00311EFE">
        <w:rPr>
          <w:rFonts w:hint="eastAsia"/>
        </w:rPr>
        <w:t>首先</w:t>
      </w:r>
      <w:r w:rsidR="00AD4AC0">
        <w:rPr>
          <w:rFonts w:hint="eastAsia"/>
        </w:rPr>
        <w:t>假设写正确，</w:t>
      </w:r>
      <w:r w:rsidR="00311EFE">
        <w:rPr>
          <w:rFonts w:hint="eastAsia"/>
        </w:rPr>
        <w:t>将转换桥中的写数据wishbone</w:t>
      </w:r>
      <w:r w:rsidR="00311EFE">
        <w:t>_</w:t>
      </w:r>
      <w:r w:rsidR="00311EFE">
        <w:rPr>
          <w:rFonts w:hint="eastAsia"/>
        </w:rPr>
        <w:t>data替换为一个常数0</w:t>
      </w:r>
      <w:r w:rsidR="00311EFE">
        <w:t>000_0010</w:t>
      </w:r>
      <w:r w:rsidR="00923A01">
        <w:t>,</w:t>
      </w:r>
      <w:r w:rsidR="00923A01">
        <w:rPr>
          <w:rFonts w:hint="eastAsia"/>
        </w:rPr>
        <w:t>重新编译烧录后</w:t>
      </w:r>
      <w:r w:rsidR="00F17761">
        <w:rPr>
          <w:rFonts w:hint="eastAsia"/>
        </w:rPr>
        <w:t>，输出的数据还是错误数据和正确数据混合</w:t>
      </w:r>
      <w:r w:rsidR="00574888">
        <w:rPr>
          <w:rFonts w:hint="eastAsia"/>
        </w:rPr>
        <w:t>，读写产生的波形还是和图4</w:t>
      </w:r>
      <w:r w:rsidR="00574888">
        <w:t>-3</w:t>
      </w:r>
      <w:r w:rsidR="00EA415F">
        <w:rPr>
          <w:rFonts w:hint="eastAsia"/>
        </w:rPr>
        <w:t>、图4</w:t>
      </w:r>
      <w:r w:rsidR="00EA415F">
        <w:t>-4</w:t>
      </w:r>
      <w:r w:rsidR="00EA415F">
        <w:rPr>
          <w:rFonts w:hint="eastAsia"/>
        </w:rPr>
        <w:t>一致</w:t>
      </w:r>
      <w:r w:rsidR="00F17761">
        <w:rPr>
          <w:rFonts w:hint="eastAsia"/>
        </w:rPr>
        <w:t>。</w:t>
      </w:r>
      <w:r w:rsidR="00C5356C">
        <w:rPr>
          <w:rFonts w:hint="eastAsia"/>
        </w:rPr>
        <w:t>因为写数据被固定，所以发生错误的原因可能出现在</w:t>
      </w:r>
      <w:r w:rsidR="00971615">
        <w:rPr>
          <w:rFonts w:hint="eastAsia"/>
        </w:rPr>
        <w:t>转换桥或S</w:t>
      </w:r>
      <w:r w:rsidR="00971615">
        <w:t>DRAM</w:t>
      </w:r>
      <w:r w:rsidR="00971615">
        <w:rPr>
          <w:rFonts w:hint="eastAsia"/>
        </w:rPr>
        <w:t>上</w:t>
      </w:r>
      <w:r w:rsidR="00C5356C">
        <w:rPr>
          <w:rFonts w:hint="eastAsia"/>
        </w:rPr>
        <w:t>。</w:t>
      </w:r>
      <w:r w:rsidR="00F332CB">
        <w:rPr>
          <w:rFonts w:hint="eastAsia"/>
        </w:rPr>
        <w:t>对此又存在几种可能，一是读时地址错误，导致读取了之前没存储数据的区域，由于没有数据读出一堆乱码</w:t>
      </w:r>
      <w:r w:rsidR="0030607B">
        <w:rPr>
          <w:rFonts w:hint="eastAsia"/>
        </w:rPr>
        <w:t>；二是</w:t>
      </w:r>
      <w:r w:rsidR="00FB3638">
        <w:rPr>
          <w:rFonts w:hint="eastAsia"/>
        </w:rPr>
        <w:t>写数据的地址错误，导致读写地址不对应，读取不到正确数据。</w:t>
      </w:r>
    </w:p>
    <w:p w:rsidR="00B522BF" w:rsidRDefault="00B522BF" w:rsidP="00CD0A31">
      <w:pPr>
        <w:spacing w:line="440" w:lineRule="exact"/>
        <w:jc w:val="both"/>
        <w:rPr>
          <w:rFonts w:hint="eastAsia"/>
        </w:rPr>
      </w:pPr>
    </w:p>
    <w:p w:rsidR="00A7217B" w:rsidRDefault="00A7217B" w:rsidP="00A7217B">
      <w:pPr>
        <w:spacing w:line="360" w:lineRule="auto"/>
        <w:jc w:val="both"/>
      </w:pPr>
      <w:r>
        <w:rPr>
          <w:rFonts w:hint="eastAsia"/>
          <w:noProof/>
        </w:rPr>
        <w:drawing>
          <wp:inline distT="0" distB="0" distL="0" distR="0">
            <wp:extent cx="5544185" cy="14325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逻辑分析仪错误出现.png"/>
                    <pic:cNvPicPr/>
                  </pic:nvPicPr>
                  <pic:blipFill>
                    <a:blip r:embed="rId45">
                      <a:extLst>
                        <a:ext uri="{28A0092B-C50C-407E-A947-70E740481C1C}">
                          <a14:useLocalDpi xmlns:a14="http://schemas.microsoft.com/office/drawing/2010/main" val="0"/>
                        </a:ext>
                      </a:extLst>
                    </a:blip>
                    <a:stretch>
                      <a:fillRect/>
                    </a:stretch>
                  </pic:blipFill>
                  <pic:spPr>
                    <a:xfrm>
                      <a:off x="0" y="0"/>
                      <a:ext cx="5544185" cy="1432560"/>
                    </a:xfrm>
                    <a:prstGeom prst="rect">
                      <a:avLst/>
                    </a:prstGeom>
                  </pic:spPr>
                </pic:pic>
              </a:graphicData>
            </a:graphic>
          </wp:inline>
        </w:drawing>
      </w:r>
    </w:p>
    <w:p w:rsidR="00A7217B" w:rsidRDefault="00A7217B" w:rsidP="00A7217B">
      <w:pPr>
        <w:spacing w:line="360" w:lineRule="auto"/>
        <w:ind w:left="2100" w:firstLine="420"/>
        <w:jc w:val="both"/>
        <w:rPr>
          <w:sz w:val="21"/>
          <w:szCs w:val="21"/>
        </w:rPr>
      </w:pPr>
      <w:r w:rsidRPr="00A7217B">
        <w:rPr>
          <w:rFonts w:hint="eastAsia"/>
          <w:sz w:val="21"/>
          <w:szCs w:val="21"/>
        </w:rPr>
        <w:t>图4</w:t>
      </w:r>
      <w:r w:rsidRPr="00A7217B">
        <w:rPr>
          <w:sz w:val="21"/>
          <w:szCs w:val="21"/>
        </w:rPr>
        <w:t xml:space="preserve">-7 </w:t>
      </w:r>
      <w:r>
        <w:rPr>
          <w:rFonts w:hint="eastAsia"/>
          <w:sz w:val="21"/>
          <w:szCs w:val="21"/>
        </w:rPr>
        <w:t>逻辑分析仪捕捉的错误数据波形</w:t>
      </w:r>
    </w:p>
    <w:p w:rsidR="00B522BF" w:rsidRPr="00A7217B" w:rsidRDefault="00B522BF" w:rsidP="00A7217B">
      <w:pPr>
        <w:spacing w:line="360" w:lineRule="auto"/>
        <w:ind w:left="2100" w:firstLine="420"/>
        <w:jc w:val="both"/>
        <w:rPr>
          <w:rFonts w:hint="eastAsia"/>
          <w:sz w:val="21"/>
          <w:szCs w:val="21"/>
        </w:rPr>
      </w:pPr>
    </w:p>
    <w:p w:rsidR="007F037A" w:rsidRDefault="007B3B05" w:rsidP="00CD0A31">
      <w:pPr>
        <w:spacing w:line="440" w:lineRule="exact"/>
        <w:jc w:val="both"/>
      </w:pPr>
      <w:r>
        <w:tab/>
      </w:r>
      <w:r>
        <w:rPr>
          <w:rFonts w:hint="eastAsia"/>
        </w:rPr>
        <w:t>综合之前的猜想来看，认为转换桥的时序和</w:t>
      </w:r>
      <w:r w:rsidR="00946CE1">
        <w:rPr>
          <w:rFonts w:hint="eastAsia"/>
        </w:rPr>
        <w:t>读写逻辑、数据地址设定存在问题，需要对这三部分进行修改</w:t>
      </w:r>
      <w:r w:rsidR="00243E47">
        <w:rPr>
          <w:rFonts w:hint="eastAsia"/>
        </w:rPr>
        <w:t>。</w:t>
      </w:r>
    </w:p>
    <w:p w:rsidR="008C0BCA" w:rsidRPr="006B005C" w:rsidRDefault="008C0BCA" w:rsidP="008C0BCA">
      <w:pPr>
        <w:pStyle w:val="22"/>
        <w:spacing w:beforeLines="50" w:before="156" w:after="0" w:line="360" w:lineRule="auto"/>
        <w:rPr>
          <w:sz w:val="24"/>
          <w:szCs w:val="24"/>
        </w:rPr>
      </w:pPr>
      <w:bookmarkStart w:id="93" w:name="_Toc43291582"/>
      <w:r>
        <w:rPr>
          <w:sz w:val="24"/>
          <w:szCs w:val="24"/>
        </w:rPr>
        <w:t>4</w:t>
      </w:r>
      <w:r w:rsidRPr="0021792F">
        <w:rPr>
          <w:sz w:val="24"/>
          <w:szCs w:val="24"/>
        </w:rPr>
        <w:t>.</w:t>
      </w:r>
      <w:r>
        <w:rPr>
          <w:sz w:val="24"/>
          <w:szCs w:val="24"/>
        </w:rPr>
        <w:t>3</w:t>
      </w:r>
      <w:r w:rsidRPr="0021792F">
        <w:rPr>
          <w:sz w:val="24"/>
          <w:szCs w:val="24"/>
        </w:rPr>
        <w:t>.</w:t>
      </w:r>
      <w:r>
        <w:rPr>
          <w:sz w:val="24"/>
          <w:szCs w:val="24"/>
        </w:rPr>
        <w:t>2</w:t>
      </w:r>
      <w:r w:rsidRPr="0021792F">
        <w:rPr>
          <w:sz w:val="24"/>
          <w:szCs w:val="24"/>
        </w:rPr>
        <w:t xml:space="preserve"> </w:t>
      </w:r>
      <w:r>
        <w:rPr>
          <w:rFonts w:hint="eastAsia"/>
          <w:sz w:val="24"/>
          <w:szCs w:val="24"/>
        </w:rPr>
        <w:t>转换桥的改进</w:t>
      </w:r>
      <w:bookmarkEnd w:id="93"/>
    </w:p>
    <w:p w:rsidR="008C0BCA" w:rsidRDefault="008B583E" w:rsidP="008B583E">
      <w:pPr>
        <w:spacing w:line="440" w:lineRule="exact"/>
        <w:ind w:firstLine="420"/>
        <w:jc w:val="both"/>
      </w:pPr>
      <w:r>
        <w:rPr>
          <w:rFonts w:hint="eastAsia"/>
        </w:rPr>
        <w:t>首先进行的是对读写逻辑</w:t>
      </w:r>
      <w:r w:rsidR="00AA00CD">
        <w:rPr>
          <w:rFonts w:hint="eastAsia"/>
        </w:rPr>
        <w:t>的改进，由于原设计者设计的读写逻辑代码比较混乱，无法正确理清思路，所以需要重新进行编写，保留信号重新设定逻辑。按照4</w:t>
      </w:r>
      <w:r w:rsidR="00AA00CD">
        <w:t>.2</w:t>
      </w:r>
      <w:r w:rsidR="00AA00CD">
        <w:rPr>
          <w:rFonts w:hint="eastAsia"/>
        </w:rPr>
        <w:t>中</w:t>
      </w:r>
      <w:r w:rsidR="00AA00CD">
        <w:rPr>
          <w:rFonts w:hint="eastAsia"/>
        </w:rPr>
        <w:lastRenderedPageBreak/>
        <w:t>I</w:t>
      </w:r>
      <w:r w:rsidR="00AA00CD">
        <w:t>P</w:t>
      </w:r>
      <w:r w:rsidR="00AA00CD">
        <w:rPr>
          <w:rFonts w:hint="eastAsia"/>
        </w:rPr>
        <w:t>核提供的读写逻辑图</w:t>
      </w:r>
      <w:r w:rsidR="00E825E8">
        <w:rPr>
          <w:rFonts w:hint="eastAsia"/>
        </w:rPr>
        <w:t>，</w:t>
      </w:r>
      <w:r w:rsidR="00C23C9D">
        <w:rPr>
          <w:rFonts w:hint="eastAsia"/>
        </w:rPr>
        <w:t>使其符合4</w:t>
      </w:r>
      <w:r w:rsidR="00C23C9D">
        <w:t>.2</w:t>
      </w:r>
      <w:r w:rsidR="00C23C9D">
        <w:rPr>
          <w:rFonts w:hint="eastAsia"/>
        </w:rPr>
        <w:t>节中的信号设定图</w:t>
      </w:r>
      <w:r w:rsidR="00983A93">
        <w:rPr>
          <w:rFonts w:hint="eastAsia"/>
        </w:rPr>
        <w:t>。重新设定后的逻辑代码如图4</w:t>
      </w:r>
      <w:r w:rsidR="004B01C1">
        <w:t>-</w:t>
      </w:r>
      <w:r w:rsidR="00B75F83">
        <w:t>8</w:t>
      </w:r>
      <w:r w:rsidR="00983A93">
        <w:rPr>
          <w:rFonts w:hint="eastAsia"/>
        </w:rPr>
        <w:t>和4</w:t>
      </w:r>
      <w:r w:rsidR="004B01C1">
        <w:t>-</w:t>
      </w:r>
      <w:r w:rsidR="00B75F83">
        <w:t>9</w:t>
      </w:r>
      <w:r w:rsidR="00983A93">
        <w:rPr>
          <w:rFonts w:hint="eastAsia"/>
        </w:rPr>
        <w:t>所示，编写代码为Verilog</w:t>
      </w:r>
      <w:r w:rsidR="00937C6B">
        <w:rPr>
          <w:rFonts w:hint="eastAsia"/>
        </w:rPr>
        <w:t>。</w:t>
      </w:r>
    </w:p>
    <w:p w:rsidR="00B522BF" w:rsidRDefault="00B522BF" w:rsidP="008B583E">
      <w:pPr>
        <w:spacing w:line="440" w:lineRule="exact"/>
        <w:ind w:firstLine="420"/>
        <w:jc w:val="both"/>
        <w:rPr>
          <w:rFonts w:hint="eastAsia"/>
        </w:rPr>
      </w:pPr>
    </w:p>
    <w:p w:rsidR="007B36C8" w:rsidRDefault="007B36C8" w:rsidP="007B36C8">
      <w:pPr>
        <w:spacing w:line="720" w:lineRule="auto"/>
        <w:ind w:firstLine="420"/>
        <w:jc w:val="both"/>
      </w:pPr>
      <w:r>
        <w:rPr>
          <w:noProof/>
        </w:rPr>
        <w:drawing>
          <wp:inline distT="0" distB="0" distL="0" distR="0" wp14:anchorId="65DA0258" wp14:editId="49344886">
            <wp:extent cx="5544185" cy="50673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185" cy="5067300"/>
                    </a:xfrm>
                    <a:prstGeom prst="rect">
                      <a:avLst/>
                    </a:prstGeom>
                  </pic:spPr>
                </pic:pic>
              </a:graphicData>
            </a:graphic>
          </wp:inline>
        </w:drawing>
      </w:r>
    </w:p>
    <w:p w:rsidR="007B36C8" w:rsidRDefault="007B36C8" w:rsidP="006A79AF">
      <w:pPr>
        <w:spacing w:line="440" w:lineRule="exact"/>
        <w:ind w:left="2940" w:firstLine="420"/>
        <w:jc w:val="both"/>
        <w:rPr>
          <w:sz w:val="21"/>
          <w:szCs w:val="21"/>
        </w:rPr>
      </w:pPr>
      <w:r w:rsidRPr="006A79AF">
        <w:rPr>
          <w:rFonts w:hint="eastAsia"/>
          <w:sz w:val="21"/>
          <w:szCs w:val="21"/>
        </w:rPr>
        <w:t>图4</w:t>
      </w:r>
      <w:r w:rsidR="004B01C1">
        <w:rPr>
          <w:sz w:val="21"/>
          <w:szCs w:val="21"/>
        </w:rPr>
        <w:t>-</w:t>
      </w:r>
      <w:r w:rsidR="00B75F83">
        <w:rPr>
          <w:sz w:val="21"/>
          <w:szCs w:val="21"/>
        </w:rPr>
        <w:t>8</w:t>
      </w:r>
      <w:r w:rsidRPr="006A79AF">
        <w:rPr>
          <w:sz w:val="21"/>
          <w:szCs w:val="21"/>
        </w:rPr>
        <w:t xml:space="preserve"> </w:t>
      </w:r>
      <w:r w:rsidRPr="006A79AF">
        <w:rPr>
          <w:rFonts w:hint="eastAsia"/>
          <w:sz w:val="21"/>
          <w:szCs w:val="21"/>
        </w:rPr>
        <w:t>写逻辑代码</w:t>
      </w:r>
    </w:p>
    <w:p w:rsidR="00B522BF" w:rsidRPr="006A79AF" w:rsidRDefault="00B522BF" w:rsidP="006A79AF">
      <w:pPr>
        <w:spacing w:line="440" w:lineRule="exact"/>
        <w:ind w:left="2940" w:firstLine="420"/>
        <w:jc w:val="both"/>
        <w:rPr>
          <w:rFonts w:hint="eastAsia"/>
          <w:sz w:val="21"/>
          <w:szCs w:val="21"/>
        </w:rPr>
      </w:pPr>
    </w:p>
    <w:p w:rsidR="007B36C8" w:rsidRDefault="007B36C8" w:rsidP="007B36C8">
      <w:pPr>
        <w:spacing w:line="720" w:lineRule="auto"/>
        <w:ind w:firstLine="420"/>
        <w:jc w:val="both"/>
      </w:pPr>
      <w:r>
        <w:rPr>
          <w:noProof/>
        </w:rPr>
        <w:lastRenderedPageBreak/>
        <w:drawing>
          <wp:inline distT="0" distB="0" distL="0" distR="0" wp14:anchorId="26CF473F" wp14:editId="231641E0">
            <wp:extent cx="5544185" cy="536067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185" cy="5360670"/>
                    </a:xfrm>
                    <a:prstGeom prst="rect">
                      <a:avLst/>
                    </a:prstGeom>
                  </pic:spPr>
                </pic:pic>
              </a:graphicData>
            </a:graphic>
          </wp:inline>
        </w:drawing>
      </w:r>
    </w:p>
    <w:p w:rsidR="007B36C8" w:rsidRDefault="007B36C8" w:rsidP="007B36C8">
      <w:pPr>
        <w:spacing w:line="440" w:lineRule="exact"/>
        <w:ind w:left="3360" w:firstLine="420"/>
        <w:jc w:val="both"/>
        <w:rPr>
          <w:sz w:val="21"/>
          <w:szCs w:val="21"/>
        </w:rPr>
      </w:pPr>
      <w:r w:rsidRPr="007B36C8">
        <w:rPr>
          <w:rFonts w:hint="eastAsia"/>
          <w:sz w:val="21"/>
          <w:szCs w:val="21"/>
        </w:rPr>
        <w:t>图4</w:t>
      </w:r>
      <w:r w:rsidR="004B01C1">
        <w:rPr>
          <w:sz w:val="21"/>
          <w:szCs w:val="21"/>
        </w:rPr>
        <w:t>-</w:t>
      </w:r>
      <w:r w:rsidR="00B75F83">
        <w:rPr>
          <w:sz w:val="21"/>
          <w:szCs w:val="21"/>
        </w:rPr>
        <w:t>9</w:t>
      </w:r>
      <w:r w:rsidRPr="007B36C8">
        <w:rPr>
          <w:sz w:val="21"/>
          <w:szCs w:val="21"/>
        </w:rPr>
        <w:t xml:space="preserve"> </w:t>
      </w:r>
      <w:r w:rsidRPr="007B36C8">
        <w:rPr>
          <w:rFonts w:hint="eastAsia"/>
          <w:sz w:val="21"/>
          <w:szCs w:val="21"/>
        </w:rPr>
        <w:t>读逻辑代码</w:t>
      </w:r>
    </w:p>
    <w:p w:rsidR="00B522BF" w:rsidRPr="007B36C8" w:rsidRDefault="00B522BF" w:rsidP="007B36C8">
      <w:pPr>
        <w:spacing w:line="440" w:lineRule="exact"/>
        <w:ind w:left="3360" w:firstLine="420"/>
        <w:jc w:val="both"/>
        <w:rPr>
          <w:rFonts w:hint="eastAsia"/>
          <w:sz w:val="21"/>
          <w:szCs w:val="21"/>
        </w:rPr>
      </w:pPr>
    </w:p>
    <w:p w:rsidR="007B36C8" w:rsidRDefault="00C36669" w:rsidP="008B583E">
      <w:pPr>
        <w:spacing w:line="440" w:lineRule="exact"/>
        <w:ind w:firstLine="420"/>
        <w:jc w:val="both"/>
      </w:pPr>
      <w:r>
        <w:rPr>
          <w:rFonts w:hint="eastAsia"/>
        </w:rPr>
        <w:t>重新设定完代码逻辑后，软件编译烧</w:t>
      </w:r>
      <w:proofErr w:type="gramStart"/>
      <w:r>
        <w:rPr>
          <w:rFonts w:hint="eastAsia"/>
        </w:rPr>
        <w:t>录至开发</w:t>
      </w:r>
      <w:proofErr w:type="gramEnd"/>
      <w:r>
        <w:rPr>
          <w:rFonts w:hint="eastAsia"/>
        </w:rPr>
        <w:t>板中进行测试</w:t>
      </w:r>
      <w:r w:rsidR="00897537">
        <w:rPr>
          <w:rFonts w:hint="eastAsia"/>
        </w:rPr>
        <w:t>。测试结果为</w:t>
      </w:r>
      <w:r w:rsidR="00ED4CAE">
        <w:rPr>
          <w:rFonts w:hint="eastAsia"/>
        </w:rPr>
        <w:t>还是存在图4</w:t>
      </w:r>
      <w:r w:rsidR="00F24700">
        <w:t>-6</w:t>
      </w:r>
      <w:r w:rsidR="00ED4CAE">
        <w:rPr>
          <w:rFonts w:hint="eastAsia"/>
        </w:rPr>
        <w:t>中的问题，但是错误数据的出现次数比为改进前大幅下降</w:t>
      </w:r>
      <w:r w:rsidR="004945E3">
        <w:rPr>
          <w:rFonts w:hint="eastAsia"/>
        </w:rPr>
        <w:t>。</w:t>
      </w:r>
      <w:r w:rsidR="009767A4">
        <w:rPr>
          <w:rFonts w:hint="eastAsia"/>
        </w:rPr>
        <w:t>图4</w:t>
      </w:r>
      <w:r w:rsidR="00F24700">
        <w:t>-6</w:t>
      </w:r>
      <w:r w:rsidR="009767A4">
        <w:rPr>
          <w:rFonts w:hint="eastAsia"/>
        </w:rPr>
        <w:t>中错误代码的出现率为1</w:t>
      </w:r>
      <w:r w:rsidR="009767A4">
        <w:t>4.6</w:t>
      </w:r>
      <w:r w:rsidR="009767A4">
        <w:rPr>
          <w:rFonts w:hint="eastAsia"/>
        </w:rPr>
        <w:t>%，重写逻辑后错误代码的出现率为4</w:t>
      </w:r>
      <w:r w:rsidR="009767A4">
        <w:t>.3</w:t>
      </w:r>
      <w:r w:rsidR="009767A4">
        <w:rPr>
          <w:rFonts w:hint="eastAsia"/>
        </w:rPr>
        <w:t>%。</w:t>
      </w:r>
      <w:r w:rsidR="00101DF0">
        <w:rPr>
          <w:rFonts w:hint="eastAsia"/>
        </w:rPr>
        <w:t>此次改进的结果为，代码逻辑的混乱影响了部分数据的读写操作</w:t>
      </w:r>
      <w:r w:rsidR="00374965">
        <w:rPr>
          <w:rFonts w:hint="eastAsia"/>
        </w:rPr>
        <w:t>，但并不是主要问题</w:t>
      </w:r>
      <w:r w:rsidR="00124B29">
        <w:rPr>
          <w:rFonts w:hint="eastAsia"/>
        </w:rPr>
        <w:t>，且达到正确无乱码状态也花了</w:t>
      </w:r>
      <w:r w:rsidR="00702B46">
        <w:rPr>
          <w:rFonts w:hint="eastAsia"/>
        </w:rPr>
        <w:t>三至五</w:t>
      </w:r>
      <w:r w:rsidR="00124B29">
        <w:rPr>
          <w:rFonts w:hint="eastAsia"/>
        </w:rPr>
        <w:t>分钟</w:t>
      </w:r>
      <w:r w:rsidR="001D7F31">
        <w:rPr>
          <w:rFonts w:hint="eastAsia"/>
        </w:rPr>
        <w:t>，系统并不稳定。</w:t>
      </w:r>
    </w:p>
    <w:p w:rsidR="006E40B1" w:rsidRDefault="00472938" w:rsidP="008B583E">
      <w:pPr>
        <w:spacing w:line="440" w:lineRule="exact"/>
        <w:ind w:firstLine="420"/>
        <w:jc w:val="both"/>
      </w:pPr>
      <w:r>
        <w:rPr>
          <w:rFonts w:hint="eastAsia"/>
        </w:rPr>
        <w:t>当反复确认信号设定与波形图一致时，</w:t>
      </w:r>
      <w:r w:rsidR="00572948">
        <w:rPr>
          <w:rFonts w:hint="eastAsia"/>
        </w:rPr>
        <w:t>开始进行对时序的修改。</w:t>
      </w:r>
      <w:r w:rsidR="00B97D38">
        <w:rPr>
          <w:rFonts w:hint="eastAsia"/>
        </w:rPr>
        <w:t>如果是时序存在问题，那这问题所包含的方面非常广泛，大到或许是整个So</w:t>
      </w:r>
      <w:r w:rsidR="00B97D38">
        <w:t>C</w:t>
      </w:r>
      <w:r w:rsidR="00B97D38">
        <w:rPr>
          <w:rFonts w:hint="eastAsia"/>
        </w:rPr>
        <w:t>时序存在问题，小到就是转换桥</w:t>
      </w:r>
      <w:r w:rsidR="005E3185">
        <w:rPr>
          <w:rFonts w:hint="eastAsia"/>
        </w:rPr>
        <w:t>时序</w:t>
      </w:r>
      <w:r w:rsidR="00B97D38">
        <w:rPr>
          <w:rFonts w:hint="eastAsia"/>
        </w:rPr>
        <w:t>出现了差错。</w:t>
      </w:r>
      <w:r w:rsidR="009C710A">
        <w:rPr>
          <w:rFonts w:hint="eastAsia"/>
        </w:rPr>
        <w:t>由于S</w:t>
      </w:r>
      <w:r w:rsidR="009C710A">
        <w:t>DRAM</w:t>
      </w:r>
      <w:r w:rsidR="009C710A">
        <w:rPr>
          <w:rFonts w:hint="eastAsia"/>
        </w:rPr>
        <w:t>时序是比Wishbone时序要快很多，</w:t>
      </w:r>
      <w:r w:rsidR="00420B26">
        <w:rPr>
          <w:rFonts w:hint="eastAsia"/>
        </w:rPr>
        <w:t>S</w:t>
      </w:r>
      <w:r w:rsidR="00420B26">
        <w:t>DRAM</w:t>
      </w:r>
      <w:r w:rsidR="00420B26">
        <w:rPr>
          <w:rFonts w:hint="eastAsia"/>
        </w:rPr>
        <w:t>的</w:t>
      </w:r>
      <w:r w:rsidR="00420B26">
        <w:rPr>
          <w:rFonts w:hint="eastAsia"/>
        </w:rPr>
        <w:lastRenderedPageBreak/>
        <w:t>时序频率高达2</w:t>
      </w:r>
      <w:r w:rsidR="00420B26">
        <w:t>00MH</w:t>
      </w:r>
      <w:r w:rsidR="00420B26">
        <w:rPr>
          <w:rFonts w:hint="eastAsia"/>
        </w:rPr>
        <w:t>z，</w:t>
      </w:r>
      <w:r w:rsidR="00CB1761">
        <w:rPr>
          <w:rFonts w:hint="eastAsia"/>
        </w:rPr>
        <w:t>比</w:t>
      </w:r>
      <w:r w:rsidR="00AD3E2B">
        <w:rPr>
          <w:rFonts w:hint="eastAsia"/>
          <w:color w:val="000000" w:themeColor="text1"/>
        </w:rPr>
        <w:t>处理器</w:t>
      </w:r>
      <w:r w:rsidR="00CB1761">
        <w:rPr>
          <w:rFonts w:hint="eastAsia"/>
        </w:rPr>
        <w:t>的5</w:t>
      </w:r>
      <w:r w:rsidR="00CB1761">
        <w:t>0MH</w:t>
      </w:r>
      <w:r w:rsidR="00CB1761">
        <w:rPr>
          <w:rFonts w:hint="eastAsia"/>
        </w:rPr>
        <w:t>z的时序快了很多。</w:t>
      </w:r>
      <w:r w:rsidR="00B46EA5">
        <w:rPr>
          <w:rFonts w:hint="eastAsia"/>
        </w:rPr>
        <w:t>为了改进这个问题进行了尝试性修改。</w:t>
      </w:r>
      <w:r w:rsidR="0028371A">
        <w:rPr>
          <w:rFonts w:hint="eastAsia"/>
        </w:rPr>
        <w:t>由于wishbone速度要慢于avalon速度，</w:t>
      </w:r>
      <w:r w:rsidR="00F842BE">
        <w:rPr>
          <w:rFonts w:hint="eastAsia"/>
        </w:rPr>
        <w:t>所以如果将更新wishbone信号的速度与avalon速度同步，即以更高的速度更新信息，以保证当前请求的地址、片选、等待和占有能更快变化。</w:t>
      </w:r>
      <w:r w:rsidR="00A520AA">
        <w:rPr>
          <w:rFonts w:hint="eastAsia"/>
        </w:rPr>
        <w:t>于是按照这种思路，本实验将转换桥中使用wishbone时钟的信号设定更改为使用</w:t>
      </w:r>
      <w:r w:rsidR="00A520AA">
        <w:t>SDRAM</w:t>
      </w:r>
      <w:r w:rsidR="00A520AA">
        <w:rPr>
          <w:rFonts w:hint="eastAsia"/>
        </w:rPr>
        <w:t>时钟</w:t>
      </w:r>
      <w:r w:rsidR="00275E6B">
        <w:rPr>
          <w:rFonts w:hint="eastAsia"/>
        </w:rPr>
        <w:t>。</w:t>
      </w:r>
      <w:r w:rsidR="00573790">
        <w:rPr>
          <w:rFonts w:hint="eastAsia"/>
        </w:rPr>
        <w:t>这种情况就意味着</w:t>
      </w:r>
      <w:r w:rsidR="00AB27AA">
        <w:rPr>
          <w:rFonts w:hint="eastAsia"/>
        </w:rPr>
        <w:t>，现在更新信号数据的速度比以前更快了，更加能够实时的掌握数据的变化。</w:t>
      </w:r>
      <w:r w:rsidR="002373BA">
        <w:rPr>
          <w:rFonts w:hint="eastAsia"/>
        </w:rPr>
        <w:t>按照此思路改进完代码后编译烧</w:t>
      </w:r>
      <w:proofErr w:type="gramStart"/>
      <w:r w:rsidR="002373BA">
        <w:rPr>
          <w:rFonts w:hint="eastAsia"/>
        </w:rPr>
        <w:t>录至开发</w:t>
      </w:r>
      <w:proofErr w:type="gramEnd"/>
      <w:r w:rsidR="002373BA">
        <w:rPr>
          <w:rFonts w:hint="eastAsia"/>
        </w:rPr>
        <w:t>板中</w:t>
      </w:r>
      <w:r w:rsidR="00F82000">
        <w:rPr>
          <w:rFonts w:hint="eastAsia"/>
        </w:rPr>
        <w:t>，最后的结果为S</w:t>
      </w:r>
      <w:r w:rsidR="00F82000">
        <w:t>DRAM</w:t>
      </w:r>
      <w:r w:rsidR="00F82000">
        <w:rPr>
          <w:rFonts w:hint="eastAsia"/>
        </w:rPr>
        <w:t>的串口输出数据还是存在着错误数据</w:t>
      </w:r>
      <w:r w:rsidR="0091683C">
        <w:rPr>
          <w:rFonts w:hint="eastAsia"/>
        </w:rPr>
        <w:t>，且错误数据出现率和进行逻辑改进后的相差不大，</w:t>
      </w:r>
      <w:r w:rsidR="00742BA8">
        <w:rPr>
          <w:rFonts w:hint="eastAsia"/>
        </w:rPr>
        <w:t>唯一发生的</w:t>
      </w:r>
      <w:r w:rsidR="00F01EA6">
        <w:rPr>
          <w:rFonts w:hint="eastAsia"/>
        </w:rPr>
        <w:t>变化</w:t>
      </w:r>
      <w:proofErr w:type="gramStart"/>
      <w:r w:rsidR="00742BA8">
        <w:rPr>
          <w:rFonts w:hint="eastAsia"/>
        </w:rPr>
        <w:t>为之</w:t>
      </w:r>
      <w:proofErr w:type="gramEnd"/>
      <w:r w:rsidR="00742BA8">
        <w:rPr>
          <w:rFonts w:hint="eastAsia"/>
        </w:rPr>
        <w:t>前需要花费大概</w:t>
      </w:r>
      <w:r w:rsidR="00702B46">
        <w:rPr>
          <w:rFonts w:hint="eastAsia"/>
        </w:rPr>
        <w:t>三至五</w:t>
      </w:r>
      <w:r w:rsidR="00742BA8">
        <w:rPr>
          <w:rFonts w:hint="eastAsia"/>
        </w:rPr>
        <w:t>分钟才能稳定输出</w:t>
      </w:r>
      <w:r w:rsidR="006E75DF">
        <w:rPr>
          <w:rFonts w:hint="eastAsia"/>
        </w:rPr>
        <w:t>的过程，现在变更为只需要</w:t>
      </w:r>
      <w:r w:rsidR="00702B46">
        <w:rPr>
          <w:rFonts w:hint="eastAsia"/>
        </w:rPr>
        <w:t>三十</w:t>
      </w:r>
      <w:r w:rsidR="006E75DF">
        <w:rPr>
          <w:rFonts w:hint="eastAsia"/>
        </w:rPr>
        <w:t>秒到一分钟就能</w:t>
      </w:r>
      <w:r w:rsidR="005E5F89">
        <w:rPr>
          <w:rFonts w:hint="eastAsia"/>
        </w:rPr>
        <w:t>达到</w:t>
      </w:r>
      <w:r w:rsidR="006E75DF">
        <w:rPr>
          <w:rFonts w:hint="eastAsia"/>
        </w:rPr>
        <w:t>稳定</w:t>
      </w:r>
      <w:r w:rsidR="005E5F89">
        <w:rPr>
          <w:rFonts w:hint="eastAsia"/>
        </w:rPr>
        <w:t>状态</w:t>
      </w:r>
      <w:r w:rsidR="006E75DF">
        <w:rPr>
          <w:rFonts w:hint="eastAsia"/>
        </w:rPr>
        <w:t>，稳定速度得到了加快。</w:t>
      </w:r>
    </w:p>
    <w:p w:rsidR="006A0A42" w:rsidRDefault="006A0A42" w:rsidP="008B583E">
      <w:pPr>
        <w:spacing w:line="440" w:lineRule="exact"/>
        <w:ind w:firstLine="420"/>
        <w:jc w:val="both"/>
      </w:pPr>
      <w:r>
        <w:rPr>
          <w:rFonts w:hint="eastAsia"/>
        </w:rPr>
        <w:t>由于整个工程项目较大，测试该问题花费时间较多，于是将只保留</w:t>
      </w:r>
      <w:r>
        <w:t>SDRAM</w:t>
      </w:r>
      <w:r>
        <w:rPr>
          <w:rFonts w:hint="eastAsia"/>
        </w:rPr>
        <w:t>相关模块，修改其写输入，使其从控制器中输入数据到S</w:t>
      </w:r>
      <w:r>
        <w:t>DRAM</w:t>
      </w:r>
      <w:r>
        <w:rPr>
          <w:rFonts w:hint="eastAsia"/>
        </w:rPr>
        <w:t>中然后进行读</w:t>
      </w:r>
      <w:r w:rsidR="00293B5F">
        <w:rPr>
          <w:rFonts w:hint="eastAsia"/>
        </w:rPr>
        <w:t>验证</w:t>
      </w:r>
      <w:r>
        <w:rPr>
          <w:rFonts w:hint="eastAsia"/>
        </w:rPr>
        <w:t>。</w:t>
      </w:r>
      <w:r w:rsidR="00436E70">
        <w:rPr>
          <w:rFonts w:hint="eastAsia"/>
        </w:rPr>
        <w:t>在该最小化测试中，使用上述修改后的转换桥模块进行烧录验证</w:t>
      </w:r>
      <w:r w:rsidR="00FB2EED">
        <w:rPr>
          <w:rFonts w:hint="eastAsia"/>
        </w:rPr>
        <w:t>，</w:t>
      </w:r>
      <w:r w:rsidR="004526CF">
        <w:rPr>
          <w:rFonts w:hint="eastAsia"/>
        </w:rPr>
        <w:t>上板测试时还是出现了非正常数据，</w:t>
      </w:r>
      <w:r w:rsidR="007F06E5">
        <w:rPr>
          <w:rFonts w:hint="eastAsia"/>
        </w:rPr>
        <w:t>但该情况存在时间极短，</w:t>
      </w:r>
      <w:r w:rsidR="003E7CC8">
        <w:rPr>
          <w:rFonts w:hint="eastAsia"/>
        </w:rPr>
        <w:t>大概存在了一秒该错误就完全消失，只存在正确的输出数据。</w:t>
      </w:r>
      <w:r w:rsidR="00FE2F78">
        <w:rPr>
          <w:rFonts w:hint="eastAsia"/>
        </w:rPr>
        <w:t>通过开发板R</w:t>
      </w:r>
      <w:r w:rsidR="00FE2F78">
        <w:t>ESET</w:t>
      </w:r>
      <w:r w:rsidR="00FE2F78">
        <w:rPr>
          <w:rFonts w:hint="eastAsia"/>
        </w:rPr>
        <w:t>操作后无错误数据出现情况</w:t>
      </w:r>
      <w:r w:rsidR="00924D8A">
        <w:rPr>
          <w:rFonts w:hint="eastAsia"/>
        </w:rPr>
        <w:t>。</w:t>
      </w:r>
    </w:p>
    <w:p w:rsidR="007B36C8" w:rsidRDefault="006E40B1" w:rsidP="008B583E">
      <w:pPr>
        <w:spacing w:line="440" w:lineRule="exact"/>
        <w:ind w:firstLine="420"/>
        <w:jc w:val="both"/>
      </w:pPr>
      <w:r>
        <w:rPr>
          <w:rFonts w:hint="eastAsia"/>
        </w:rPr>
        <w:t>最后该综合实验系统的改进只能说是基本完成，找到了修改问题的切入点：时序和逻辑，</w:t>
      </w:r>
      <w:r w:rsidR="00E45D1E">
        <w:rPr>
          <w:rFonts w:hint="eastAsia"/>
        </w:rPr>
        <w:t>存在的S</w:t>
      </w:r>
      <w:r w:rsidR="00E45D1E">
        <w:t>DRAM</w:t>
      </w:r>
      <w:r w:rsidR="00E45D1E">
        <w:rPr>
          <w:rFonts w:hint="eastAsia"/>
        </w:rPr>
        <w:t>读写数据错误问题依旧存在，并未完全解决，只是增加了一种能够在运行一段时间后达到稳定的状态，在此状态下实验系统所进行的操作可以认为是基本正确的，无差错的。</w:t>
      </w:r>
    </w:p>
    <w:p w:rsidR="009D331A" w:rsidRPr="007458DC" w:rsidRDefault="009D331A" w:rsidP="009D331A">
      <w:pPr>
        <w:pStyle w:val="22"/>
        <w:spacing w:beforeLines="50" w:before="156" w:after="0" w:line="360" w:lineRule="auto"/>
        <w:outlineLvl w:val="1"/>
      </w:pPr>
      <w:bookmarkStart w:id="94" w:name="_Toc43291583"/>
      <w:r w:rsidRPr="007458DC">
        <w:rPr>
          <w:rFonts w:hint="eastAsia"/>
        </w:rPr>
        <w:t>4</w:t>
      </w:r>
      <w:r w:rsidRPr="007458DC">
        <w:t>.</w:t>
      </w:r>
      <w:r>
        <w:t>4</w:t>
      </w:r>
      <w:r w:rsidRPr="007458DC">
        <w:t xml:space="preserve"> </w:t>
      </w:r>
      <w:r>
        <w:rPr>
          <w:rFonts w:hint="eastAsia"/>
        </w:rPr>
        <w:t>本章小结</w:t>
      </w:r>
      <w:bookmarkEnd w:id="94"/>
    </w:p>
    <w:p w:rsidR="002C470E" w:rsidRDefault="00B5221C" w:rsidP="00C84156">
      <w:pPr>
        <w:spacing w:line="360" w:lineRule="auto"/>
        <w:ind w:firstLine="420"/>
        <w:jc w:val="both"/>
      </w:pPr>
      <w:r>
        <w:rPr>
          <w:rFonts w:hint="eastAsia"/>
        </w:rPr>
        <w:t>本章主要介绍了实验所使用的综合试验系统中的S</w:t>
      </w:r>
      <w:r>
        <w:t>DRAM</w:t>
      </w:r>
      <w:r>
        <w:rPr>
          <w:rFonts w:hint="eastAsia"/>
        </w:rPr>
        <w:t>以及实验系统与S</w:t>
      </w:r>
      <w:r>
        <w:t>DRAM</w:t>
      </w:r>
      <w:r>
        <w:rPr>
          <w:rFonts w:hint="eastAsia"/>
        </w:rPr>
        <w:t>数据交换产生的读取出错误数据的问题，并针对此问题提出了两种修改方向，并按照2种方向进行了修改尝试，虽然结果并没有达到预期的水平，但是存在解决问题的状态，使该实验系统能够正确运行。</w:t>
      </w:r>
    </w:p>
    <w:p w:rsidR="00FA548D" w:rsidRDefault="00FA548D" w:rsidP="00C84156">
      <w:pPr>
        <w:spacing w:line="360" w:lineRule="auto"/>
        <w:ind w:firstLine="420"/>
        <w:jc w:val="both"/>
      </w:pPr>
    </w:p>
    <w:p w:rsidR="00FA548D" w:rsidRDefault="00FA548D" w:rsidP="00C84156">
      <w:pPr>
        <w:spacing w:line="360" w:lineRule="auto"/>
        <w:ind w:firstLine="420"/>
        <w:jc w:val="both"/>
      </w:pPr>
    </w:p>
    <w:p w:rsidR="00FA548D" w:rsidRDefault="00FA548D" w:rsidP="00C84156">
      <w:pPr>
        <w:spacing w:line="360" w:lineRule="auto"/>
        <w:ind w:firstLine="420"/>
        <w:jc w:val="both"/>
      </w:pPr>
    </w:p>
    <w:p w:rsidR="00FA548D" w:rsidRDefault="00FA548D" w:rsidP="00C84156">
      <w:pPr>
        <w:spacing w:line="360" w:lineRule="auto"/>
        <w:ind w:firstLine="420"/>
        <w:jc w:val="both"/>
      </w:pPr>
    </w:p>
    <w:p w:rsidR="00FA548D" w:rsidRPr="009D331A" w:rsidRDefault="00FA548D" w:rsidP="00DB3197">
      <w:pPr>
        <w:spacing w:line="360" w:lineRule="auto"/>
        <w:jc w:val="both"/>
        <w:rPr>
          <w:rFonts w:hint="eastAsia"/>
        </w:rPr>
      </w:pPr>
    </w:p>
    <w:p w:rsidR="00CB2B8C" w:rsidRDefault="00CB2B8C" w:rsidP="00CB2B8C">
      <w:pPr>
        <w:pStyle w:val="1"/>
        <w:spacing w:line="440" w:lineRule="exact"/>
        <w:jc w:val="center"/>
        <w:rPr>
          <w:szCs w:val="32"/>
        </w:rPr>
      </w:pPr>
      <w:bookmarkStart w:id="95" w:name="_Toc3823195"/>
      <w:bookmarkStart w:id="96" w:name="_Toc7908368"/>
      <w:bookmarkStart w:id="97" w:name="_Toc9495085"/>
      <w:bookmarkStart w:id="98" w:name="_Toc43291584"/>
      <w:bookmarkEnd w:id="50"/>
      <w:bookmarkEnd w:id="51"/>
      <w:bookmarkEnd w:id="52"/>
      <w:r>
        <w:rPr>
          <w:rFonts w:hint="eastAsia"/>
          <w:szCs w:val="32"/>
        </w:rPr>
        <w:lastRenderedPageBreak/>
        <w:t>第</w:t>
      </w:r>
      <w:r>
        <w:rPr>
          <w:szCs w:val="32"/>
        </w:rPr>
        <w:t>5</w:t>
      </w:r>
      <w:r>
        <w:rPr>
          <w:rFonts w:hint="eastAsia"/>
          <w:szCs w:val="32"/>
        </w:rPr>
        <w:t>章</w:t>
      </w:r>
      <w:r>
        <w:rPr>
          <w:rFonts w:hint="eastAsia"/>
          <w:szCs w:val="32"/>
        </w:rPr>
        <w:t xml:space="preserve"> </w:t>
      </w:r>
      <w:bookmarkEnd w:id="95"/>
      <w:bookmarkEnd w:id="96"/>
      <w:bookmarkEnd w:id="97"/>
      <w:r w:rsidR="00C04136">
        <w:rPr>
          <w:rFonts w:ascii="Arial" w:hAnsi="Arial" w:cs="Arial"/>
          <w:color w:val="000000"/>
          <w:shd w:val="clear" w:color="auto" w:fill="FFFFFF"/>
        </w:rPr>
        <w:t>Chisel</w:t>
      </w:r>
      <w:r w:rsidR="00C04136">
        <w:rPr>
          <w:rFonts w:ascii="Arial" w:hAnsi="Arial" w:cs="Arial"/>
          <w:color w:val="000000"/>
          <w:shd w:val="clear" w:color="auto" w:fill="FFFFFF"/>
        </w:rPr>
        <w:t>与</w:t>
      </w:r>
      <w:r w:rsidR="00C04136">
        <w:rPr>
          <w:rFonts w:ascii="Arial" w:hAnsi="Arial" w:cs="Arial"/>
          <w:color w:val="000000"/>
          <w:shd w:val="clear" w:color="auto" w:fill="FFFFFF"/>
        </w:rPr>
        <w:t>Verilog</w:t>
      </w:r>
      <w:r w:rsidR="00C04136">
        <w:rPr>
          <w:rFonts w:ascii="Arial" w:hAnsi="Arial" w:cs="Arial"/>
          <w:color w:val="000000"/>
          <w:shd w:val="clear" w:color="auto" w:fill="FFFFFF"/>
        </w:rPr>
        <w:t>对比</w:t>
      </w:r>
      <w:bookmarkEnd w:id="98"/>
    </w:p>
    <w:p w:rsidR="00CB2B8C" w:rsidRDefault="00CB2B8C" w:rsidP="00CD0A31">
      <w:pPr>
        <w:spacing w:line="440" w:lineRule="exact"/>
        <w:jc w:val="both"/>
      </w:pPr>
      <w:r>
        <w:tab/>
      </w:r>
      <w:r w:rsidR="00BF1C38">
        <w:rPr>
          <w:rFonts w:hint="eastAsia"/>
        </w:rPr>
        <w:t>任何事物都具有两面性，Chisel语言在硬件设计上既有它的好处也有它的不足，Verilog语言也是如此。</w:t>
      </w:r>
      <w:r w:rsidR="00693290">
        <w:rPr>
          <w:rFonts w:hint="eastAsia"/>
        </w:rPr>
        <w:t>本章将对两种语言进行比较，从初步认识两种语言到完成一次硬件设计的思路来对比它们的优劣。</w:t>
      </w:r>
    </w:p>
    <w:p w:rsidR="00CB2B8C" w:rsidRDefault="00CB2B8C" w:rsidP="00CB2B8C">
      <w:pPr>
        <w:pStyle w:val="2"/>
        <w:rPr>
          <w:rFonts w:ascii="黑体" w:eastAsia="黑体" w:hAnsi="黑体" w:cs="Times New Roman"/>
          <w:kern w:val="2"/>
          <w:sz w:val="28"/>
          <w:szCs w:val="28"/>
        </w:rPr>
      </w:pPr>
      <w:bookmarkStart w:id="99" w:name="_Toc43291585"/>
      <w:r>
        <w:rPr>
          <w:rFonts w:ascii="黑体" w:eastAsia="黑体" w:hAnsi="黑体" w:cs="Times New Roman" w:hint="eastAsia"/>
          <w:kern w:val="2"/>
          <w:sz w:val="28"/>
          <w:szCs w:val="28"/>
        </w:rPr>
        <w:t>5</w:t>
      </w:r>
      <w:r>
        <w:rPr>
          <w:rFonts w:ascii="黑体" w:eastAsia="黑体" w:hAnsi="黑体" w:cs="Times New Roman"/>
          <w:kern w:val="2"/>
          <w:sz w:val="28"/>
          <w:szCs w:val="28"/>
        </w:rPr>
        <w:t xml:space="preserve">.1 </w:t>
      </w:r>
      <w:r w:rsidR="00591062">
        <w:rPr>
          <w:rFonts w:ascii="黑体" w:eastAsia="黑体" w:hAnsi="黑体" w:cs="Times New Roman" w:hint="eastAsia"/>
          <w:kern w:val="2"/>
          <w:sz w:val="28"/>
          <w:szCs w:val="28"/>
        </w:rPr>
        <w:t>前期操作对比</w:t>
      </w:r>
      <w:bookmarkEnd w:id="99"/>
    </w:p>
    <w:p w:rsidR="00CB2B8C" w:rsidRDefault="00CB2B8C" w:rsidP="00845F92">
      <w:pPr>
        <w:spacing w:line="440" w:lineRule="exact"/>
        <w:jc w:val="both"/>
      </w:pPr>
      <w:r>
        <w:tab/>
      </w:r>
      <w:r w:rsidR="008A751B">
        <w:rPr>
          <w:rFonts w:hint="eastAsia"/>
        </w:rPr>
        <w:t>大部分人初次认识Verilog语言的时候，都是从设计一个流水灯程序入手，</w:t>
      </w:r>
      <w:r w:rsidR="00276C97">
        <w:rPr>
          <w:rFonts w:hint="eastAsia"/>
        </w:rPr>
        <w:t>毕竟Verilog是一门硬件设计语言，没有硬件的实际实验环境是没办法学好关于</w:t>
      </w:r>
      <w:r w:rsidR="006C64AA">
        <w:rPr>
          <w:rFonts w:hint="eastAsia"/>
        </w:rPr>
        <w:t>硬件设计的语言的。</w:t>
      </w:r>
      <w:r w:rsidR="00436237">
        <w:rPr>
          <w:rFonts w:hint="eastAsia"/>
        </w:rPr>
        <w:t>讲解Verilog</w:t>
      </w:r>
      <w:r w:rsidR="007544C2">
        <w:rPr>
          <w:rFonts w:hint="eastAsia"/>
        </w:rPr>
        <w:t>语言</w:t>
      </w:r>
      <w:r w:rsidR="00436237">
        <w:rPr>
          <w:rFonts w:hint="eastAsia"/>
        </w:rPr>
        <w:t>的认识以实现流水灯为例。</w:t>
      </w:r>
    </w:p>
    <w:p w:rsidR="00750959" w:rsidRDefault="009F5821" w:rsidP="00845F92">
      <w:pPr>
        <w:spacing w:line="440" w:lineRule="exact"/>
        <w:jc w:val="both"/>
      </w:pPr>
      <w:r>
        <w:tab/>
      </w:r>
      <w:r w:rsidR="007544C2">
        <w:rPr>
          <w:rFonts w:hint="eastAsia"/>
        </w:rPr>
        <w:t>用Verilog语言</w:t>
      </w:r>
      <w:r w:rsidR="00036059">
        <w:rPr>
          <w:rFonts w:hint="eastAsia"/>
        </w:rPr>
        <w:t>设计一个硬件程序，</w:t>
      </w:r>
      <w:r w:rsidR="00ED5F8C">
        <w:rPr>
          <w:rFonts w:hint="eastAsia"/>
        </w:rPr>
        <w:t>首先</w:t>
      </w:r>
      <w:r w:rsidR="00941762">
        <w:rPr>
          <w:rFonts w:hint="eastAsia"/>
        </w:rPr>
        <w:t>需要建立一个模块，模块中可以包含许多的端口</w:t>
      </w:r>
      <w:r w:rsidR="00D605DC">
        <w:rPr>
          <w:rFonts w:hint="eastAsia"/>
        </w:rPr>
        <w:t>或者参数</w:t>
      </w:r>
      <w:r w:rsidR="00941762">
        <w:rPr>
          <w:rFonts w:hint="eastAsia"/>
        </w:rPr>
        <w:t>，比如</w:t>
      </w:r>
      <w:r w:rsidR="00D605DC">
        <w:rPr>
          <w:rFonts w:hint="eastAsia"/>
        </w:rPr>
        <w:t>上层决定的参数</w:t>
      </w:r>
      <w:r w:rsidR="00242EAD">
        <w:rPr>
          <w:rFonts w:hint="eastAsia"/>
        </w:rPr>
        <w:t>、输入输出等</w:t>
      </w:r>
      <w:r w:rsidR="00523055">
        <w:rPr>
          <w:rFonts w:hint="eastAsia"/>
        </w:rPr>
        <w:t>，在流水灯设计中</w:t>
      </w:r>
      <w:r w:rsidR="00793E91">
        <w:rPr>
          <w:rFonts w:hint="eastAsia"/>
        </w:rPr>
        <w:t>主要是输出对</w:t>
      </w:r>
      <w:r w:rsidR="002E0B15">
        <w:rPr>
          <w:rFonts w:hint="eastAsia"/>
        </w:rPr>
        <w:t>L</w:t>
      </w:r>
      <w:r w:rsidR="002E0B15">
        <w:t>ED</w:t>
      </w:r>
      <w:r w:rsidR="00793E91">
        <w:rPr>
          <w:rFonts w:hint="eastAsia"/>
        </w:rPr>
        <w:t>灯的控制信号</w:t>
      </w:r>
      <w:r w:rsidR="00941762">
        <w:rPr>
          <w:rFonts w:hint="eastAsia"/>
        </w:rPr>
        <w:t>。</w:t>
      </w:r>
      <w:r w:rsidR="002E0B15">
        <w:rPr>
          <w:rFonts w:hint="eastAsia"/>
        </w:rPr>
        <w:t>为了实现流水灯，需要定义一个led的输出来控制灯的亮灭</w:t>
      </w:r>
      <w:r w:rsidR="00AD6FC3">
        <w:rPr>
          <w:rFonts w:hint="eastAsia"/>
        </w:rPr>
        <w:t>，为了实现时间上的控制你还得有一个板载时钟信号的输入，为了控制流水灯，最简单的控制输入reset也可以有，这样</w:t>
      </w:r>
      <w:r w:rsidR="00F245DC">
        <w:rPr>
          <w:rFonts w:hint="eastAsia"/>
        </w:rPr>
        <w:t>就简单的设定了一个流水灯模块的输入输出。</w:t>
      </w:r>
      <w:r w:rsidR="00007F13">
        <w:rPr>
          <w:rFonts w:hint="eastAsia"/>
        </w:rPr>
        <w:t>接下来需要对模块中怎么实现L</w:t>
      </w:r>
      <w:r w:rsidR="00007F13">
        <w:t>ED</w:t>
      </w:r>
      <w:r w:rsidR="00007F13">
        <w:rPr>
          <w:rFonts w:hint="eastAsia"/>
        </w:rPr>
        <w:t>的闪烁进行逻辑功能描述。</w:t>
      </w:r>
      <w:r w:rsidR="00C97890">
        <w:rPr>
          <w:rFonts w:hint="eastAsia"/>
        </w:rPr>
        <w:t>可以根据设计者的喜好，利用计数器控制灯的闪烁频率</w:t>
      </w:r>
      <w:r w:rsidR="003B43FC">
        <w:rPr>
          <w:rFonts w:hint="eastAsia"/>
        </w:rPr>
        <w:t>。现在只需要按照思路设定好L</w:t>
      </w:r>
      <w:r w:rsidR="003B43FC">
        <w:t>ED</w:t>
      </w:r>
      <w:r w:rsidR="003B43FC">
        <w:rPr>
          <w:rFonts w:hint="eastAsia"/>
        </w:rPr>
        <w:t>灯的二进制序列就能</w:t>
      </w:r>
      <w:r w:rsidR="00036F8E">
        <w:rPr>
          <w:rFonts w:hint="eastAsia"/>
        </w:rPr>
        <w:t>完美的控制灯</w:t>
      </w:r>
      <w:r w:rsidR="00771C47">
        <w:rPr>
          <w:rFonts w:hint="eastAsia"/>
        </w:rPr>
        <w:t>。</w:t>
      </w:r>
      <w:r w:rsidR="00725B49">
        <w:rPr>
          <w:rFonts w:hint="eastAsia"/>
        </w:rPr>
        <w:t>但需要注意的是reg型变量和wire型变量并不相同</w:t>
      </w:r>
      <w:r w:rsidR="00AE4C40">
        <w:rPr>
          <w:rFonts w:hint="eastAsia"/>
        </w:rPr>
        <w:t>，wire表示直通变化，输入有变化输出立马发生改变；</w:t>
      </w:r>
      <w:r w:rsidR="00AE2D85">
        <w:rPr>
          <w:rFonts w:hint="eastAsia"/>
        </w:rPr>
        <w:t>reg需要有一定的触发，比如时间的改变，</w:t>
      </w:r>
      <w:r w:rsidR="00054912">
        <w:rPr>
          <w:rFonts w:hint="eastAsia"/>
        </w:rPr>
        <w:t>当输入发生变化时，随着触发产生输出才会发生变化，常常用在always语句中。</w:t>
      </w:r>
      <w:r w:rsidR="0032425F">
        <w:rPr>
          <w:rFonts w:hint="eastAsia"/>
        </w:rPr>
        <w:t>当流水灯模块设计完成后，流水灯逻辑的设计也就宣布完成，</w:t>
      </w:r>
      <w:r w:rsidR="007D0492">
        <w:rPr>
          <w:rFonts w:hint="eastAsia"/>
        </w:rPr>
        <w:t>如果想要在</w:t>
      </w:r>
      <w:r w:rsidR="00D83D06">
        <w:rPr>
          <w:rFonts w:hint="eastAsia"/>
        </w:rPr>
        <w:t>实测前了解程序的问题，就还必须设计一下仿真测试</w:t>
      </w:r>
      <w:r w:rsidR="000E5D24">
        <w:rPr>
          <w:rFonts w:hint="eastAsia"/>
        </w:rPr>
        <w:t>。</w:t>
      </w:r>
      <w:r w:rsidR="005426F3">
        <w:rPr>
          <w:rFonts w:hint="eastAsia"/>
        </w:rPr>
        <w:t>在测试中例化流水灯模块，然后才能在</w:t>
      </w:r>
      <w:r w:rsidR="00B11200">
        <w:rPr>
          <w:rFonts w:hint="eastAsia"/>
        </w:rPr>
        <w:t>仿真波形中观察到该流水灯模块输入输出波形的变化。当仿真测试成功之后，</w:t>
      </w:r>
      <w:r w:rsidR="000F7C53">
        <w:rPr>
          <w:rFonts w:hint="eastAsia"/>
        </w:rPr>
        <w:t>就可以将程序编译烧录至开发板中了。至此Verilog语言的初步认识已经完毕</w:t>
      </w:r>
      <w:r w:rsidR="001A72C1">
        <w:rPr>
          <w:rFonts w:hint="eastAsia"/>
        </w:rPr>
        <w:t>，设计者已经学会了Verilog开发中要掌握的模块，输入输出，时序等设计方法。</w:t>
      </w:r>
    </w:p>
    <w:p w:rsidR="00555BB2" w:rsidRDefault="00555BB2" w:rsidP="00845F92">
      <w:pPr>
        <w:spacing w:line="440" w:lineRule="exact"/>
        <w:jc w:val="both"/>
      </w:pPr>
      <w:r>
        <w:tab/>
      </w:r>
      <w:r w:rsidR="00F211C3">
        <w:rPr>
          <w:rFonts w:hint="eastAsia"/>
        </w:rPr>
        <w:t>介绍完Verilog语言的初步学习，来看看Chisel语言的初步认识是怎样的。</w:t>
      </w:r>
      <w:r w:rsidR="009D747E">
        <w:rPr>
          <w:rFonts w:hint="eastAsia"/>
        </w:rPr>
        <w:t>首先Chisel并不向Verilog一样有很多的研究者</w:t>
      </w:r>
      <w:r w:rsidR="00503FE7">
        <w:rPr>
          <w:rFonts w:hint="eastAsia"/>
        </w:rPr>
        <w:t>，学习Chisel必须依靠官方提供的手册来一步步建立自己的开发环境，而Verilog开发环境的设置网络上有一大堆教程和许许多多</w:t>
      </w:r>
      <w:r w:rsidR="00CC3277">
        <w:rPr>
          <w:rFonts w:hint="eastAsia"/>
        </w:rPr>
        <w:t>公司开发的软件。</w:t>
      </w:r>
      <w:r w:rsidR="0062486C">
        <w:rPr>
          <w:rFonts w:hint="eastAsia"/>
        </w:rPr>
        <w:t>解决完环境问题后，才开始正式认识Chisel</w:t>
      </w:r>
      <w:r w:rsidR="004A1A62">
        <w:rPr>
          <w:rFonts w:hint="eastAsia"/>
        </w:rPr>
        <w:t>。</w:t>
      </w:r>
      <w:r w:rsidR="00745E4F">
        <w:rPr>
          <w:rFonts w:hint="eastAsia"/>
        </w:rPr>
        <w:t>理解Chisel语言必须要理解Scala语言</w:t>
      </w:r>
      <w:r w:rsidR="00474521">
        <w:rPr>
          <w:rFonts w:hint="eastAsia"/>
        </w:rPr>
        <w:t>，如果对Scala语言了如指掌，那学习</w:t>
      </w:r>
      <w:r w:rsidR="0079144E">
        <w:rPr>
          <w:rFonts w:hint="eastAsia"/>
        </w:rPr>
        <w:t>Chisel语</w:t>
      </w:r>
      <w:r w:rsidR="0079144E">
        <w:rPr>
          <w:rFonts w:hint="eastAsia"/>
        </w:rPr>
        <w:lastRenderedPageBreak/>
        <w:t>言就会非常轻松。</w:t>
      </w:r>
      <w:r w:rsidR="00C109DA">
        <w:rPr>
          <w:rFonts w:hint="eastAsia"/>
        </w:rPr>
        <w:t>因为Chisel语言是基于Scala语言设计出来的，</w:t>
      </w:r>
      <w:r w:rsidR="00BE7269">
        <w:rPr>
          <w:rFonts w:hint="eastAsia"/>
        </w:rPr>
        <w:t>由于Scala语言有能更好的嵌入领域专用语言的能力，还有它那强大的库</w:t>
      </w:r>
      <w:r w:rsidR="00237C1B">
        <w:rPr>
          <w:rFonts w:hint="eastAsia"/>
        </w:rPr>
        <w:t>，在开发时就能捕获错误的能力和强大的函数式编程方式的优点，</w:t>
      </w:r>
      <w:r w:rsidR="005B4262">
        <w:rPr>
          <w:rFonts w:hint="eastAsia"/>
        </w:rPr>
        <w:t>让Chisel在继承Scala优点的同时，能在硬件构造上更加方便。</w:t>
      </w:r>
    </w:p>
    <w:p w:rsidR="005A0DB5" w:rsidRDefault="005A0DB5" w:rsidP="00845F92">
      <w:pPr>
        <w:spacing w:line="440" w:lineRule="exact"/>
        <w:jc w:val="both"/>
      </w:pPr>
      <w:r>
        <w:tab/>
      </w:r>
      <w:r>
        <w:rPr>
          <w:rFonts w:hint="eastAsia"/>
        </w:rPr>
        <w:t>初步学习Chisel除了从各种语言通用的“hello</w:t>
      </w:r>
      <w:r>
        <w:t xml:space="preserve"> </w:t>
      </w:r>
      <w:r>
        <w:rPr>
          <w:rFonts w:hint="eastAsia"/>
        </w:rPr>
        <w:t>world”起手外，</w:t>
      </w:r>
      <w:r w:rsidR="000A4259">
        <w:rPr>
          <w:rFonts w:hint="eastAsia"/>
        </w:rPr>
        <w:t>也可以按照</w:t>
      </w:r>
      <w:r w:rsidR="00856C5B">
        <w:rPr>
          <w:rFonts w:hint="eastAsia"/>
        </w:rPr>
        <w:t>上面提到的Verilog语言学习一样从流水灯的设计入手。</w:t>
      </w:r>
      <w:r w:rsidR="006B2A7B">
        <w:rPr>
          <w:rFonts w:hint="eastAsia"/>
        </w:rPr>
        <w:t>首先我们需要导入Chisel的</w:t>
      </w:r>
      <w:r w:rsidR="00516D91">
        <w:rPr>
          <w:rFonts w:hint="eastAsia"/>
        </w:rPr>
        <w:t>库</w:t>
      </w:r>
      <w:r w:rsidR="006B2A7B">
        <w:rPr>
          <w:rFonts w:hint="eastAsia"/>
        </w:rPr>
        <w:t>，</w:t>
      </w:r>
      <w:r w:rsidR="00BD754D">
        <w:rPr>
          <w:rFonts w:hint="eastAsia"/>
        </w:rPr>
        <w:t>只有这样软件才能识别我们的Chisel语法。</w:t>
      </w:r>
      <w:r w:rsidR="00516D91">
        <w:rPr>
          <w:rFonts w:hint="eastAsia"/>
        </w:rPr>
        <w:t>Chisel和Verilog一样也是设计Module的</w:t>
      </w:r>
      <w:r w:rsidR="00CE4105">
        <w:rPr>
          <w:rFonts w:hint="eastAsia"/>
        </w:rPr>
        <w:t>，但不同的是，V</w:t>
      </w:r>
      <w:r w:rsidR="00CC571D">
        <w:rPr>
          <w:rFonts w:hint="eastAsia"/>
        </w:rPr>
        <w:t>erilog可以在模块中简易的使用Input和Output来定义输入输出，</w:t>
      </w:r>
      <w:r w:rsidR="000227C7">
        <w:rPr>
          <w:rFonts w:hint="eastAsia"/>
        </w:rPr>
        <w:t>在Chisel中需要先定义一个Bundle，在其中来定义输入输出</w:t>
      </w:r>
      <w:r w:rsidR="00B74503">
        <w:rPr>
          <w:rFonts w:hint="eastAsia"/>
        </w:rPr>
        <w:t>。</w:t>
      </w:r>
      <w:r w:rsidR="00141D74">
        <w:rPr>
          <w:rFonts w:hint="eastAsia"/>
        </w:rPr>
        <w:t>也可以在模块外设定一个输入输出Bundle，然后在模块中new一个该输入输出的实例</w:t>
      </w:r>
      <w:r w:rsidR="006275A3">
        <w:rPr>
          <w:rFonts w:hint="eastAsia"/>
        </w:rPr>
        <w:t>，</w:t>
      </w:r>
      <w:r w:rsidR="009F6AC2">
        <w:rPr>
          <w:rFonts w:hint="eastAsia"/>
        </w:rPr>
        <w:t>该输入输出Bundle除了在本模块中使用外，还可以在其他模块中通过引用来创建相同的实例，这一点Verilog并做不到。</w:t>
      </w:r>
      <w:r w:rsidR="006B639C">
        <w:rPr>
          <w:rFonts w:hint="eastAsia"/>
        </w:rPr>
        <w:t>除了输入输出的设定有差别外，</w:t>
      </w:r>
      <w:r w:rsidR="001438EF">
        <w:rPr>
          <w:rFonts w:hint="eastAsia"/>
        </w:rPr>
        <w:t>Chisel还可以去掉时钟的声明，因为</w:t>
      </w:r>
      <w:r w:rsidR="00F05AE4">
        <w:rPr>
          <w:rFonts w:hint="eastAsia"/>
        </w:rPr>
        <w:t>Chisel的输入输出中隐含包含对C</w:t>
      </w:r>
      <w:r w:rsidR="00F05AE4">
        <w:t>LK</w:t>
      </w:r>
      <w:r w:rsidR="00F05AE4">
        <w:rPr>
          <w:rFonts w:hint="eastAsia"/>
        </w:rPr>
        <w:t>和R</w:t>
      </w:r>
      <w:r w:rsidR="00F05AE4">
        <w:t>ESET</w:t>
      </w:r>
      <w:r w:rsidR="00F05AE4">
        <w:rPr>
          <w:rFonts w:hint="eastAsia"/>
        </w:rPr>
        <w:t>的声明，</w:t>
      </w:r>
      <w:r w:rsidR="00032E98">
        <w:rPr>
          <w:rFonts w:hint="eastAsia"/>
        </w:rPr>
        <w:t>如果需要额外的时钟才需要进行设定。</w:t>
      </w:r>
      <w:r w:rsidR="00842224">
        <w:rPr>
          <w:rFonts w:hint="eastAsia"/>
        </w:rPr>
        <w:t>设定好输入输出后，就可以开始在模块中对逻辑进行描述</w:t>
      </w:r>
      <w:r w:rsidR="00707D36">
        <w:rPr>
          <w:rFonts w:hint="eastAsia"/>
        </w:rPr>
        <w:t>。</w:t>
      </w:r>
      <w:r w:rsidR="005973F2">
        <w:rPr>
          <w:rFonts w:hint="eastAsia"/>
        </w:rPr>
        <w:t>Chisel语言描述流水灯逻辑与Verilog语言并没有区别</w:t>
      </w:r>
      <w:r w:rsidR="003B087C">
        <w:rPr>
          <w:rFonts w:hint="eastAsia"/>
        </w:rPr>
        <w:t>。</w:t>
      </w:r>
      <w:r w:rsidR="00D71A46">
        <w:rPr>
          <w:rFonts w:hint="eastAsia"/>
        </w:rPr>
        <w:t>按照逻辑编写完成后</w:t>
      </w:r>
      <w:r w:rsidR="008B042D">
        <w:rPr>
          <w:rFonts w:hint="eastAsia"/>
        </w:rPr>
        <w:t>就可以利用软件进行编译，</w:t>
      </w:r>
      <w:r w:rsidR="0048035C">
        <w:rPr>
          <w:rFonts w:hint="eastAsia"/>
        </w:rPr>
        <w:t>编译后生成的是Verilog语言文件</w:t>
      </w:r>
      <w:r w:rsidR="009E5950">
        <w:rPr>
          <w:rFonts w:hint="eastAsia"/>
        </w:rPr>
        <w:t>，这样就可以使用该Verilog语言文件使用上面提到的仿真文件进行测试</w:t>
      </w:r>
      <w:r w:rsidR="005967BD">
        <w:rPr>
          <w:rFonts w:hint="eastAsia"/>
        </w:rPr>
        <w:t>，最后上板观察效果。</w:t>
      </w:r>
    </w:p>
    <w:p w:rsidR="00D97F58" w:rsidRDefault="00D97F58" w:rsidP="00845F92">
      <w:pPr>
        <w:spacing w:line="440" w:lineRule="exact"/>
        <w:jc w:val="both"/>
      </w:pPr>
      <w:r>
        <w:tab/>
      </w:r>
      <w:r w:rsidR="001D4A24">
        <w:rPr>
          <w:rFonts w:hint="eastAsia"/>
        </w:rPr>
        <w:t>从两者的初步认识可以看出</w:t>
      </w:r>
      <w:r w:rsidR="009B3F68">
        <w:rPr>
          <w:rFonts w:hint="eastAsia"/>
        </w:rPr>
        <w:t>，如果设计者对</w:t>
      </w:r>
      <w:r w:rsidR="00F51219">
        <w:rPr>
          <w:rFonts w:hint="eastAsia"/>
        </w:rPr>
        <w:t>Scala并不了解的话,上手Chisel比上手Verilog更加的缓慢</w:t>
      </w:r>
      <w:r w:rsidR="00166A23">
        <w:rPr>
          <w:rFonts w:hint="eastAsia"/>
        </w:rPr>
        <w:t>。但是当学会了Scala面向对象的那套思路之后，</w:t>
      </w:r>
      <w:r w:rsidR="00F52F5F">
        <w:rPr>
          <w:rFonts w:hint="eastAsia"/>
        </w:rPr>
        <w:t>使用Chisel会比Verilog更加方便一些。</w:t>
      </w:r>
    </w:p>
    <w:p w:rsidR="00CB2B8C" w:rsidRDefault="00CB2B8C" w:rsidP="00CB2B8C">
      <w:pPr>
        <w:pStyle w:val="2"/>
        <w:rPr>
          <w:rFonts w:ascii="黑体" w:eastAsia="黑体" w:hAnsi="黑体" w:cs="Times New Roman"/>
          <w:kern w:val="2"/>
          <w:sz w:val="28"/>
          <w:szCs w:val="28"/>
        </w:rPr>
      </w:pPr>
      <w:bookmarkStart w:id="100" w:name="_Toc43291586"/>
      <w:r>
        <w:rPr>
          <w:rFonts w:ascii="黑体" w:eastAsia="黑体" w:hAnsi="黑体" w:cs="Times New Roman" w:hint="eastAsia"/>
          <w:kern w:val="2"/>
          <w:sz w:val="28"/>
          <w:szCs w:val="28"/>
        </w:rPr>
        <w:t>5</w:t>
      </w:r>
      <w:r>
        <w:rPr>
          <w:rFonts w:ascii="黑体" w:eastAsia="黑体" w:hAnsi="黑体" w:cs="Times New Roman"/>
          <w:kern w:val="2"/>
          <w:sz w:val="28"/>
          <w:szCs w:val="28"/>
        </w:rPr>
        <w:t xml:space="preserve">.2 </w:t>
      </w:r>
      <w:r w:rsidR="00591062">
        <w:rPr>
          <w:rFonts w:ascii="黑体" w:eastAsia="黑体" w:hAnsi="黑体" w:cs="Times New Roman" w:hint="eastAsia"/>
          <w:kern w:val="2"/>
          <w:sz w:val="28"/>
          <w:szCs w:val="28"/>
        </w:rPr>
        <w:t>模块设计思路对比</w:t>
      </w:r>
      <w:bookmarkEnd w:id="100"/>
    </w:p>
    <w:p w:rsidR="00CB2B8C" w:rsidRDefault="00AF2980" w:rsidP="002E056B">
      <w:pPr>
        <w:spacing w:line="360" w:lineRule="auto"/>
      </w:pPr>
      <w:r>
        <w:tab/>
      </w:r>
      <w:r>
        <w:rPr>
          <w:rFonts w:hint="eastAsia"/>
        </w:rPr>
        <w:t>两种语言的早期学习除了</w:t>
      </w:r>
      <w:r w:rsidR="00EC14AF">
        <w:rPr>
          <w:rFonts w:hint="eastAsia"/>
        </w:rPr>
        <w:t>存</w:t>
      </w:r>
      <w:r>
        <w:rPr>
          <w:rFonts w:hint="eastAsia"/>
        </w:rPr>
        <w:t>在</w:t>
      </w:r>
      <w:r w:rsidR="00DD6D5E">
        <w:rPr>
          <w:rFonts w:hint="eastAsia"/>
        </w:rPr>
        <w:t>语言语法上学习的差异，</w:t>
      </w:r>
      <w:r w:rsidR="00752136">
        <w:rPr>
          <w:rFonts w:hint="eastAsia"/>
        </w:rPr>
        <w:t>其他的方面并不能一眼的看出优劣</w:t>
      </w:r>
      <w:r w:rsidR="0030405F">
        <w:rPr>
          <w:rFonts w:hint="eastAsia"/>
        </w:rPr>
        <w:t>。</w:t>
      </w:r>
      <w:r w:rsidR="00745314">
        <w:rPr>
          <w:rFonts w:hint="eastAsia"/>
        </w:rPr>
        <w:t>本小节将从本实验所设计的Chisel语言</w:t>
      </w:r>
      <w:r w:rsidR="00855396">
        <w:rPr>
          <w:rFonts w:hint="eastAsia"/>
          <w:color w:val="000000" w:themeColor="text1"/>
        </w:rPr>
        <w:t>处理器</w:t>
      </w:r>
      <w:r w:rsidR="00745314">
        <w:rPr>
          <w:rFonts w:hint="eastAsia"/>
        </w:rPr>
        <w:t>和原Verilog语言</w:t>
      </w:r>
      <w:r w:rsidR="00855396">
        <w:rPr>
          <w:rFonts w:hint="eastAsia"/>
          <w:color w:val="000000" w:themeColor="text1"/>
        </w:rPr>
        <w:t>处理器</w:t>
      </w:r>
      <w:r w:rsidR="00745314">
        <w:rPr>
          <w:rFonts w:hint="eastAsia"/>
        </w:rPr>
        <w:t>的部分模块设计对比方向，对Chisel实现和Verilog实现进行探讨。</w:t>
      </w:r>
    </w:p>
    <w:p w:rsidR="00BE2671" w:rsidRPr="006B005C" w:rsidRDefault="00BE2671" w:rsidP="00BE2671">
      <w:pPr>
        <w:pStyle w:val="22"/>
        <w:spacing w:beforeLines="50" w:before="156" w:after="0" w:line="360" w:lineRule="auto"/>
        <w:rPr>
          <w:sz w:val="24"/>
          <w:szCs w:val="24"/>
        </w:rPr>
      </w:pPr>
      <w:bookmarkStart w:id="101" w:name="_Toc43291587"/>
      <w:r>
        <w:rPr>
          <w:sz w:val="24"/>
          <w:szCs w:val="24"/>
        </w:rPr>
        <w:t>5</w:t>
      </w:r>
      <w:r w:rsidRPr="0021792F">
        <w:rPr>
          <w:sz w:val="24"/>
          <w:szCs w:val="24"/>
        </w:rPr>
        <w:t>.</w:t>
      </w:r>
      <w:r>
        <w:rPr>
          <w:sz w:val="24"/>
          <w:szCs w:val="24"/>
        </w:rPr>
        <w:t>2</w:t>
      </w:r>
      <w:r w:rsidRPr="0021792F">
        <w:rPr>
          <w:sz w:val="24"/>
          <w:szCs w:val="24"/>
        </w:rPr>
        <w:t>.</w:t>
      </w:r>
      <w:r>
        <w:rPr>
          <w:sz w:val="24"/>
          <w:szCs w:val="24"/>
        </w:rPr>
        <w:t>1</w:t>
      </w:r>
      <w:r w:rsidRPr="0021792F">
        <w:rPr>
          <w:sz w:val="24"/>
          <w:szCs w:val="24"/>
        </w:rPr>
        <w:t xml:space="preserve"> </w:t>
      </w:r>
      <w:r w:rsidR="00970AD4">
        <w:rPr>
          <w:rFonts w:hint="eastAsia"/>
          <w:sz w:val="24"/>
          <w:szCs w:val="24"/>
        </w:rPr>
        <w:t>译码模块对比</w:t>
      </w:r>
      <w:bookmarkEnd w:id="101"/>
    </w:p>
    <w:p w:rsidR="00BE2671" w:rsidRDefault="003A5316" w:rsidP="008B7158">
      <w:pPr>
        <w:spacing w:line="360" w:lineRule="auto"/>
      </w:pPr>
      <w:r>
        <w:tab/>
      </w:r>
      <w:r>
        <w:rPr>
          <w:rFonts w:hint="eastAsia"/>
        </w:rPr>
        <w:t>译码模块的主要作用在3</w:t>
      </w:r>
      <w:r>
        <w:t>.2.1</w:t>
      </w:r>
      <w:r>
        <w:rPr>
          <w:rFonts w:hint="eastAsia"/>
        </w:rPr>
        <w:t>小节中已经详细的说明，这里再做简单的描述。</w:t>
      </w:r>
      <w:r w:rsidR="008B7158">
        <w:rPr>
          <w:rFonts w:hint="eastAsia"/>
        </w:rPr>
        <w:t>译码模块主要是对接收到的3</w:t>
      </w:r>
      <w:r w:rsidR="008B7158">
        <w:t>2</w:t>
      </w:r>
      <w:r w:rsidR="008B7158">
        <w:rPr>
          <w:rFonts w:hint="eastAsia"/>
        </w:rPr>
        <w:t>位二进制指令进行解析，</w:t>
      </w:r>
      <w:r w:rsidR="00964C48">
        <w:rPr>
          <w:rFonts w:hint="eastAsia"/>
        </w:rPr>
        <w:t>区分该条指令是什么指令，需要进行哪些方面的信号设置，需要进行哪些操作，然后将指令上的信息拆分</w:t>
      </w:r>
      <w:r w:rsidR="00964C48">
        <w:rPr>
          <w:rFonts w:hint="eastAsia"/>
        </w:rPr>
        <w:lastRenderedPageBreak/>
        <w:t>出来，按照指令所想要达到的目的，将数据传输给下一阶段执行阶段</w:t>
      </w:r>
      <w:r w:rsidR="00F303EE">
        <w:rPr>
          <w:rFonts w:hint="eastAsia"/>
        </w:rPr>
        <w:t>完成指令所想要达到的目的。</w:t>
      </w:r>
    </w:p>
    <w:p w:rsidR="009A31C0" w:rsidRDefault="009A31C0" w:rsidP="008B7158">
      <w:pPr>
        <w:spacing w:line="360" w:lineRule="auto"/>
      </w:pPr>
      <w:r>
        <w:tab/>
      </w:r>
      <w:r w:rsidR="00CB3B40">
        <w:rPr>
          <w:rFonts w:hint="eastAsia"/>
        </w:rPr>
        <w:t>以译码模块中心脏的代码，即指令的识别</w:t>
      </w:r>
      <w:r w:rsidR="003B4D48">
        <w:rPr>
          <w:rFonts w:hint="eastAsia"/>
        </w:rPr>
        <w:t>，</w:t>
      </w:r>
      <w:r w:rsidR="008C49FE">
        <w:rPr>
          <w:rFonts w:hint="eastAsia"/>
        </w:rPr>
        <w:t>图5</w:t>
      </w:r>
      <w:r w:rsidR="006434DB">
        <w:t>-1</w:t>
      </w:r>
      <w:r w:rsidR="008C49FE">
        <w:rPr>
          <w:rFonts w:hint="eastAsia"/>
        </w:rPr>
        <w:t>所示的是Verilog语言中对A</w:t>
      </w:r>
      <w:r w:rsidR="008C49FE">
        <w:t>DDI</w:t>
      </w:r>
      <w:r w:rsidR="008C49FE">
        <w:rPr>
          <w:rFonts w:hint="eastAsia"/>
        </w:rPr>
        <w:t>指令的解析，</w:t>
      </w:r>
      <w:r w:rsidR="004E57F4">
        <w:rPr>
          <w:rFonts w:hint="eastAsia"/>
        </w:rPr>
        <w:t>从图中可以看出，</w:t>
      </w:r>
      <w:r w:rsidR="0056607D">
        <w:rPr>
          <w:rFonts w:hint="eastAsia"/>
        </w:rPr>
        <w:t>解析该A</w:t>
      </w:r>
      <w:r w:rsidR="0056607D">
        <w:t>DDI</w:t>
      </w:r>
      <w:r w:rsidR="0056607D">
        <w:rPr>
          <w:rFonts w:hint="eastAsia"/>
        </w:rPr>
        <w:t>指令首先需要分别3</w:t>
      </w:r>
      <w:r w:rsidR="0056607D">
        <w:t>2</w:t>
      </w:r>
      <w:r w:rsidR="0056607D">
        <w:rPr>
          <w:rFonts w:hint="eastAsia"/>
        </w:rPr>
        <w:t>位代码中的低6位opcode码，</w:t>
      </w:r>
      <w:r w:rsidR="005E424F">
        <w:rPr>
          <w:rFonts w:hint="eastAsia"/>
        </w:rPr>
        <w:t>由于A</w:t>
      </w:r>
      <w:r w:rsidR="005E424F">
        <w:t>DDI</w:t>
      </w:r>
      <w:r w:rsidR="005E424F">
        <w:rPr>
          <w:rFonts w:hint="eastAsia"/>
        </w:rPr>
        <w:t>为立即数加法指令所以识别为O</w:t>
      </w:r>
      <w:r w:rsidR="005E424F">
        <w:t>P_IMM</w:t>
      </w:r>
      <w:r w:rsidR="005E424F">
        <w:rPr>
          <w:rFonts w:hint="eastAsia"/>
        </w:rPr>
        <w:t>，</w:t>
      </w:r>
      <w:r w:rsidR="00EB5007">
        <w:rPr>
          <w:rFonts w:hint="eastAsia"/>
        </w:rPr>
        <w:t>可是该O</w:t>
      </w:r>
      <w:r w:rsidR="00EB5007">
        <w:t>P_IMM</w:t>
      </w:r>
      <w:r w:rsidR="00EB5007">
        <w:rPr>
          <w:rFonts w:hint="eastAsia"/>
        </w:rPr>
        <w:t>中除了A</w:t>
      </w:r>
      <w:r w:rsidR="00EB5007">
        <w:t>DDI</w:t>
      </w:r>
      <w:r w:rsidR="00EB5007">
        <w:rPr>
          <w:rFonts w:hint="eastAsia"/>
        </w:rPr>
        <w:t>外还有其他立即数操作指令，</w:t>
      </w:r>
      <w:r w:rsidR="000969A1">
        <w:rPr>
          <w:rFonts w:hint="eastAsia"/>
        </w:rPr>
        <w:t>所以还必须进行区分</w:t>
      </w:r>
      <w:r w:rsidR="00D6785F">
        <w:rPr>
          <w:rFonts w:hint="eastAsia"/>
        </w:rPr>
        <w:t>对比。</w:t>
      </w:r>
      <w:r w:rsidR="001819F8">
        <w:rPr>
          <w:rFonts w:hint="eastAsia"/>
        </w:rPr>
        <w:t>使用第二特征码function码区分为A</w:t>
      </w:r>
      <w:r w:rsidR="001819F8">
        <w:t>DDI</w:t>
      </w:r>
      <w:r w:rsidR="001819F8">
        <w:rPr>
          <w:rFonts w:hint="eastAsia"/>
        </w:rPr>
        <w:t>指令</w:t>
      </w:r>
      <w:r w:rsidR="00456E20">
        <w:rPr>
          <w:rFonts w:hint="eastAsia"/>
        </w:rPr>
        <w:t>。当判断为</w:t>
      </w:r>
      <w:r w:rsidR="00456E20">
        <w:t>ADDI</w:t>
      </w:r>
      <w:r w:rsidR="00456E20">
        <w:rPr>
          <w:rFonts w:hint="eastAsia"/>
        </w:rPr>
        <w:t>指令后，就可以对该指令要进行的操作进行设定，将指令中操作数部分、寄存器地址部分剪切下来传递给输出</w:t>
      </w:r>
      <w:r w:rsidR="00AB20A4">
        <w:rPr>
          <w:rFonts w:hint="eastAsia"/>
        </w:rPr>
        <w:t>，设定好执行阶段要</w:t>
      </w:r>
      <w:r w:rsidR="006173BC">
        <w:rPr>
          <w:rFonts w:hint="eastAsia"/>
        </w:rPr>
        <w:t>进行的运算代号</w:t>
      </w:r>
      <w:r w:rsidR="00AD3CF5">
        <w:rPr>
          <w:rFonts w:hint="eastAsia"/>
        </w:rPr>
        <w:t>加法A</w:t>
      </w:r>
      <w:r w:rsidR="00AD3CF5">
        <w:t>DD</w:t>
      </w:r>
      <w:r w:rsidR="00AD3CF5">
        <w:rPr>
          <w:rFonts w:hint="eastAsia"/>
        </w:rPr>
        <w:t>，就完成了A</w:t>
      </w:r>
      <w:r w:rsidR="00AD3CF5">
        <w:t>DDI</w:t>
      </w:r>
      <w:r w:rsidR="00AD3CF5">
        <w:rPr>
          <w:rFonts w:hint="eastAsia"/>
        </w:rPr>
        <w:t>指令的信号设定。</w:t>
      </w:r>
      <w:r w:rsidR="00C71151">
        <w:rPr>
          <w:rFonts w:hint="eastAsia"/>
        </w:rPr>
        <w:t>当指令条数增加的时候，begin到end中对信号设定就会改变</w:t>
      </w:r>
      <w:r w:rsidR="0026280A">
        <w:rPr>
          <w:rFonts w:hint="eastAsia"/>
        </w:rPr>
        <w:t>，以应对不同指令所需要处理的情况。</w:t>
      </w:r>
    </w:p>
    <w:p w:rsidR="008B6EA9" w:rsidRDefault="008B6EA9" w:rsidP="008B7158">
      <w:pPr>
        <w:spacing w:line="360" w:lineRule="auto"/>
        <w:rPr>
          <w:rFonts w:hint="eastAsia"/>
        </w:rPr>
      </w:pPr>
    </w:p>
    <w:p w:rsidR="00B55E16" w:rsidRDefault="00B55E16" w:rsidP="00B55E16">
      <w:pPr>
        <w:spacing w:line="360" w:lineRule="auto"/>
        <w:ind w:firstLineChars="400" w:firstLine="960"/>
      </w:pPr>
      <w:r>
        <w:rPr>
          <w:noProof/>
        </w:rPr>
        <w:drawing>
          <wp:inline distT="0" distB="0" distL="0" distR="0" wp14:anchorId="5DD90AD0" wp14:editId="6513070B">
            <wp:extent cx="4122777" cy="2484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2777" cy="2484335"/>
                    </a:xfrm>
                    <a:prstGeom prst="rect">
                      <a:avLst/>
                    </a:prstGeom>
                  </pic:spPr>
                </pic:pic>
              </a:graphicData>
            </a:graphic>
          </wp:inline>
        </w:drawing>
      </w:r>
    </w:p>
    <w:p w:rsidR="00B55E16" w:rsidRDefault="00B55E16" w:rsidP="00B55E16">
      <w:pPr>
        <w:spacing w:line="360" w:lineRule="auto"/>
        <w:ind w:firstLineChars="1100" w:firstLine="2310"/>
        <w:rPr>
          <w:sz w:val="21"/>
          <w:szCs w:val="21"/>
        </w:rPr>
      </w:pPr>
      <w:r w:rsidRPr="00B55E16">
        <w:rPr>
          <w:rFonts w:hint="eastAsia"/>
          <w:sz w:val="21"/>
          <w:szCs w:val="21"/>
        </w:rPr>
        <w:t>图5</w:t>
      </w:r>
      <w:r w:rsidR="006434DB">
        <w:rPr>
          <w:sz w:val="21"/>
          <w:szCs w:val="21"/>
        </w:rPr>
        <w:t>-1</w:t>
      </w:r>
      <w:r w:rsidRPr="00B55E16">
        <w:rPr>
          <w:sz w:val="21"/>
          <w:szCs w:val="21"/>
        </w:rPr>
        <w:t xml:space="preserve"> V</w:t>
      </w:r>
      <w:r w:rsidRPr="00B55E16">
        <w:rPr>
          <w:rFonts w:hint="eastAsia"/>
          <w:sz w:val="21"/>
          <w:szCs w:val="21"/>
        </w:rPr>
        <w:t>erilog语言对A</w:t>
      </w:r>
      <w:r w:rsidRPr="00B55E16">
        <w:rPr>
          <w:sz w:val="21"/>
          <w:szCs w:val="21"/>
        </w:rPr>
        <w:t>DDI</w:t>
      </w:r>
      <w:r w:rsidRPr="00B55E16">
        <w:rPr>
          <w:rFonts w:hint="eastAsia"/>
          <w:sz w:val="21"/>
          <w:szCs w:val="21"/>
        </w:rPr>
        <w:t>指令的译码</w:t>
      </w:r>
    </w:p>
    <w:p w:rsidR="008B6EA9" w:rsidRPr="00B55E16" w:rsidRDefault="008B6EA9" w:rsidP="00B55E16">
      <w:pPr>
        <w:spacing w:line="360" w:lineRule="auto"/>
        <w:ind w:firstLineChars="1100" w:firstLine="2310"/>
        <w:rPr>
          <w:rFonts w:hint="eastAsia"/>
          <w:sz w:val="21"/>
          <w:szCs w:val="21"/>
        </w:rPr>
      </w:pPr>
    </w:p>
    <w:p w:rsidR="00697652" w:rsidRDefault="00D37E3D" w:rsidP="008B7158">
      <w:pPr>
        <w:spacing w:line="360" w:lineRule="auto"/>
      </w:pPr>
      <w:r>
        <w:tab/>
      </w:r>
      <w:r w:rsidR="00191980">
        <w:rPr>
          <w:rFonts w:hint="eastAsia"/>
        </w:rPr>
        <w:t>而在Chisel的实现中，可以简化该部分。</w:t>
      </w:r>
      <w:r w:rsidR="00590F28">
        <w:rPr>
          <w:rFonts w:hint="eastAsia"/>
        </w:rPr>
        <w:t>如图3</w:t>
      </w:r>
      <w:r w:rsidR="00D5174B">
        <w:t>-3</w:t>
      </w:r>
      <w:r w:rsidR="00590F28">
        <w:rPr>
          <w:rFonts w:hint="eastAsia"/>
        </w:rPr>
        <w:t>、图</w:t>
      </w:r>
      <w:r w:rsidR="00D5174B">
        <w:rPr>
          <w:rFonts w:hint="eastAsia"/>
        </w:rPr>
        <w:t>3</w:t>
      </w:r>
      <w:r w:rsidR="00D5174B">
        <w:t>-4</w:t>
      </w:r>
      <w:r w:rsidR="00590F28">
        <w:rPr>
          <w:rFonts w:hint="eastAsia"/>
        </w:rPr>
        <w:t>和图5</w:t>
      </w:r>
      <w:r w:rsidR="006434DB">
        <w:t>-2</w:t>
      </w:r>
      <w:r w:rsidR="00590F28">
        <w:rPr>
          <w:rFonts w:hint="eastAsia"/>
        </w:rPr>
        <w:t>中所示</w:t>
      </w:r>
      <w:r w:rsidR="007D1E85">
        <w:rPr>
          <w:rFonts w:hint="eastAsia"/>
        </w:rPr>
        <w:t>，</w:t>
      </w:r>
      <w:r w:rsidR="002973C4">
        <w:rPr>
          <w:rFonts w:hint="eastAsia"/>
        </w:rPr>
        <w:t>创建一种数组Array，</w:t>
      </w:r>
      <w:r w:rsidR="00203B66">
        <w:rPr>
          <w:rFonts w:hint="eastAsia"/>
        </w:rPr>
        <w:t>该数组中包含了所有指令的</w:t>
      </w:r>
      <w:r w:rsidR="00C13A8A">
        <w:rPr>
          <w:rFonts w:hint="eastAsia"/>
        </w:rPr>
        <w:t>特征码，</w:t>
      </w:r>
      <w:r w:rsidR="00AF5276">
        <w:rPr>
          <w:rFonts w:hint="eastAsia"/>
        </w:rPr>
        <w:t>当输入一条3</w:t>
      </w:r>
      <w:r w:rsidR="00AF5276">
        <w:t>2</w:t>
      </w:r>
      <w:r w:rsidR="00AF5276">
        <w:rPr>
          <w:rFonts w:hint="eastAsia"/>
        </w:rPr>
        <w:t>位指令符合数组中A</w:t>
      </w:r>
      <w:r w:rsidR="00AF5276">
        <w:t>DDI</w:t>
      </w:r>
      <w:r w:rsidR="00AF5276">
        <w:rPr>
          <w:rFonts w:hint="eastAsia"/>
        </w:rPr>
        <w:t>指令的特征的时候</w:t>
      </w:r>
      <w:r w:rsidR="00C63CD5">
        <w:rPr>
          <w:rFonts w:hint="eastAsia"/>
        </w:rPr>
        <w:t>，定义的列表就会自动设定为A</w:t>
      </w:r>
      <w:r w:rsidR="00C63CD5">
        <w:t>DDI</w:t>
      </w:r>
      <w:r w:rsidR="00C63CD5">
        <w:rPr>
          <w:rFonts w:hint="eastAsia"/>
        </w:rPr>
        <w:t>信号设定列表</w:t>
      </w:r>
      <w:r w:rsidR="00070F25">
        <w:rPr>
          <w:rFonts w:hint="eastAsia"/>
        </w:rPr>
        <w:t>，简化了Verilog中多次判断的类型</w:t>
      </w:r>
      <w:r w:rsidR="0043168B">
        <w:rPr>
          <w:rFonts w:hint="eastAsia"/>
        </w:rPr>
        <w:t>，使用列表函数也能更加直观的对指令信号设定的改变进行观察。</w:t>
      </w:r>
      <w:r w:rsidR="00DD3458">
        <w:rPr>
          <w:rFonts w:hint="eastAsia"/>
        </w:rPr>
        <w:t>当产生新的指令的时候，</w:t>
      </w:r>
      <w:r w:rsidR="00A55D5A">
        <w:rPr>
          <w:rFonts w:hint="eastAsia"/>
        </w:rPr>
        <w:t>只需要添加该指令的特征码序列，</w:t>
      </w:r>
      <w:r w:rsidR="00A55D5A">
        <w:rPr>
          <w:rFonts w:hint="eastAsia"/>
        </w:rPr>
        <w:lastRenderedPageBreak/>
        <w:t>然后复制粘贴一种指令解析，然后将其中的信号设定设置为新指令所需要的信号设定即可，</w:t>
      </w:r>
      <w:r w:rsidR="00431CCC">
        <w:rPr>
          <w:rFonts w:hint="eastAsia"/>
        </w:rPr>
        <w:t>能够更加方便快捷的增加删除新指令的设</w:t>
      </w:r>
      <w:r w:rsidR="00E304E9">
        <w:rPr>
          <w:rFonts w:hint="eastAsia"/>
        </w:rPr>
        <w:t>置</w:t>
      </w:r>
      <w:r w:rsidR="00990525">
        <w:rPr>
          <w:rFonts w:hint="eastAsia"/>
        </w:rPr>
        <w:t>。</w:t>
      </w:r>
    </w:p>
    <w:p w:rsidR="008B6EA9" w:rsidRDefault="008B6EA9" w:rsidP="008B7158">
      <w:pPr>
        <w:spacing w:line="360" w:lineRule="auto"/>
        <w:rPr>
          <w:rFonts w:hint="eastAsia"/>
        </w:rPr>
      </w:pPr>
    </w:p>
    <w:p w:rsidR="00697652" w:rsidRDefault="00697652" w:rsidP="00697652">
      <w:pPr>
        <w:spacing w:line="360" w:lineRule="auto"/>
        <w:ind w:firstLineChars="400" w:firstLine="960"/>
      </w:pPr>
      <w:r>
        <w:rPr>
          <w:noProof/>
        </w:rPr>
        <w:drawing>
          <wp:inline distT="0" distB="0" distL="0" distR="0" wp14:anchorId="781D8ECA" wp14:editId="2A7D222B">
            <wp:extent cx="4221480" cy="13182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851" cy="1318376"/>
                    </a:xfrm>
                    <a:prstGeom prst="rect">
                      <a:avLst/>
                    </a:prstGeom>
                  </pic:spPr>
                </pic:pic>
              </a:graphicData>
            </a:graphic>
          </wp:inline>
        </w:drawing>
      </w:r>
    </w:p>
    <w:p w:rsidR="00697652" w:rsidRDefault="00697652" w:rsidP="00697652">
      <w:pPr>
        <w:spacing w:line="360" w:lineRule="auto"/>
        <w:ind w:firstLineChars="1100" w:firstLine="2310"/>
        <w:rPr>
          <w:sz w:val="21"/>
          <w:szCs w:val="21"/>
        </w:rPr>
      </w:pPr>
      <w:r w:rsidRPr="00697652">
        <w:rPr>
          <w:rFonts w:hint="eastAsia"/>
          <w:sz w:val="21"/>
          <w:szCs w:val="21"/>
        </w:rPr>
        <w:t>图</w:t>
      </w:r>
      <w:r w:rsidR="006434DB">
        <w:rPr>
          <w:sz w:val="21"/>
          <w:szCs w:val="21"/>
        </w:rPr>
        <w:t>5-2</w:t>
      </w:r>
      <w:r w:rsidRPr="00697652">
        <w:rPr>
          <w:sz w:val="21"/>
          <w:szCs w:val="21"/>
        </w:rPr>
        <w:t xml:space="preserve"> C</w:t>
      </w:r>
      <w:r w:rsidRPr="00697652">
        <w:rPr>
          <w:rFonts w:hint="eastAsia"/>
          <w:sz w:val="21"/>
          <w:szCs w:val="21"/>
        </w:rPr>
        <w:t>hisel实现中对A</w:t>
      </w:r>
      <w:r w:rsidRPr="00697652">
        <w:rPr>
          <w:sz w:val="21"/>
          <w:szCs w:val="21"/>
        </w:rPr>
        <w:t>DDI</w:t>
      </w:r>
      <w:r w:rsidRPr="00697652">
        <w:rPr>
          <w:rFonts w:hint="eastAsia"/>
          <w:sz w:val="21"/>
          <w:szCs w:val="21"/>
        </w:rPr>
        <w:t>的设定</w:t>
      </w:r>
    </w:p>
    <w:p w:rsidR="008B6EA9" w:rsidRPr="00697652" w:rsidRDefault="008B6EA9" w:rsidP="00697652">
      <w:pPr>
        <w:spacing w:line="360" w:lineRule="auto"/>
        <w:ind w:firstLineChars="1100" w:firstLine="2310"/>
        <w:rPr>
          <w:rFonts w:hint="eastAsia"/>
          <w:sz w:val="21"/>
          <w:szCs w:val="21"/>
        </w:rPr>
      </w:pPr>
    </w:p>
    <w:p w:rsidR="00BF457C" w:rsidRPr="006B005C" w:rsidRDefault="00BF457C" w:rsidP="00BF457C">
      <w:pPr>
        <w:pStyle w:val="22"/>
        <w:spacing w:beforeLines="50" w:before="156" w:after="0" w:line="360" w:lineRule="auto"/>
        <w:rPr>
          <w:sz w:val="24"/>
          <w:szCs w:val="24"/>
        </w:rPr>
      </w:pPr>
      <w:bookmarkStart w:id="102" w:name="_Toc43291588"/>
      <w:r>
        <w:rPr>
          <w:sz w:val="24"/>
          <w:szCs w:val="24"/>
        </w:rPr>
        <w:t>5</w:t>
      </w:r>
      <w:r w:rsidRPr="0021792F">
        <w:rPr>
          <w:sz w:val="24"/>
          <w:szCs w:val="24"/>
        </w:rPr>
        <w:t>.</w:t>
      </w:r>
      <w:r>
        <w:rPr>
          <w:sz w:val="24"/>
          <w:szCs w:val="24"/>
        </w:rPr>
        <w:t>2</w:t>
      </w:r>
      <w:r w:rsidRPr="0021792F">
        <w:rPr>
          <w:sz w:val="24"/>
          <w:szCs w:val="24"/>
        </w:rPr>
        <w:t>.</w:t>
      </w:r>
      <w:r>
        <w:rPr>
          <w:sz w:val="24"/>
          <w:szCs w:val="24"/>
        </w:rPr>
        <w:t>2</w:t>
      </w:r>
      <w:r w:rsidRPr="0021792F">
        <w:rPr>
          <w:sz w:val="24"/>
          <w:szCs w:val="24"/>
        </w:rPr>
        <w:t xml:space="preserve"> </w:t>
      </w:r>
      <w:r w:rsidR="002D2206">
        <w:rPr>
          <w:rFonts w:hint="eastAsia"/>
          <w:sz w:val="24"/>
          <w:szCs w:val="24"/>
        </w:rPr>
        <w:t>各阶段数据传输模块对比</w:t>
      </w:r>
      <w:bookmarkEnd w:id="102"/>
    </w:p>
    <w:p w:rsidR="00697652" w:rsidRDefault="009C2F6D" w:rsidP="008B7158">
      <w:pPr>
        <w:spacing w:line="360" w:lineRule="auto"/>
      </w:pPr>
      <w:r>
        <w:tab/>
      </w:r>
      <w:r w:rsidR="00AF408A">
        <w:rPr>
          <w:rFonts w:hint="eastAsia"/>
        </w:rPr>
        <w:t>设计Verilog语言</w:t>
      </w:r>
      <w:r w:rsidR="00876AE7">
        <w:rPr>
          <w:rFonts w:hint="eastAsia"/>
          <w:color w:val="000000" w:themeColor="text1"/>
        </w:rPr>
        <w:t>处理器</w:t>
      </w:r>
      <w:r w:rsidR="00AF408A">
        <w:rPr>
          <w:rFonts w:hint="eastAsia"/>
        </w:rPr>
        <w:t>的时候，按照</w:t>
      </w:r>
      <w:r w:rsidR="00003161">
        <w:rPr>
          <w:rFonts w:hint="eastAsia"/>
        </w:rPr>
        <w:t>图3</w:t>
      </w:r>
      <w:r w:rsidR="00E71A41">
        <w:t>-</w:t>
      </w:r>
      <w:r w:rsidR="00003161">
        <w:t>1</w:t>
      </w:r>
      <w:r w:rsidR="00003161">
        <w:rPr>
          <w:rFonts w:hint="eastAsia"/>
        </w:rPr>
        <w:t>所示的架构进行设定，</w:t>
      </w:r>
      <w:r w:rsidR="00221AC7">
        <w:rPr>
          <w:rFonts w:hint="eastAsia"/>
        </w:rPr>
        <w:t>往往会设计出存在I</w:t>
      </w:r>
      <w:r w:rsidR="00221AC7">
        <w:t>F_ID</w:t>
      </w:r>
      <w:r w:rsidR="00221AC7">
        <w:rPr>
          <w:rFonts w:hint="eastAsia"/>
        </w:rPr>
        <w:t>、I</w:t>
      </w:r>
      <w:r w:rsidR="00221AC7">
        <w:t>D_EX</w:t>
      </w:r>
      <w:r w:rsidR="00221AC7">
        <w:rPr>
          <w:rFonts w:hint="eastAsia"/>
        </w:rPr>
        <w:t>等这样阶段之间传递上一阶段</w:t>
      </w:r>
      <w:r w:rsidR="000027D4">
        <w:rPr>
          <w:rFonts w:hint="eastAsia"/>
        </w:rPr>
        <w:t>信号量</w:t>
      </w:r>
      <w:r w:rsidR="00221AC7">
        <w:rPr>
          <w:rFonts w:hint="eastAsia"/>
        </w:rPr>
        <w:t>到下一阶段</w:t>
      </w:r>
      <w:r w:rsidR="000027D4">
        <w:rPr>
          <w:rFonts w:hint="eastAsia"/>
        </w:rPr>
        <w:t>信号量</w:t>
      </w:r>
      <w:r w:rsidR="00221AC7">
        <w:rPr>
          <w:rFonts w:hint="eastAsia"/>
        </w:rPr>
        <w:t>的</w:t>
      </w:r>
      <w:r w:rsidR="000027D4">
        <w:rPr>
          <w:rFonts w:hint="eastAsia"/>
        </w:rPr>
        <w:t>模块，该模块中还可能存在控制模块的输入对模块传递之间的</w:t>
      </w:r>
      <w:r w:rsidR="00E62188">
        <w:rPr>
          <w:rFonts w:hint="eastAsia"/>
        </w:rPr>
        <w:t>限制。</w:t>
      </w:r>
    </w:p>
    <w:p w:rsidR="00BF457C" w:rsidRDefault="00EF0BD4" w:rsidP="00EF0BD4">
      <w:pPr>
        <w:spacing w:line="360" w:lineRule="auto"/>
        <w:ind w:firstLineChars="200" w:firstLine="480"/>
      </w:pPr>
      <w:r>
        <w:rPr>
          <w:noProof/>
        </w:rPr>
        <w:drawing>
          <wp:inline distT="0" distB="0" distL="0" distR="0" wp14:anchorId="6C435499" wp14:editId="302125AB">
            <wp:extent cx="4976291" cy="401608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6291" cy="4016088"/>
                    </a:xfrm>
                    <a:prstGeom prst="rect">
                      <a:avLst/>
                    </a:prstGeom>
                  </pic:spPr>
                </pic:pic>
              </a:graphicData>
            </a:graphic>
          </wp:inline>
        </w:drawing>
      </w:r>
    </w:p>
    <w:p w:rsidR="00EF0BD4" w:rsidRDefault="00EF0BD4" w:rsidP="00EF0BD4">
      <w:pPr>
        <w:spacing w:line="360" w:lineRule="auto"/>
        <w:ind w:left="1680" w:firstLine="420"/>
        <w:rPr>
          <w:sz w:val="21"/>
          <w:szCs w:val="21"/>
        </w:rPr>
      </w:pPr>
      <w:r w:rsidRPr="00EF0BD4">
        <w:rPr>
          <w:rFonts w:hint="eastAsia"/>
          <w:sz w:val="21"/>
          <w:szCs w:val="21"/>
        </w:rPr>
        <w:lastRenderedPageBreak/>
        <w:t>图5</w:t>
      </w:r>
      <w:r w:rsidR="006434DB">
        <w:rPr>
          <w:sz w:val="21"/>
          <w:szCs w:val="21"/>
        </w:rPr>
        <w:t>-3</w:t>
      </w:r>
      <w:r w:rsidRPr="00EF0BD4">
        <w:rPr>
          <w:sz w:val="21"/>
          <w:szCs w:val="21"/>
        </w:rPr>
        <w:t xml:space="preserve"> V</w:t>
      </w:r>
      <w:r w:rsidRPr="00EF0BD4">
        <w:rPr>
          <w:rFonts w:hint="eastAsia"/>
          <w:sz w:val="21"/>
          <w:szCs w:val="21"/>
        </w:rPr>
        <w:t>erilog实现的E</w:t>
      </w:r>
      <w:r w:rsidRPr="00EF0BD4">
        <w:rPr>
          <w:sz w:val="21"/>
          <w:szCs w:val="21"/>
        </w:rPr>
        <w:t>X_MEM</w:t>
      </w:r>
      <w:r w:rsidRPr="00EF0BD4">
        <w:rPr>
          <w:rFonts w:hint="eastAsia"/>
          <w:sz w:val="21"/>
          <w:szCs w:val="21"/>
        </w:rPr>
        <w:t>的信号传递</w:t>
      </w:r>
    </w:p>
    <w:p w:rsidR="008B6EA9" w:rsidRPr="00EF0BD4" w:rsidRDefault="008B6EA9" w:rsidP="00EF0BD4">
      <w:pPr>
        <w:spacing w:line="360" w:lineRule="auto"/>
        <w:ind w:left="1680" w:firstLine="420"/>
        <w:rPr>
          <w:rFonts w:hint="eastAsia"/>
          <w:sz w:val="21"/>
          <w:szCs w:val="21"/>
        </w:rPr>
      </w:pPr>
    </w:p>
    <w:p w:rsidR="00EF0BD4" w:rsidRDefault="006E1A26" w:rsidP="008B7158">
      <w:pPr>
        <w:spacing w:line="360" w:lineRule="auto"/>
      </w:pPr>
      <w:r>
        <w:tab/>
      </w:r>
      <w:r>
        <w:rPr>
          <w:rFonts w:hint="eastAsia"/>
        </w:rPr>
        <w:t>如图5</w:t>
      </w:r>
      <w:r w:rsidR="006434DB">
        <w:t>-3</w:t>
      </w:r>
      <w:r>
        <w:rPr>
          <w:rFonts w:hint="eastAsia"/>
        </w:rPr>
        <w:t>所示的Verilog实现的执行阶段到存储阶段的信号传递，当该阶段转换</w:t>
      </w:r>
      <w:proofErr w:type="gramStart"/>
      <w:r>
        <w:rPr>
          <w:rFonts w:hint="eastAsia"/>
        </w:rPr>
        <w:t>暂停为否的</w:t>
      </w:r>
      <w:proofErr w:type="gramEnd"/>
      <w:r>
        <w:rPr>
          <w:rFonts w:hint="eastAsia"/>
        </w:rPr>
        <w:t>时候传递数据</w:t>
      </w:r>
      <w:r w:rsidR="00E5550E">
        <w:rPr>
          <w:rFonts w:hint="eastAsia"/>
        </w:rPr>
        <w:t>，然后将所有需要的信号进行赋值传递</w:t>
      </w:r>
      <w:r w:rsidR="006F0902">
        <w:rPr>
          <w:rFonts w:hint="eastAsia"/>
        </w:rPr>
        <w:t>。纵观该模块下来，</w:t>
      </w:r>
      <w:r w:rsidR="00197764">
        <w:rPr>
          <w:rFonts w:hint="eastAsia"/>
        </w:rPr>
        <w:t>首先是很长的初始化设定，对各个下一阶段信号量的初值的赋值，然后</w:t>
      </w:r>
      <w:r w:rsidR="002A581F">
        <w:rPr>
          <w:rFonts w:hint="eastAsia"/>
        </w:rPr>
        <w:t>就是信号的传递，</w:t>
      </w:r>
      <w:r w:rsidR="00186EC5">
        <w:rPr>
          <w:rFonts w:hint="eastAsia"/>
        </w:rPr>
        <w:t>浪费空间的同时也不容易观察信号的连接错误</w:t>
      </w:r>
      <w:r w:rsidR="00736A0D">
        <w:rPr>
          <w:rFonts w:hint="eastAsia"/>
        </w:rPr>
        <w:t>。</w:t>
      </w:r>
    </w:p>
    <w:p w:rsidR="00EF0BD4" w:rsidRDefault="00257A5F" w:rsidP="008B7158">
      <w:pPr>
        <w:spacing w:line="360" w:lineRule="auto"/>
      </w:pPr>
      <w:r>
        <w:tab/>
      </w:r>
      <w:r>
        <w:rPr>
          <w:rFonts w:hint="eastAsia"/>
        </w:rPr>
        <w:t>而在Chisel中有更加方便快捷的实现这一功能的方法，如图5</w:t>
      </w:r>
      <w:r w:rsidR="006434DB">
        <w:t>-4</w:t>
      </w:r>
      <w:r>
        <w:rPr>
          <w:rFonts w:hint="eastAsia"/>
        </w:rPr>
        <w:t>所示。</w:t>
      </w:r>
      <w:r w:rsidR="004F14C8">
        <w:rPr>
          <w:rFonts w:hint="eastAsia"/>
        </w:rPr>
        <w:t>图中ex</w:t>
      </w:r>
      <w:r w:rsidR="004F14C8">
        <w:t>_mem_io</w:t>
      </w:r>
      <w:r w:rsidR="004F14C8">
        <w:rPr>
          <w:rFonts w:hint="eastAsia"/>
        </w:rPr>
        <w:t>类是在</w:t>
      </w:r>
      <w:r w:rsidR="004F14C8">
        <w:t>EX</w:t>
      </w:r>
      <w:r w:rsidR="004F14C8">
        <w:rPr>
          <w:rFonts w:hint="eastAsia"/>
        </w:rPr>
        <w:t>模块代码中声明的将传递到M</w:t>
      </w:r>
      <w:r w:rsidR="004F14C8">
        <w:t>EM</w:t>
      </w:r>
      <w:r w:rsidR="004F14C8">
        <w:rPr>
          <w:rFonts w:hint="eastAsia"/>
        </w:rPr>
        <w:t>阶段的输出信号量，将要传递的信号统一的设定在其中。</w:t>
      </w:r>
      <w:r w:rsidR="00955742">
        <w:rPr>
          <w:rFonts w:hint="eastAsia"/>
        </w:rPr>
        <w:t>第二个类中ex_</w:t>
      </w:r>
      <w:r w:rsidR="00955742">
        <w:t>in</w:t>
      </w:r>
      <w:r w:rsidR="00955742">
        <w:rPr>
          <w:rFonts w:hint="eastAsia"/>
        </w:rPr>
        <w:t>利用Flipped函数将ex</w:t>
      </w:r>
      <w:r w:rsidR="00955742">
        <w:t>_mem_io</w:t>
      </w:r>
      <w:r w:rsidR="00955742">
        <w:rPr>
          <w:rFonts w:hint="eastAsia"/>
        </w:rPr>
        <w:t>输入输出翻转，即output变input实现将E</w:t>
      </w:r>
      <w:r w:rsidR="00955742">
        <w:t>X</w:t>
      </w:r>
      <w:r w:rsidR="00955742">
        <w:rPr>
          <w:rFonts w:hint="eastAsia"/>
        </w:rPr>
        <w:t>输出的变量转换为输入</w:t>
      </w:r>
      <w:r w:rsidR="00585335">
        <w:rPr>
          <w:rFonts w:hint="eastAsia"/>
        </w:rPr>
        <w:t>，</w:t>
      </w:r>
      <w:r w:rsidR="002A7795">
        <w:rPr>
          <w:rFonts w:hint="eastAsia"/>
        </w:rPr>
        <w:t>之后再在模块中</w:t>
      </w:r>
      <w:r w:rsidR="001A5CE9">
        <w:rPr>
          <w:rFonts w:hint="eastAsia"/>
        </w:rPr>
        <w:t>利用条件语句等对传递出来的</w:t>
      </w:r>
      <w:r w:rsidR="00B36BE9">
        <w:rPr>
          <w:rFonts w:hint="eastAsia"/>
        </w:rPr>
        <w:t>信号进行控制，就可以完成Verilog需要花费一个单独模块所要做的工作。</w:t>
      </w:r>
    </w:p>
    <w:p w:rsidR="00AB5F43" w:rsidRDefault="00574F42" w:rsidP="00921480">
      <w:pPr>
        <w:spacing w:line="360" w:lineRule="auto"/>
        <w:ind w:left="480" w:firstLineChars="500" w:firstLine="1200"/>
      </w:pPr>
      <w:r>
        <w:rPr>
          <w:noProof/>
        </w:rPr>
        <w:drawing>
          <wp:inline distT="0" distB="0" distL="0" distR="0" wp14:anchorId="669E22BA" wp14:editId="5678D067">
            <wp:extent cx="3177815" cy="2933954"/>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815" cy="2933954"/>
                    </a:xfrm>
                    <a:prstGeom prst="rect">
                      <a:avLst/>
                    </a:prstGeom>
                  </pic:spPr>
                </pic:pic>
              </a:graphicData>
            </a:graphic>
          </wp:inline>
        </w:drawing>
      </w:r>
    </w:p>
    <w:p w:rsidR="00AB5F43" w:rsidRDefault="00574F42" w:rsidP="00921480">
      <w:pPr>
        <w:spacing w:line="360" w:lineRule="auto"/>
        <w:ind w:left="1680" w:firstLine="420"/>
        <w:rPr>
          <w:sz w:val="21"/>
          <w:szCs w:val="21"/>
        </w:rPr>
      </w:pPr>
      <w:r w:rsidRPr="00921480">
        <w:rPr>
          <w:rFonts w:hint="eastAsia"/>
          <w:sz w:val="21"/>
          <w:szCs w:val="21"/>
        </w:rPr>
        <w:t>图5</w:t>
      </w:r>
      <w:r w:rsidR="006434DB">
        <w:rPr>
          <w:sz w:val="21"/>
          <w:szCs w:val="21"/>
        </w:rPr>
        <w:t>-4</w:t>
      </w:r>
      <w:r w:rsidRPr="00921480">
        <w:rPr>
          <w:sz w:val="21"/>
          <w:szCs w:val="21"/>
        </w:rPr>
        <w:t xml:space="preserve"> C</w:t>
      </w:r>
      <w:r w:rsidRPr="00921480">
        <w:rPr>
          <w:rFonts w:hint="eastAsia"/>
          <w:sz w:val="21"/>
          <w:szCs w:val="21"/>
        </w:rPr>
        <w:t>hisel实现的</w:t>
      </w:r>
      <w:r w:rsidR="00921480" w:rsidRPr="00921480">
        <w:rPr>
          <w:rFonts w:hint="eastAsia"/>
          <w:sz w:val="21"/>
          <w:szCs w:val="21"/>
        </w:rPr>
        <w:t>E</w:t>
      </w:r>
      <w:r w:rsidR="00921480" w:rsidRPr="00921480">
        <w:rPr>
          <w:sz w:val="21"/>
          <w:szCs w:val="21"/>
        </w:rPr>
        <w:t>X_MEM</w:t>
      </w:r>
      <w:r w:rsidR="00921480" w:rsidRPr="00921480">
        <w:rPr>
          <w:rFonts w:hint="eastAsia"/>
          <w:sz w:val="21"/>
          <w:szCs w:val="21"/>
        </w:rPr>
        <w:t>的信号传递</w:t>
      </w:r>
    </w:p>
    <w:p w:rsidR="008B6EA9" w:rsidRPr="00921480" w:rsidRDefault="008B6EA9" w:rsidP="00921480">
      <w:pPr>
        <w:spacing w:line="360" w:lineRule="auto"/>
        <w:ind w:left="1680" w:firstLine="420"/>
        <w:rPr>
          <w:rFonts w:hint="eastAsia"/>
          <w:sz w:val="21"/>
          <w:szCs w:val="21"/>
        </w:rPr>
      </w:pPr>
    </w:p>
    <w:p w:rsidR="00130E17" w:rsidRDefault="00F4677E" w:rsidP="008B7158">
      <w:pPr>
        <w:spacing w:line="360" w:lineRule="auto"/>
      </w:pPr>
      <w:r>
        <w:tab/>
        <w:t>C</w:t>
      </w:r>
      <w:r>
        <w:rPr>
          <w:rFonts w:hint="eastAsia"/>
        </w:rPr>
        <w:t>hisel除了图5</w:t>
      </w:r>
      <w:r w:rsidR="006434DB">
        <w:t>-4</w:t>
      </w:r>
      <w:r>
        <w:rPr>
          <w:rFonts w:hint="eastAsia"/>
        </w:rPr>
        <w:t>中展示的信号传递外，还有一种方法能够完成，如图5</w:t>
      </w:r>
      <w:r w:rsidR="006434DB">
        <w:t>-5</w:t>
      </w:r>
      <w:r>
        <w:rPr>
          <w:rFonts w:hint="eastAsia"/>
        </w:rPr>
        <w:t>所示。</w:t>
      </w:r>
      <w:r w:rsidR="00A16F34">
        <w:rPr>
          <w:rFonts w:hint="eastAsia"/>
        </w:rPr>
        <w:t>从图中可以看出E</w:t>
      </w:r>
      <w:r w:rsidR="00A16F34">
        <w:t>X</w:t>
      </w:r>
      <w:r w:rsidR="00A16F34">
        <w:rPr>
          <w:rFonts w:hint="eastAsia"/>
        </w:rPr>
        <w:t>模块中对</w:t>
      </w:r>
      <w:r w:rsidR="002C6579">
        <w:rPr>
          <w:rFonts w:hint="eastAsia"/>
        </w:rPr>
        <w:t>E</w:t>
      </w:r>
      <w:r w:rsidR="002C6579">
        <w:t>X</w:t>
      </w:r>
      <w:r w:rsidR="002C6579">
        <w:rPr>
          <w:rFonts w:hint="eastAsia"/>
        </w:rPr>
        <w:t>输出到M</w:t>
      </w:r>
      <w:r w:rsidR="002C6579">
        <w:t>EM</w:t>
      </w:r>
      <w:r w:rsidR="002C6579">
        <w:rPr>
          <w:rFonts w:hint="eastAsia"/>
        </w:rPr>
        <w:t>的输出类的设定并没有改变</w:t>
      </w:r>
      <w:r w:rsidR="00AB1DC7">
        <w:rPr>
          <w:rFonts w:hint="eastAsia"/>
        </w:rPr>
        <w:t>，变化在</w:t>
      </w:r>
      <w:r w:rsidR="008E32E8">
        <w:t>EX</w:t>
      </w:r>
      <w:r w:rsidR="00AB1DC7">
        <w:rPr>
          <w:rFonts w:hint="eastAsia"/>
        </w:rPr>
        <w:t>模块中对</w:t>
      </w:r>
      <w:r w:rsidR="008E32E8">
        <w:rPr>
          <w:rFonts w:hint="eastAsia"/>
        </w:rPr>
        <w:t>M</w:t>
      </w:r>
      <w:r w:rsidR="008E32E8">
        <w:t>EM</w:t>
      </w:r>
      <w:r w:rsidR="00AB1DC7">
        <w:rPr>
          <w:rFonts w:hint="eastAsia"/>
        </w:rPr>
        <w:t>模块的例化。</w:t>
      </w:r>
      <w:r w:rsidR="009D0E1E">
        <w:rPr>
          <w:rFonts w:hint="eastAsia"/>
        </w:rPr>
        <w:t>通过简单的“&lt;</w:t>
      </w:r>
      <w:r w:rsidR="009D0E1E">
        <w:t>&gt;</w:t>
      </w:r>
      <w:r w:rsidR="009D0E1E">
        <w:rPr>
          <w:rFonts w:hint="eastAsia"/>
        </w:rPr>
        <w:t>”符号完成连接，该符号相当于</w:t>
      </w:r>
      <w:r w:rsidR="00957507">
        <w:rPr>
          <w:rFonts w:hint="eastAsia"/>
        </w:rPr>
        <w:t>图3</w:t>
      </w:r>
      <w:r w:rsidR="00E71A41">
        <w:t>-</w:t>
      </w:r>
      <w:r w:rsidR="00957507">
        <w:t>1</w:t>
      </w:r>
      <w:r w:rsidR="00957507">
        <w:rPr>
          <w:rFonts w:hint="eastAsia"/>
        </w:rPr>
        <w:t>中的黑色连接线一样将模块中</w:t>
      </w:r>
      <w:r w:rsidR="009347E6">
        <w:rPr>
          <w:rFonts w:hint="eastAsia"/>
        </w:rPr>
        <w:t>信号量进行连接</w:t>
      </w:r>
      <w:r w:rsidR="00823176">
        <w:rPr>
          <w:rFonts w:hint="eastAsia"/>
        </w:rPr>
        <w:t>。按照这种思路所表现的方式</w:t>
      </w:r>
      <w:r w:rsidR="00823176">
        <w:rPr>
          <w:rFonts w:hint="eastAsia"/>
        </w:rPr>
        <w:lastRenderedPageBreak/>
        <w:t>相当于图5</w:t>
      </w:r>
      <w:r w:rsidR="006434DB">
        <w:t>-6</w:t>
      </w:r>
      <w:r w:rsidR="00823176">
        <w:rPr>
          <w:rFonts w:hint="eastAsia"/>
        </w:rPr>
        <w:t>所示</w:t>
      </w:r>
      <w:r w:rsidR="000A7E17">
        <w:rPr>
          <w:rFonts w:hint="eastAsia"/>
        </w:rPr>
        <w:t>，相当于在E</w:t>
      </w:r>
      <w:r w:rsidR="000A7E17">
        <w:t>X</w:t>
      </w:r>
      <w:r w:rsidR="000A7E17">
        <w:rPr>
          <w:rFonts w:hint="eastAsia"/>
        </w:rPr>
        <w:t>模块</w:t>
      </w:r>
      <w:proofErr w:type="gramStart"/>
      <w:r w:rsidR="000A7E17">
        <w:rPr>
          <w:rFonts w:hint="eastAsia"/>
        </w:rPr>
        <w:t>中例化</w:t>
      </w:r>
      <w:proofErr w:type="gramEnd"/>
      <w:r w:rsidR="000A7E17">
        <w:rPr>
          <w:rFonts w:hint="eastAsia"/>
        </w:rPr>
        <w:t>M</w:t>
      </w:r>
      <w:r w:rsidR="000A7E17">
        <w:t>EM</w:t>
      </w:r>
      <w:r w:rsidR="000A7E17">
        <w:rPr>
          <w:rFonts w:hint="eastAsia"/>
        </w:rPr>
        <w:t>模块然后将数据传送给M</w:t>
      </w:r>
      <w:r w:rsidR="000A7E17">
        <w:t>EM</w:t>
      </w:r>
      <w:r w:rsidR="000A7E17">
        <w:rPr>
          <w:rFonts w:hint="eastAsia"/>
        </w:rPr>
        <w:t>模块。</w:t>
      </w:r>
      <w:r w:rsidR="00914ABC">
        <w:rPr>
          <w:rFonts w:hint="eastAsia"/>
        </w:rPr>
        <w:t>使用这种方式就如同嵌套函数一样</w:t>
      </w:r>
      <w:r w:rsidR="004973CA">
        <w:rPr>
          <w:rFonts w:hint="eastAsia"/>
        </w:rPr>
        <w:t>I</w:t>
      </w:r>
      <w:r w:rsidR="004973CA">
        <w:t>F</w:t>
      </w:r>
      <w:r w:rsidR="004973CA">
        <w:rPr>
          <w:rFonts w:hint="eastAsia"/>
        </w:rPr>
        <w:t>模块中例化I</w:t>
      </w:r>
      <w:r w:rsidR="004973CA">
        <w:t>D</w:t>
      </w:r>
      <w:r w:rsidR="004973CA">
        <w:rPr>
          <w:rFonts w:hint="eastAsia"/>
        </w:rPr>
        <w:t>模块，I</w:t>
      </w:r>
      <w:r w:rsidR="004973CA">
        <w:t>D</w:t>
      </w:r>
      <w:r w:rsidR="004973CA">
        <w:rPr>
          <w:rFonts w:hint="eastAsia"/>
        </w:rPr>
        <w:t>模块中例化E</w:t>
      </w:r>
      <w:r w:rsidR="004973CA">
        <w:t>X</w:t>
      </w:r>
      <w:r w:rsidR="004973CA">
        <w:rPr>
          <w:rFonts w:hint="eastAsia"/>
        </w:rPr>
        <w:t>模块，E</w:t>
      </w:r>
      <w:r w:rsidR="004973CA">
        <w:t>X</w:t>
      </w:r>
      <w:r w:rsidR="004973CA">
        <w:rPr>
          <w:rFonts w:hint="eastAsia"/>
        </w:rPr>
        <w:t>模块中例化M</w:t>
      </w:r>
      <w:r w:rsidR="004973CA">
        <w:t>EM</w:t>
      </w:r>
      <w:r w:rsidR="004973CA">
        <w:rPr>
          <w:rFonts w:hint="eastAsia"/>
        </w:rPr>
        <w:t>模块，M</w:t>
      </w:r>
      <w:r w:rsidR="004973CA">
        <w:t>EM</w:t>
      </w:r>
      <w:r w:rsidR="004973CA">
        <w:rPr>
          <w:rFonts w:hint="eastAsia"/>
        </w:rPr>
        <w:t>模块中例化W</w:t>
      </w:r>
      <w:r w:rsidR="004973CA">
        <w:t>B</w:t>
      </w:r>
      <w:r w:rsidR="004973CA">
        <w:rPr>
          <w:rFonts w:hint="eastAsia"/>
        </w:rPr>
        <w:t>模块，层层嵌套传递参数。</w:t>
      </w:r>
      <w:r w:rsidR="00F56EF1">
        <w:t>C</w:t>
      </w:r>
      <w:r w:rsidR="00F56EF1">
        <w:rPr>
          <w:rFonts w:hint="eastAsia"/>
        </w:rPr>
        <w:t>hisel语言只花费了</w:t>
      </w:r>
      <w:r w:rsidR="00282F80">
        <w:rPr>
          <w:rFonts w:hint="eastAsia"/>
        </w:rPr>
        <w:t>一些</w:t>
      </w:r>
      <w:r w:rsidR="00F56EF1">
        <w:rPr>
          <w:rFonts w:hint="eastAsia"/>
        </w:rPr>
        <w:t>函数和符号就完成了Verilog语言所要花费很长代码才能实现的功能</w:t>
      </w:r>
      <w:r w:rsidR="00D769F9">
        <w:rPr>
          <w:rFonts w:hint="eastAsia"/>
        </w:rPr>
        <w:t>。</w:t>
      </w:r>
    </w:p>
    <w:p w:rsidR="0058650E" w:rsidRDefault="00FA20A6" w:rsidP="00443C1A">
      <w:pPr>
        <w:spacing w:line="360" w:lineRule="auto"/>
        <w:jc w:val="center"/>
      </w:pPr>
      <w:r>
        <w:rPr>
          <w:noProof/>
        </w:rPr>
        <w:drawing>
          <wp:inline distT="0" distB="0" distL="0" distR="0" wp14:anchorId="16AC6343" wp14:editId="44D03F60">
            <wp:extent cx="3093988" cy="222523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3988" cy="2225233"/>
                    </a:xfrm>
                    <a:prstGeom prst="rect">
                      <a:avLst/>
                    </a:prstGeom>
                  </pic:spPr>
                </pic:pic>
              </a:graphicData>
            </a:graphic>
          </wp:inline>
        </w:drawing>
      </w:r>
      <w:r w:rsidR="006E5DC9">
        <w:rPr>
          <w:noProof/>
        </w:rPr>
        <w:drawing>
          <wp:inline distT="0" distB="0" distL="0" distR="0" wp14:anchorId="407D7FBF" wp14:editId="2AB8D6A2">
            <wp:extent cx="1912786" cy="10745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2786" cy="1074513"/>
                    </a:xfrm>
                    <a:prstGeom prst="rect">
                      <a:avLst/>
                    </a:prstGeom>
                  </pic:spPr>
                </pic:pic>
              </a:graphicData>
            </a:graphic>
          </wp:inline>
        </w:drawing>
      </w:r>
    </w:p>
    <w:p w:rsidR="0058650E" w:rsidRDefault="0058650E" w:rsidP="00443C1A">
      <w:pPr>
        <w:spacing w:line="360" w:lineRule="auto"/>
        <w:ind w:firstLineChars="100" w:firstLine="210"/>
        <w:jc w:val="center"/>
        <w:rPr>
          <w:sz w:val="21"/>
          <w:szCs w:val="21"/>
        </w:rPr>
      </w:pPr>
      <w:r w:rsidRPr="0058650E">
        <w:rPr>
          <w:rFonts w:hint="eastAsia"/>
          <w:sz w:val="21"/>
          <w:szCs w:val="21"/>
        </w:rPr>
        <w:t>图5</w:t>
      </w:r>
      <w:r w:rsidR="006434DB">
        <w:rPr>
          <w:sz w:val="21"/>
          <w:szCs w:val="21"/>
        </w:rPr>
        <w:t>-</w:t>
      </w:r>
      <w:r w:rsidRPr="0058650E">
        <w:rPr>
          <w:sz w:val="21"/>
          <w:szCs w:val="21"/>
        </w:rPr>
        <w:t>5 C</w:t>
      </w:r>
      <w:r w:rsidRPr="0058650E">
        <w:rPr>
          <w:rFonts w:hint="eastAsia"/>
          <w:sz w:val="21"/>
          <w:szCs w:val="21"/>
        </w:rPr>
        <w:t>hisel实现的另一种信号传递方式</w:t>
      </w:r>
      <w:r w:rsidR="006E5DC9">
        <w:rPr>
          <w:rFonts w:hint="eastAsia"/>
          <w:sz w:val="21"/>
          <w:szCs w:val="21"/>
        </w:rPr>
        <w:t xml:space="preserve"> </w:t>
      </w:r>
      <w:r w:rsidR="006E5DC9">
        <w:rPr>
          <w:sz w:val="21"/>
          <w:szCs w:val="21"/>
        </w:rPr>
        <w:t xml:space="preserve">             </w:t>
      </w:r>
      <w:r w:rsidR="006E5DC9">
        <w:rPr>
          <w:rFonts w:hint="eastAsia"/>
          <w:sz w:val="21"/>
          <w:szCs w:val="21"/>
        </w:rPr>
        <w:t>图5</w:t>
      </w:r>
      <w:r w:rsidR="006434DB">
        <w:rPr>
          <w:sz w:val="21"/>
          <w:szCs w:val="21"/>
        </w:rPr>
        <w:t>-</w:t>
      </w:r>
      <w:r w:rsidR="006E5DC9">
        <w:rPr>
          <w:sz w:val="21"/>
          <w:szCs w:val="21"/>
        </w:rPr>
        <w:t xml:space="preserve">6 </w:t>
      </w:r>
      <w:proofErr w:type="gramStart"/>
      <w:r w:rsidR="006E5DC9">
        <w:rPr>
          <w:rFonts w:hint="eastAsia"/>
          <w:sz w:val="21"/>
          <w:szCs w:val="21"/>
        </w:rPr>
        <w:t>例化效果</w:t>
      </w:r>
      <w:proofErr w:type="gramEnd"/>
    </w:p>
    <w:p w:rsidR="008B6EA9" w:rsidRPr="0058650E" w:rsidRDefault="008B6EA9" w:rsidP="00443C1A">
      <w:pPr>
        <w:spacing w:line="360" w:lineRule="auto"/>
        <w:ind w:firstLineChars="100" w:firstLine="210"/>
        <w:jc w:val="center"/>
        <w:rPr>
          <w:rFonts w:hint="eastAsia"/>
          <w:sz w:val="21"/>
          <w:szCs w:val="21"/>
        </w:rPr>
      </w:pPr>
    </w:p>
    <w:p w:rsidR="00CB2B8C" w:rsidRDefault="00CB2B8C" w:rsidP="00CB2B8C">
      <w:pPr>
        <w:pStyle w:val="2"/>
        <w:rPr>
          <w:rFonts w:ascii="黑体" w:eastAsia="黑体" w:hAnsi="黑体" w:cs="Times New Roman"/>
          <w:kern w:val="2"/>
          <w:sz w:val="28"/>
          <w:szCs w:val="28"/>
        </w:rPr>
      </w:pPr>
      <w:bookmarkStart w:id="103" w:name="_Toc43291589"/>
      <w:r>
        <w:rPr>
          <w:rFonts w:ascii="黑体" w:eastAsia="黑体" w:hAnsi="黑体" w:cs="Times New Roman" w:hint="eastAsia"/>
          <w:kern w:val="2"/>
          <w:sz w:val="28"/>
          <w:szCs w:val="28"/>
        </w:rPr>
        <w:t>5</w:t>
      </w:r>
      <w:r>
        <w:rPr>
          <w:rFonts w:ascii="黑体" w:eastAsia="黑体" w:hAnsi="黑体" w:cs="Times New Roman"/>
          <w:kern w:val="2"/>
          <w:sz w:val="28"/>
          <w:szCs w:val="28"/>
        </w:rPr>
        <w:t xml:space="preserve">.3 </w:t>
      </w:r>
      <w:r w:rsidR="006B2251">
        <w:rPr>
          <w:rFonts w:ascii="黑体" w:eastAsia="黑体" w:hAnsi="黑体" w:cs="Times New Roman" w:hint="eastAsia"/>
          <w:kern w:val="2"/>
          <w:sz w:val="28"/>
          <w:szCs w:val="28"/>
        </w:rPr>
        <w:t>Chisel实现与Verilog实现的优劣</w:t>
      </w:r>
      <w:bookmarkEnd w:id="103"/>
    </w:p>
    <w:p w:rsidR="00F8287D" w:rsidRDefault="00F16EF9" w:rsidP="00CB15AF">
      <w:pPr>
        <w:spacing w:line="360" w:lineRule="auto"/>
        <w:ind w:firstLine="420"/>
      </w:pPr>
      <w:r>
        <w:rPr>
          <w:rFonts w:hint="eastAsia"/>
        </w:rPr>
        <w:t>根据</w:t>
      </w:r>
      <w:r w:rsidR="00034499">
        <w:rPr>
          <w:rFonts w:hint="eastAsia"/>
        </w:rPr>
        <w:t>前面几章和小节对Chisel语言与Verilog语言优劣的对比，本小节将总结它们的优劣情况。</w:t>
      </w:r>
    </w:p>
    <w:p w:rsidR="00C25F94" w:rsidRDefault="00C25F94" w:rsidP="00CB15AF">
      <w:pPr>
        <w:spacing w:line="360" w:lineRule="auto"/>
      </w:pPr>
      <w:r>
        <w:tab/>
      </w:r>
      <w:r>
        <w:rPr>
          <w:rFonts w:hint="eastAsia"/>
        </w:rPr>
        <w:t>首先从代码量的方向入手，从该方向观察两者的区别简单直观。</w:t>
      </w:r>
      <w:r w:rsidR="00260286">
        <w:rPr>
          <w:rFonts w:hint="eastAsia"/>
        </w:rPr>
        <w:t>经过统计，统计代码为Chisel与Verilog主要功能代码的量，未包括顶层文件和阶段转换传递模块代码，</w:t>
      </w:r>
      <w:r w:rsidR="00711436">
        <w:rPr>
          <w:rFonts w:hint="eastAsia"/>
        </w:rPr>
        <w:t>Verilog语言所花费的代码量为4</w:t>
      </w:r>
      <w:r w:rsidR="0071413A">
        <w:t>3</w:t>
      </w:r>
      <w:r w:rsidR="00711436">
        <w:t>43</w:t>
      </w:r>
      <w:r w:rsidR="00711436">
        <w:rPr>
          <w:rFonts w:hint="eastAsia"/>
        </w:rPr>
        <w:t>行，Chisel语言所花费的代码量为3</w:t>
      </w:r>
      <w:r w:rsidR="00711436">
        <w:t>478</w:t>
      </w:r>
      <w:r w:rsidR="00711436">
        <w:rPr>
          <w:rFonts w:hint="eastAsia"/>
        </w:rPr>
        <w:t>行</w:t>
      </w:r>
      <w:r w:rsidR="006555B3">
        <w:rPr>
          <w:rFonts w:hint="eastAsia"/>
        </w:rPr>
        <w:t>。</w:t>
      </w:r>
      <w:r w:rsidR="00BD2969">
        <w:rPr>
          <w:rFonts w:hint="eastAsia"/>
        </w:rPr>
        <w:t>从统计结果看出，Chisel语言的代码使用量为Verilog语言的8</w:t>
      </w:r>
      <w:r w:rsidR="00BD2969">
        <w:t>0%</w:t>
      </w:r>
      <w:r w:rsidR="00BD2969">
        <w:rPr>
          <w:rFonts w:hint="eastAsia"/>
        </w:rPr>
        <w:t>左右，</w:t>
      </w:r>
      <w:r w:rsidR="00D03D5B">
        <w:rPr>
          <w:rFonts w:hint="eastAsia"/>
        </w:rPr>
        <w:t>本实验的</w:t>
      </w:r>
      <w:r w:rsidR="009B1BE0">
        <w:rPr>
          <w:rFonts w:hint="eastAsia"/>
        </w:rPr>
        <w:t>所设计的Chisel语言实现</w:t>
      </w:r>
      <w:r w:rsidR="00876AE7">
        <w:rPr>
          <w:rFonts w:hint="eastAsia"/>
          <w:color w:val="000000" w:themeColor="text1"/>
        </w:rPr>
        <w:t>处理器</w:t>
      </w:r>
      <w:r w:rsidR="009B1BE0">
        <w:rPr>
          <w:rFonts w:hint="eastAsia"/>
        </w:rPr>
        <w:t>还可以进一步优化代码，如果</w:t>
      </w:r>
      <w:r w:rsidR="00AF3E35">
        <w:rPr>
          <w:rFonts w:hint="eastAsia"/>
        </w:rPr>
        <w:t>完成优化，实现相同功能</w:t>
      </w:r>
      <w:r w:rsidR="00876AE7">
        <w:rPr>
          <w:rFonts w:hint="eastAsia"/>
          <w:color w:val="000000" w:themeColor="text1"/>
        </w:rPr>
        <w:t>处理器</w:t>
      </w:r>
      <w:r w:rsidR="00AF3E35">
        <w:rPr>
          <w:rFonts w:hint="eastAsia"/>
        </w:rPr>
        <w:t>时Chisel语言所花费的代码量大概为Verilog语言实现花费代码量的6</w:t>
      </w:r>
      <w:r w:rsidR="00AF3E35">
        <w:t>5</w:t>
      </w:r>
      <w:r w:rsidR="00AF3E35">
        <w:rPr>
          <w:rFonts w:hint="eastAsia"/>
        </w:rPr>
        <w:t>%左右。</w:t>
      </w:r>
      <w:r w:rsidR="008E4278">
        <w:rPr>
          <w:rFonts w:hint="eastAsia"/>
        </w:rPr>
        <w:t>可以看出使用Chisel语言开发</w:t>
      </w:r>
      <w:r w:rsidR="00876AE7">
        <w:rPr>
          <w:rFonts w:hint="eastAsia"/>
          <w:color w:val="000000" w:themeColor="text1"/>
        </w:rPr>
        <w:t>处理器</w:t>
      </w:r>
      <w:r w:rsidR="008E4278">
        <w:rPr>
          <w:rFonts w:hint="eastAsia"/>
        </w:rPr>
        <w:t>能够节省硬件空间，简化代码长度</w:t>
      </w:r>
      <w:r w:rsidR="0009462A">
        <w:rPr>
          <w:rFonts w:hint="eastAsia"/>
        </w:rPr>
        <w:t>。</w:t>
      </w:r>
      <w:r w:rsidR="005660AA">
        <w:rPr>
          <w:rFonts w:hint="eastAsia"/>
        </w:rPr>
        <w:t>但其中存在一定的问题</w:t>
      </w:r>
      <w:r w:rsidR="0009462A">
        <w:rPr>
          <w:rFonts w:hint="eastAsia"/>
        </w:rPr>
        <w:t>，如果</w:t>
      </w:r>
      <w:r w:rsidR="00183EE0">
        <w:rPr>
          <w:rFonts w:hint="eastAsia"/>
        </w:rPr>
        <w:t>Chisel语言工程代码中缺少对重要部分的注释代码，由于Chisel代码的简洁高概括特性，会让后续的维护者花</w:t>
      </w:r>
      <w:r w:rsidR="00183EE0">
        <w:rPr>
          <w:rFonts w:hint="eastAsia"/>
        </w:rPr>
        <w:lastRenderedPageBreak/>
        <w:t>费大量的时间去理解代码所要表达的</w:t>
      </w:r>
      <w:r w:rsidR="00D13BF2">
        <w:rPr>
          <w:rFonts w:hint="eastAsia"/>
        </w:rPr>
        <w:t>功能效果</w:t>
      </w:r>
      <w:r w:rsidR="00183EE0">
        <w:rPr>
          <w:rFonts w:hint="eastAsia"/>
        </w:rPr>
        <w:t>。</w:t>
      </w:r>
      <w:r w:rsidR="00D13BF2">
        <w:rPr>
          <w:rFonts w:hint="eastAsia"/>
        </w:rPr>
        <w:t>在这一点上Verilog语言可能能更好的让后续维护者理解项目的功能。</w:t>
      </w:r>
    </w:p>
    <w:p w:rsidR="002A30C1" w:rsidRDefault="002A30C1" w:rsidP="00CB15AF">
      <w:pPr>
        <w:spacing w:line="360" w:lineRule="auto"/>
      </w:pPr>
      <w:r>
        <w:tab/>
      </w:r>
      <w:r>
        <w:rPr>
          <w:rFonts w:hint="eastAsia"/>
        </w:rPr>
        <w:t>调试测试是确认代码有误错误的手段之一。</w:t>
      </w:r>
      <w:r w:rsidR="001A529E">
        <w:rPr>
          <w:rFonts w:hint="eastAsia"/>
        </w:rPr>
        <w:t>从调试这个角度来看，</w:t>
      </w:r>
      <w:r w:rsidR="002076D5">
        <w:rPr>
          <w:rFonts w:hint="eastAsia"/>
        </w:rPr>
        <w:t>Chisel要比Verilog好不少。</w:t>
      </w:r>
      <w:r w:rsidR="00C32C78">
        <w:rPr>
          <w:rFonts w:hint="eastAsia"/>
        </w:rPr>
        <w:t>首先如果代码存在语法错误，编译器能够</w:t>
      </w:r>
      <w:r w:rsidR="00CD19C6">
        <w:rPr>
          <w:rFonts w:hint="eastAsia"/>
        </w:rPr>
        <w:t>识别Chisel的错误而不能识别Verilog的错误</w:t>
      </w:r>
      <w:r w:rsidR="009649DF">
        <w:rPr>
          <w:rFonts w:hint="eastAsia"/>
        </w:rPr>
        <w:t>，因为Chisel中特有的语法是基于Chisel官方给的函数库和Scala的函数库，出现错误能够立刻发现</w:t>
      </w:r>
      <w:r w:rsidR="00E132D4">
        <w:rPr>
          <w:rFonts w:hint="eastAsia"/>
        </w:rPr>
        <w:t>，降低了错误出现率</w:t>
      </w:r>
      <w:r w:rsidR="009649DF">
        <w:rPr>
          <w:rFonts w:hint="eastAsia"/>
        </w:rPr>
        <w:t>；而Verilog出现语法错误的话只能在编译的时候才能识别出来，提高了错误出现率。</w:t>
      </w:r>
      <w:r w:rsidR="006E4764">
        <w:rPr>
          <w:rFonts w:hint="eastAsia"/>
        </w:rPr>
        <w:t>编写完代码之后就是编译，</w:t>
      </w:r>
      <w:r w:rsidR="00F158E9">
        <w:rPr>
          <w:rFonts w:hint="eastAsia"/>
        </w:rPr>
        <w:t>Chisel编译所采用的是灵活中间表示F</w:t>
      </w:r>
      <w:r w:rsidR="00F158E9">
        <w:t>IRRTL</w:t>
      </w:r>
      <w:r w:rsidR="007B0BA4">
        <w:t>[1]</w:t>
      </w:r>
      <w:r w:rsidR="00F158E9">
        <w:rPr>
          <w:rFonts w:hint="eastAsia"/>
        </w:rPr>
        <w:t>，</w:t>
      </w:r>
      <w:r w:rsidR="0034184F">
        <w:rPr>
          <w:rFonts w:hint="eastAsia"/>
        </w:rPr>
        <w:t>所以编译过程中需要符合F</w:t>
      </w:r>
      <w:r w:rsidR="0034184F">
        <w:t>IRRTL</w:t>
      </w:r>
      <w:r w:rsidR="0034184F">
        <w:rPr>
          <w:rFonts w:hint="eastAsia"/>
        </w:rPr>
        <w:t>的转换规则</w:t>
      </w:r>
      <w:r w:rsidR="00C567E1">
        <w:rPr>
          <w:rFonts w:hint="eastAsia"/>
        </w:rPr>
        <w:t>。</w:t>
      </w:r>
      <w:r w:rsidR="00E81C15">
        <w:rPr>
          <w:rFonts w:hint="eastAsia"/>
        </w:rPr>
        <w:t>使用F</w:t>
      </w:r>
      <w:r w:rsidR="00E81C15">
        <w:t>IRRTL</w:t>
      </w:r>
      <w:r w:rsidR="00E81C15">
        <w:rPr>
          <w:rFonts w:hint="eastAsia"/>
        </w:rPr>
        <w:t>能够快速发现代码中的逻辑错误，</w:t>
      </w:r>
      <w:r w:rsidR="00004BBD">
        <w:rPr>
          <w:rFonts w:hint="eastAsia"/>
        </w:rPr>
        <w:t>编译器会将错误类型返回，</w:t>
      </w:r>
      <w:r w:rsidR="004849BF">
        <w:rPr>
          <w:rFonts w:hint="eastAsia"/>
        </w:rPr>
        <w:t>告知设计者错误出现区域，便于设计者修改；</w:t>
      </w:r>
      <w:r w:rsidR="009664AB">
        <w:rPr>
          <w:rFonts w:hint="eastAsia"/>
        </w:rPr>
        <w:t>而Verilog在编译过程中能够检测出的问题就比Chisel的F</w:t>
      </w:r>
      <w:r w:rsidR="009664AB">
        <w:t>IRRTL</w:t>
      </w:r>
      <w:r w:rsidR="009664AB">
        <w:rPr>
          <w:rFonts w:hint="eastAsia"/>
        </w:rPr>
        <w:t>少很多，</w:t>
      </w:r>
      <w:r w:rsidR="00C91CFE">
        <w:rPr>
          <w:rFonts w:hint="eastAsia"/>
        </w:rPr>
        <w:t>可能一些能造成程序错误的逻辑错误会被忽视，</w:t>
      </w:r>
      <w:r w:rsidR="006771CD">
        <w:rPr>
          <w:rFonts w:hint="eastAsia"/>
        </w:rPr>
        <w:t>要排除这种错误可能会花费很多时间。</w:t>
      </w:r>
    </w:p>
    <w:p w:rsidR="00C25F94" w:rsidRDefault="002E76E1" w:rsidP="002E76E1">
      <w:pPr>
        <w:spacing w:line="360" w:lineRule="auto"/>
      </w:pPr>
      <w:r>
        <w:tab/>
      </w:r>
      <w:r w:rsidR="002D43F3">
        <w:rPr>
          <w:rFonts w:hint="eastAsia"/>
        </w:rPr>
        <w:t>在编写完毕，编译通过，所设计的程序能够正确的运行后，所要做的就是根据实际反馈修改代码，对工程进行维护。</w:t>
      </w:r>
      <w:r w:rsidR="009A20F9">
        <w:rPr>
          <w:rFonts w:hint="eastAsia"/>
        </w:rPr>
        <w:t>就</w:t>
      </w:r>
      <w:r w:rsidR="001E4B8C">
        <w:rPr>
          <w:rFonts w:hint="eastAsia"/>
        </w:rPr>
        <w:t>工程</w:t>
      </w:r>
      <w:r w:rsidR="009A20F9">
        <w:rPr>
          <w:rFonts w:hint="eastAsia"/>
        </w:rPr>
        <w:t>维护角度的思路来看，</w:t>
      </w:r>
      <w:r w:rsidR="00076D73">
        <w:rPr>
          <w:rFonts w:hint="eastAsia"/>
        </w:rPr>
        <w:t>对了解Chisel语言和Verilog语言的工程师来说，可能</w:t>
      </w:r>
      <w:r w:rsidR="00336BC5">
        <w:rPr>
          <w:rFonts w:hint="eastAsia"/>
        </w:rPr>
        <w:t>理清前人的设计思路时，Chisel语言实现的理解过程要比Verilog语言实现的复杂一点。</w:t>
      </w:r>
      <w:r w:rsidR="00200ACB">
        <w:rPr>
          <w:rFonts w:hint="eastAsia"/>
        </w:rPr>
        <w:t>如本文所参考的Verilog语言实现的</w:t>
      </w:r>
      <w:r w:rsidR="00876AE7">
        <w:rPr>
          <w:rFonts w:hint="eastAsia"/>
          <w:color w:val="000000" w:themeColor="text1"/>
        </w:rPr>
        <w:t>处理器</w:t>
      </w:r>
      <w:r w:rsidR="00200ACB">
        <w:rPr>
          <w:rFonts w:hint="eastAsia"/>
        </w:rPr>
        <w:t>为例，</w:t>
      </w:r>
      <w:r w:rsidR="00972D1F">
        <w:rPr>
          <w:rFonts w:hint="eastAsia"/>
        </w:rPr>
        <w:t>该</w:t>
      </w:r>
      <w:r w:rsidR="00876AE7">
        <w:rPr>
          <w:rFonts w:hint="eastAsia"/>
          <w:color w:val="000000" w:themeColor="text1"/>
        </w:rPr>
        <w:t>处理器</w:t>
      </w:r>
      <w:r w:rsidR="00972D1F">
        <w:rPr>
          <w:rFonts w:hint="eastAsia"/>
        </w:rPr>
        <w:t>中各个模块中所实现的部分能够清晰的理解出来，</w:t>
      </w:r>
      <w:r w:rsidR="0041033B">
        <w:rPr>
          <w:rFonts w:hint="eastAsia"/>
        </w:rPr>
        <w:t>这一部分是干什么的，模块的输入输出、阶段信号传递也清楚的表达出来，能够花费很少的时间了解设计者的设计思路，知道要修改某部分需要从哪入手。</w:t>
      </w:r>
      <w:r w:rsidR="00A22FC5">
        <w:rPr>
          <w:rFonts w:hint="eastAsia"/>
        </w:rPr>
        <w:t>从本文参考的Chisel语言设计</w:t>
      </w:r>
      <w:r w:rsidR="00876AE7">
        <w:rPr>
          <w:rFonts w:hint="eastAsia"/>
          <w:color w:val="000000" w:themeColor="text1"/>
        </w:rPr>
        <w:t>处理器</w:t>
      </w:r>
      <w:r w:rsidR="00A22FC5">
        <w:rPr>
          <w:rFonts w:hint="eastAsia"/>
        </w:rPr>
        <w:t>进行观察，刚开始是什么都看不懂的，</w:t>
      </w:r>
      <w:r w:rsidR="00D65A9A">
        <w:rPr>
          <w:rFonts w:hint="eastAsia"/>
        </w:rPr>
        <w:t>模块中各种相互调用</w:t>
      </w:r>
      <w:r w:rsidR="009A3943">
        <w:rPr>
          <w:rFonts w:hint="eastAsia"/>
        </w:rPr>
        <w:t>，需要从顶层模块开始画一个调用</w:t>
      </w:r>
      <w:r w:rsidR="00637A56">
        <w:rPr>
          <w:rFonts w:hint="eastAsia"/>
        </w:rPr>
        <w:t>连线图才能够理清，各个模块调用了其他模块的哪些功能</w:t>
      </w:r>
      <w:r w:rsidR="00E84FA0">
        <w:rPr>
          <w:rFonts w:hint="eastAsia"/>
        </w:rPr>
        <w:t>。</w:t>
      </w:r>
      <w:r w:rsidR="00494F03">
        <w:rPr>
          <w:rFonts w:hint="eastAsia"/>
        </w:rPr>
        <w:t>理解完这层调用思路后要对项目进行维护的话，就需要根据调用关系进行维护</w:t>
      </w:r>
      <w:r w:rsidR="002719E2">
        <w:rPr>
          <w:rFonts w:hint="eastAsia"/>
        </w:rPr>
        <w:t>。简单的来说就是理解了Chisel语言实现的硬件程序调用过程后，对相应部分的维护就会轻松很多，入手难度大，后期轻松。</w:t>
      </w:r>
    </w:p>
    <w:p w:rsidR="006B2599" w:rsidRPr="006B2599" w:rsidRDefault="00C2372D" w:rsidP="002E76E1">
      <w:pPr>
        <w:spacing w:line="360" w:lineRule="auto"/>
      </w:pPr>
      <w:r>
        <w:tab/>
      </w:r>
      <w:r w:rsidR="00EB4D7C">
        <w:rPr>
          <w:rFonts w:hint="eastAsia"/>
        </w:rPr>
        <w:t>可复用性，又叫可重用性，指将一部分代码重复利用。</w:t>
      </w:r>
      <w:r w:rsidR="009031D9">
        <w:rPr>
          <w:rFonts w:hint="eastAsia"/>
        </w:rPr>
        <w:t>使用复用的好处在于能得到较高的生产效率和之后维护花费的成本降低</w:t>
      </w:r>
      <w:r w:rsidR="00CC748D">
        <w:rPr>
          <w:rFonts w:hint="eastAsia"/>
        </w:rPr>
        <w:t>并提高软件质量</w:t>
      </w:r>
      <w:r w:rsidR="009031D9">
        <w:rPr>
          <w:rFonts w:hint="eastAsia"/>
        </w:rPr>
        <w:t>。</w:t>
      </w:r>
      <w:r w:rsidR="00D82FE9">
        <w:rPr>
          <w:rFonts w:hint="eastAsia"/>
        </w:rPr>
        <w:t>实现复用的方法有很多，简单的为复制粘贴代码，</w:t>
      </w:r>
      <w:r w:rsidR="00101882">
        <w:rPr>
          <w:rFonts w:hint="eastAsia"/>
        </w:rPr>
        <w:t>每块复制代码在工程各个地方，框架一样内容不同</w:t>
      </w:r>
      <w:r w:rsidR="00EF570B">
        <w:rPr>
          <w:rFonts w:hint="eastAsia"/>
        </w:rPr>
        <w:t>；</w:t>
      </w:r>
      <w:r w:rsidR="00F42885">
        <w:rPr>
          <w:rFonts w:hint="eastAsia"/>
        </w:rPr>
        <w:t>复杂到使用队列、</w:t>
      </w:r>
      <w:r w:rsidR="00876AE7">
        <w:rPr>
          <w:rFonts w:hint="eastAsia"/>
        </w:rPr>
        <w:t>栈</w:t>
      </w:r>
      <w:r w:rsidR="00F42885">
        <w:rPr>
          <w:rFonts w:hint="eastAsia"/>
        </w:rPr>
        <w:t>、链表等操作。</w:t>
      </w:r>
      <w:r w:rsidR="00785AF5">
        <w:rPr>
          <w:rFonts w:hint="eastAsia"/>
        </w:rPr>
        <w:t>本次实验参考的Verilog语言实现</w:t>
      </w:r>
      <w:r w:rsidR="002B5987">
        <w:rPr>
          <w:rFonts w:hint="eastAsia"/>
          <w:color w:val="000000" w:themeColor="text1"/>
        </w:rPr>
        <w:t>处理器</w:t>
      </w:r>
      <w:r w:rsidR="00785AF5">
        <w:rPr>
          <w:rFonts w:hint="eastAsia"/>
        </w:rPr>
        <w:lastRenderedPageBreak/>
        <w:t>所复用的部分非常少，复用部分也简单的使用为复制粘贴操作，</w:t>
      </w:r>
      <w:r w:rsidR="00AC3585">
        <w:rPr>
          <w:rFonts w:hint="eastAsia"/>
        </w:rPr>
        <w:t>对每一块复用部分还需要进行修改和测试。</w:t>
      </w:r>
      <w:r w:rsidR="00107709">
        <w:rPr>
          <w:rFonts w:hint="eastAsia"/>
        </w:rPr>
        <w:t>而Chisel语言实现从</w:t>
      </w:r>
      <w:r w:rsidR="000A00CA">
        <w:rPr>
          <w:rFonts w:hint="eastAsia"/>
        </w:rPr>
        <w:t>开始就在复用，即要使用Chisel语言编写程序就要调用Chisel库，而Chisel库中又包含了很多便利的函数能让设计者调用使用</w:t>
      </w:r>
      <w:r w:rsidR="000E0F40">
        <w:rPr>
          <w:rFonts w:hint="eastAsia"/>
        </w:rPr>
        <w:t>，减少了自己设计模块来完成相应功能的时间，</w:t>
      </w:r>
      <w:r w:rsidR="00CF3AD1">
        <w:rPr>
          <w:rFonts w:hint="eastAsia"/>
        </w:rPr>
        <w:t>在这一点上Verilog完全不能比。</w:t>
      </w:r>
      <w:r w:rsidR="000439D4">
        <w:rPr>
          <w:rFonts w:hint="eastAsia"/>
        </w:rPr>
        <w:t>在</w:t>
      </w:r>
      <w:r w:rsidR="00442D68">
        <w:rPr>
          <w:rFonts w:hint="eastAsia"/>
        </w:rPr>
        <w:t>本次试验</w:t>
      </w:r>
      <w:r w:rsidR="000439D4">
        <w:rPr>
          <w:rFonts w:hint="eastAsia"/>
        </w:rPr>
        <w:t>Chisel语言实现设计中</w:t>
      </w:r>
      <w:r w:rsidR="00442D68">
        <w:rPr>
          <w:rFonts w:hint="eastAsia"/>
        </w:rPr>
        <w:t>还利用了队列、链表的等结构来提高了复用性，</w:t>
      </w:r>
      <w:r w:rsidR="00403ED4">
        <w:rPr>
          <w:rFonts w:hint="eastAsia"/>
        </w:rPr>
        <w:t>添加修改复用部分只需修改简单的参数就能完成</w:t>
      </w:r>
      <w:r w:rsidR="00E556B2">
        <w:rPr>
          <w:rFonts w:hint="eastAsia"/>
        </w:rPr>
        <w:t>，</w:t>
      </w:r>
      <w:r w:rsidR="00D71B41">
        <w:rPr>
          <w:rFonts w:hint="eastAsia"/>
        </w:rPr>
        <w:t>提高了维护的效率。</w:t>
      </w:r>
    </w:p>
    <w:p w:rsidR="000250ED" w:rsidRDefault="000250ED" w:rsidP="002E76E1">
      <w:pPr>
        <w:spacing w:line="360" w:lineRule="auto"/>
      </w:pPr>
      <w:r>
        <w:tab/>
      </w:r>
      <w:r>
        <w:rPr>
          <w:rFonts w:hint="eastAsia"/>
        </w:rPr>
        <w:t>总结来说Verilog语言实现和Chisel语言实现优劣如下。</w:t>
      </w:r>
    </w:p>
    <w:p w:rsidR="000250ED" w:rsidRDefault="000250ED" w:rsidP="002E76E1">
      <w:pPr>
        <w:spacing w:line="360" w:lineRule="auto"/>
      </w:pPr>
      <w:r>
        <w:tab/>
      </w:r>
      <w:r w:rsidR="00A52ADA">
        <w:t>V</w:t>
      </w:r>
      <w:r w:rsidR="00A52ADA">
        <w:rPr>
          <w:rFonts w:hint="eastAsia"/>
        </w:rPr>
        <w:t>erilog语言实现</w:t>
      </w:r>
      <w:r w:rsidR="004B21FC">
        <w:rPr>
          <w:rFonts w:hint="eastAsia"/>
        </w:rPr>
        <w:t>。</w:t>
      </w:r>
    </w:p>
    <w:p w:rsidR="00A52ADA" w:rsidRDefault="00A52ADA" w:rsidP="002E76E1">
      <w:pPr>
        <w:spacing w:line="360" w:lineRule="auto"/>
      </w:pPr>
      <w:r>
        <w:tab/>
      </w:r>
      <w:r>
        <w:rPr>
          <w:rFonts w:hint="eastAsia"/>
        </w:rPr>
        <w:t>优点：</w:t>
      </w:r>
      <w:r w:rsidR="002F215D">
        <w:rPr>
          <w:rFonts w:hint="eastAsia"/>
        </w:rPr>
        <w:t>普及率大，使用人数多，可参考的资源较多；</w:t>
      </w:r>
      <w:r w:rsidR="005A6719">
        <w:rPr>
          <w:rFonts w:hint="eastAsia"/>
        </w:rPr>
        <w:t>入门难度小，易上手</w:t>
      </w:r>
      <w:r w:rsidR="00916E67">
        <w:rPr>
          <w:rFonts w:hint="eastAsia"/>
        </w:rPr>
        <w:t>。</w:t>
      </w:r>
    </w:p>
    <w:p w:rsidR="00A52ADA" w:rsidRDefault="00A52ADA" w:rsidP="002E76E1">
      <w:pPr>
        <w:spacing w:line="360" w:lineRule="auto"/>
      </w:pPr>
      <w:r>
        <w:tab/>
      </w:r>
      <w:r>
        <w:rPr>
          <w:rFonts w:hint="eastAsia"/>
        </w:rPr>
        <w:t>缺点：</w:t>
      </w:r>
      <w:r w:rsidR="00CE4CA7">
        <w:rPr>
          <w:rFonts w:hint="eastAsia"/>
        </w:rPr>
        <w:t>并不能完整的实现开发者的意图，需要花费大量的时间进行设计；</w:t>
      </w:r>
      <w:r w:rsidR="002B0841">
        <w:rPr>
          <w:rFonts w:hint="eastAsia"/>
        </w:rPr>
        <w:t>代码中隐藏的错误无法及时发现，排除错误花费时间长；</w:t>
      </w:r>
      <w:r w:rsidR="00DF565E">
        <w:rPr>
          <w:rFonts w:hint="eastAsia"/>
        </w:rPr>
        <w:t>代码复用率低，维护成本大</w:t>
      </w:r>
      <w:r w:rsidR="00D53554">
        <w:rPr>
          <w:rFonts w:hint="eastAsia"/>
        </w:rPr>
        <w:t>；</w:t>
      </w:r>
      <w:r w:rsidR="007B1D51">
        <w:rPr>
          <w:rFonts w:hint="eastAsia"/>
        </w:rPr>
        <w:t>开发大型工程需要代码量大，不易于</w:t>
      </w:r>
      <w:r w:rsidR="00D46F90">
        <w:rPr>
          <w:rFonts w:hint="eastAsia"/>
        </w:rPr>
        <w:t>修改调试。</w:t>
      </w:r>
    </w:p>
    <w:p w:rsidR="00AD76E9" w:rsidRDefault="00AD76E9" w:rsidP="002E76E1">
      <w:pPr>
        <w:spacing w:line="360" w:lineRule="auto"/>
      </w:pPr>
      <w:r>
        <w:tab/>
        <w:t>C</w:t>
      </w:r>
      <w:r>
        <w:rPr>
          <w:rFonts w:hint="eastAsia"/>
        </w:rPr>
        <w:t>hisel语言实现。</w:t>
      </w:r>
    </w:p>
    <w:p w:rsidR="00AD76E9" w:rsidRDefault="00AD76E9" w:rsidP="002E76E1">
      <w:pPr>
        <w:spacing w:line="360" w:lineRule="auto"/>
      </w:pPr>
      <w:r>
        <w:tab/>
      </w:r>
      <w:r>
        <w:rPr>
          <w:rFonts w:hint="eastAsia"/>
        </w:rPr>
        <w:t>优点：</w:t>
      </w:r>
      <w:r w:rsidR="000A609D">
        <w:rPr>
          <w:rFonts w:hint="eastAsia"/>
        </w:rPr>
        <w:t>存在Chisel库，有各种各样的函数设计，复用率高，简化了设计过程，提高了设计效率</w:t>
      </w:r>
      <w:r w:rsidR="00954FE9">
        <w:rPr>
          <w:rFonts w:hint="eastAsia"/>
        </w:rPr>
        <w:t>；代码精简美观；</w:t>
      </w:r>
      <w:r w:rsidR="00D43C5B">
        <w:rPr>
          <w:rFonts w:hint="eastAsia"/>
        </w:rPr>
        <w:t>设计中连线简单，能够完好的重现设计者的思路，实现设计者想要实现的意图</w:t>
      </w:r>
      <w:r w:rsidR="00D12F5E">
        <w:rPr>
          <w:rFonts w:hint="eastAsia"/>
        </w:rPr>
        <w:t>；</w:t>
      </w:r>
      <w:r w:rsidR="00D366C0">
        <w:rPr>
          <w:rFonts w:hint="eastAsia"/>
        </w:rPr>
        <w:t>在编写和编译时能够发现一些比较隐藏的逻辑错误，</w:t>
      </w:r>
      <w:r w:rsidR="00847227">
        <w:rPr>
          <w:rFonts w:hint="eastAsia"/>
        </w:rPr>
        <w:t>减少了排除错误的时间，提高了效率</w:t>
      </w:r>
      <w:r w:rsidR="00CB3B72">
        <w:rPr>
          <w:rFonts w:hint="eastAsia"/>
        </w:rPr>
        <w:t>。</w:t>
      </w:r>
    </w:p>
    <w:p w:rsidR="006055D1" w:rsidRDefault="006055D1" w:rsidP="002E76E1">
      <w:pPr>
        <w:spacing w:line="360" w:lineRule="auto"/>
      </w:pPr>
      <w:r>
        <w:tab/>
      </w:r>
      <w:r>
        <w:rPr>
          <w:rFonts w:hint="eastAsia"/>
        </w:rPr>
        <w:t>缺点：</w:t>
      </w:r>
      <w:r w:rsidR="00A221A4">
        <w:rPr>
          <w:rFonts w:hint="eastAsia"/>
        </w:rPr>
        <w:t>普及率低，</w:t>
      </w:r>
      <w:r w:rsidR="00101580">
        <w:rPr>
          <w:rFonts w:hint="eastAsia"/>
        </w:rPr>
        <w:t>使用人数较少，</w:t>
      </w:r>
      <w:r w:rsidR="00FB71A5">
        <w:rPr>
          <w:rFonts w:hint="eastAsia"/>
        </w:rPr>
        <w:t>资源参考大多依靠Chisel开发者社区提供；</w:t>
      </w:r>
      <w:r w:rsidR="00955227">
        <w:rPr>
          <w:rFonts w:hint="eastAsia"/>
        </w:rPr>
        <w:t>语言上手难度高，需要对Scala有一定的了解</w:t>
      </w:r>
      <w:r w:rsidR="00DD36EA">
        <w:rPr>
          <w:rFonts w:hint="eastAsia"/>
        </w:rPr>
        <w:t>。</w:t>
      </w:r>
    </w:p>
    <w:p w:rsidR="007E40FF" w:rsidRPr="00183EE0" w:rsidRDefault="007E40FF" w:rsidP="002E76E1">
      <w:pPr>
        <w:spacing w:line="360" w:lineRule="auto"/>
      </w:pPr>
      <w:r>
        <w:tab/>
      </w:r>
    </w:p>
    <w:p w:rsidR="00CB2B8C" w:rsidRDefault="00CB2B8C" w:rsidP="00CB2B8C">
      <w:pPr>
        <w:pStyle w:val="2"/>
        <w:rPr>
          <w:rFonts w:ascii="黑体" w:eastAsia="黑体" w:hAnsi="黑体" w:cs="Times New Roman"/>
          <w:kern w:val="2"/>
          <w:sz w:val="28"/>
          <w:szCs w:val="28"/>
        </w:rPr>
      </w:pPr>
      <w:bookmarkStart w:id="104" w:name="_Toc43291590"/>
      <w:r>
        <w:rPr>
          <w:rFonts w:ascii="黑体" w:eastAsia="黑体" w:hAnsi="黑体" w:cs="Times New Roman" w:hint="eastAsia"/>
          <w:kern w:val="2"/>
          <w:sz w:val="28"/>
          <w:szCs w:val="28"/>
        </w:rPr>
        <w:t>5</w:t>
      </w:r>
      <w:r>
        <w:rPr>
          <w:rFonts w:ascii="黑体" w:eastAsia="黑体" w:hAnsi="黑体" w:cs="Times New Roman"/>
          <w:kern w:val="2"/>
          <w:sz w:val="28"/>
          <w:szCs w:val="28"/>
        </w:rPr>
        <w:t>.</w:t>
      </w:r>
      <w:r w:rsidR="00F8287D">
        <w:rPr>
          <w:rFonts w:ascii="黑体" w:eastAsia="黑体" w:hAnsi="黑体" w:cs="Times New Roman"/>
          <w:kern w:val="2"/>
          <w:sz w:val="28"/>
          <w:szCs w:val="28"/>
        </w:rPr>
        <w:t>4</w:t>
      </w:r>
      <w:r>
        <w:rPr>
          <w:rFonts w:ascii="黑体" w:eastAsia="黑体" w:hAnsi="黑体" w:cs="Times New Roman"/>
          <w:kern w:val="2"/>
          <w:sz w:val="28"/>
          <w:szCs w:val="28"/>
        </w:rPr>
        <w:t xml:space="preserve"> </w:t>
      </w:r>
      <w:r>
        <w:rPr>
          <w:rFonts w:ascii="黑体" w:eastAsia="黑体" w:hAnsi="黑体" w:cs="Times New Roman" w:hint="eastAsia"/>
          <w:kern w:val="2"/>
          <w:sz w:val="28"/>
          <w:szCs w:val="28"/>
        </w:rPr>
        <w:t>本章小结</w:t>
      </w:r>
      <w:bookmarkEnd w:id="104"/>
    </w:p>
    <w:p w:rsidR="00550D4A" w:rsidRDefault="00CB2B8C" w:rsidP="009D1FF2">
      <w:pPr>
        <w:spacing w:line="440" w:lineRule="exact"/>
        <w:jc w:val="both"/>
      </w:pPr>
      <w:r>
        <w:tab/>
      </w:r>
      <w:r w:rsidR="00801E54">
        <w:rPr>
          <w:rFonts w:hint="eastAsia"/>
        </w:rPr>
        <w:t>本</w:t>
      </w:r>
      <w:r w:rsidR="00E43AD2">
        <w:rPr>
          <w:rFonts w:hint="eastAsia"/>
        </w:rPr>
        <w:t>章主要介绍了从初步认识两种语言的优劣到</w:t>
      </w:r>
      <w:r w:rsidR="0094063A">
        <w:rPr>
          <w:rFonts w:hint="eastAsia"/>
        </w:rPr>
        <w:t>本实验所设计模块思路的不同来对Chisel语言实现的</w:t>
      </w:r>
      <w:r w:rsidR="000845B1">
        <w:rPr>
          <w:rFonts w:hint="eastAsia"/>
          <w:color w:val="000000" w:themeColor="text1"/>
        </w:rPr>
        <w:t>处理器</w:t>
      </w:r>
      <w:r w:rsidR="0094063A">
        <w:rPr>
          <w:rFonts w:hint="eastAsia"/>
        </w:rPr>
        <w:t>与Verilog语言实现的</w:t>
      </w:r>
      <w:r w:rsidR="000845B1">
        <w:rPr>
          <w:rFonts w:hint="eastAsia"/>
          <w:color w:val="000000" w:themeColor="text1"/>
        </w:rPr>
        <w:t>处理器</w:t>
      </w:r>
      <w:r w:rsidR="0094063A">
        <w:rPr>
          <w:rFonts w:hint="eastAsia"/>
        </w:rPr>
        <w:t>的</w:t>
      </w:r>
      <w:r w:rsidR="004B3D4C">
        <w:rPr>
          <w:rFonts w:hint="eastAsia"/>
        </w:rPr>
        <w:t>优劣进行了对比</w:t>
      </w:r>
      <w:r w:rsidR="009A5C48">
        <w:rPr>
          <w:rFonts w:hint="eastAsia"/>
        </w:rPr>
        <w:t>。</w:t>
      </w:r>
      <w:r w:rsidR="00B973B0">
        <w:rPr>
          <w:rFonts w:hint="eastAsia"/>
        </w:rPr>
        <w:t>从结果可以看出两种语言都存在它们的优势，但Chisel语言的优势要比Verilog语言的大，</w:t>
      </w:r>
      <w:r w:rsidR="005E5BAD">
        <w:rPr>
          <w:rFonts w:hint="eastAsia"/>
        </w:rPr>
        <w:t>虽然Chisel的使用人数和使用率并不高，但Chisel语言在实现硬件功能上比Verilog语言更加的方便快捷，熟练之后也更加的浅显易懂。</w:t>
      </w:r>
    </w:p>
    <w:p w:rsidR="00550D4A" w:rsidRPr="005D2190" w:rsidRDefault="00550D4A" w:rsidP="005D2190">
      <w:pPr>
        <w:jc w:val="both"/>
      </w:pPr>
      <w:r>
        <w:lastRenderedPageBreak/>
        <w:br w:type="page"/>
      </w:r>
    </w:p>
    <w:p w:rsidR="00E21891" w:rsidRDefault="00E21891" w:rsidP="00E21891">
      <w:pPr>
        <w:snapToGrid w:val="0"/>
        <w:spacing w:afterLines="100" w:after="312"/>
        <w:jc w:val="center"/>
        <w:outlineLvl w:val="0"/>
        <w:rPr>
          <w:rFonts w:ascii="黑体" w:eastAsia="黑体"/>
          <w:sz w:val="32"/>
          <w:szCs w:val="32"/>
        </w:rPr>
      </w:pPr>
      <w:bookmarkStart w:id="105" w:name="_Toc43291591"/>
      <w:bookmarkEnd w:id="7"/>
      <w:bookmarkEnd w:id="8"/>
      <w:bookmarkEnd w:id="9"/>
      <w:r>
        <w:rPr>
          <w:rFonts w:ascii="黑体" w:eastAsia="黑体" w:hint="eastAsia"/>
          <w:sz w:val="32"/>
          <w:szCs w:val="32"/>
        </w:rPr>
        <w:lastRenderedPageBreak/>
        <w:t xml:space="preserve">结 </w:t>
      </w:r>
      <w:r>
        <w:rPr>
          <w:rFonts w:ascii="黑体" w:eastAsia="黑体"/>
          <w:sz w:val="32"/>
          <w:szCs w:val="32"/>
        </w:rPr>
        <w:t xml:space="preserve"> </w:t>
      </w:r>
      <w:r>
        <w:rPr>
          <w:rFonts w:ascii="黑体" w:eastAsia="黑体" w:hint="eastAsia"/>
          <w:sz w:val="32"/>
          <w:szCs w:val="32"/>
        </w:rPr>
        <w:t>论</w:t>
      </w:r>
      <w:bookmarkEnd w:id="105"/>
    </w:p>
    <w:p w:rsidR="00E21891" w:rsidRDefault="00E21891" w:rsidP="00CA76DC">
      <w:pPr>
        <w:autoSpaceDE w:val="0"/>
        <w:autoSpaceDN w:val="0"/>
        <w:adjustRightInd w:val="0"/>
        <w:spacing w:line="440" w:lineRule="exact"/>
        <w:jc w:val="both"/>
      </w:pPr>
      <w:r>
        <w:tab/>
      </w:r>
      <w:r w:rsidR="005D2190">
        <w:rPr>
          <w:rFonts w:hint="eastAsia"/>
        </w:rPr>
        <w:t>随着时代的进步，</w:t>
      </w:r>
      <w:r w:rsidR="00F93CB7">
        <w:rPr>
          <w:rFonts w:hint="eastAsia"/>
        </w:rPr>
        <w:t>越来越多的高校和研究者们开始注重于Chise这门硬件构造语言</w:t>
      </w:r>
      <w:r w:rsidR="00C50742">
        <w:rPr>
          <w:rFonts w:hint="eastAsia"/>
        </w:rPr>
        <w:t>，国内也开始出现Chisel中文社区为大家学习Chisel提供帮助，</w:t>
      </w:r>
      <w:r w:rsidR="00287A33">
        <w:rPr>
          <w:rFonts w:hint="eastAsia"/>
        </w:rPr>
        <w:t>Chisel得益于它强大的开发库和面向对象的函数式编程设计，使得它的使用率正在提高。</w:t>
      </w:r>
      <w:r w:rsidR="008742DF">
        <w:rPr>
          <w:rFonts w:hint="eastAsia"/>
        </w:rPr>
        <w:t>本文侧重于从</w:t>
      </w:r>
      <w:r w:rsidR="00651BBD">
        <w:rPr>
          <w:rFonts w:hint="eastAsia"/>
        </w:rPr>
        <w:t>使用Chisel语言设计实现一个与Verilog语言相同功能的</w:t>
      </w:r>
      <w:r w:rsidR="000066C3">
        <w:rPr>
          <w:rFonts w:hint="eastAsia"/>
          <w:color w:val="000000" w:themeColor="text1"/>
        </w:rPr>
        <w:t>处理器</w:t>
      </w:r>
      <w:r w:rsidR="00651BBD">
        <w:rPr>
          <w:rFonts w:hint="eastAsia"/>
        </w:rPr>
        <w:t>，</w:t>
      </w:r>
      <w:r w:rsidR="00277816">
        <w:rPr>
          <w:rFonts w:hint="eastAsia"/>
        </w:rPr>
        <w:t>并</w:t>
      </w:r>
      <w:r w:rsidR="00BE3B03">
        <w:rPr>
          <w:rFonts w:hint="eastAsia"/>
        </w:rPr>
        <w:t>通过</w:t>
      </w:r>
      <w:r w:rsidR="00EB4B49">
        <w:rPr>
          <w:rFonts w:hint="eastAsia"/>
        </w:rPr>
        <w:t>仿真验证和真实上板对</w:t>
      </w:r>
      <w:r w:rsidR="000066C3">
        <w:rPr>
          <w:rFonts w:hint="eastAsia"/>
          <w:color w:val="000000" w:themeColor="text1"/>
        </w:rPr>
        <w:t>处理器</w:t>
      </w:r>
      <w:r w:rsidR="00EB4B49">
        <w:rPr>
          <w:rFonts w:hint="eastAsia"/>
        </w:rPr>
        <w:t>的功能进行了测试，</w:t>
      </w:r>
      <w:r w:rsidR="00122C28">
        <w:rPr>
          <w:rFonts w:hint="eastAsia"/>
        </w:rPr>
        <w:t>所设计的</w:t>
      </w:r>
      <w:r w:rsidR="000066C3">
        <w:rPr>
          <w:rFonts w:hint="eastAsia"/>
          <w:color w:val="000000" w:themeColor="text1"/>
        </w:rPr>
        <w:t>处理器</w:t>
      </w:r>
      <w:r w:rsidR="00122C28">
        <w:rPr>
          <w:rFonts w:hint="eastAsia"/>
        </w:rPr>
        <w:t>也实现了预期的功能。</w:t>
      </w:r>
      <w:r w:rsidR="003E4A22">
        <w:rPr>
          <w:rFonts w:hint="eastAsia"/>
        </w:rPr>
        <w:t>为了</w:t>
      </w:r>
      <w:r w:rsidR="009E3F1F">
        <w:rPr>
          <w:rFonts w:hint="eastAsia"/>
        </w:rPr>
        <w:t>后续的工作，还对搭载</w:t>
      </w:r>
      <w:r w:rsidR="000066C3">
        <w:rPr>
          <w:rFonts w:hint="eastAsia"/>
          <w:color w:val="000000" w:themeColor="text1"/>
        </w:rPr>
        <w:t>处理器</w:t>
      </w:r>
      <w:r w:rsidR="009E3F1F">
        <w:rPr>
          <w:rFonts w:hint="eastAsia"/>
        </w:rPr>
        <w:t>的综合实验系统中关于S</w:t>
      </w:r>
      <w:r w:rsidR="009E3F1F">
        <w:t>DRAM</w:t>
      </w:r>
      <w:r w:rsidR="009E3F1F">
        <w:rPr>
          <w:rFonts w:hint="eastAsia"/>
        </w:rPr>
        <w:t>的部分进行了改进，</w:t>
      </w:r>
      <w:r w:rsidR="00EA04FE">
        <w:rPr>
          <w:rFonts w:hint="eastAsia"/>
        </w:rPr>
        <w:t>减少了错误出现的频率，提高了稳定性，但由于知识的局限性并未完全修复</w:t>
      </w:r>
      <w:r w:rsidR="003E4A22">
        <w:rPr>
          <w:rFonts w:hint="eastAsia"/>
        </w:rPr>
        <w:t>。</w:t>
      </w:r>
      <w:r w:rsidR="00FD1C8C">
        <w:rPr>
          <w:rFonts w:hint="eastAsia"/>
        </w:rPr>
        <w:t>在此基础上</w:t>
      </w:r>
      <w:r w:rsidR="00766119">
        <w:rPr>
          <w:rFonts w:hint="eastAsia"/>
        </w:rPr>
        <w:t>还对两个相同功能</w:t>
      </w:r>
      <w:r w:rsidR="000066C3">
        <w:rPr>
          <w:rFonts w:hint="eastAsia"/>
          <w:color w:val="000000" w:themeColor="text1"/>
        </w:rPr>
        <w:t>处理器</w:t>
      </w:r>
      <w:r w:rsidR="00766119">
        <w:rPr>
          <w:rFonts w:hint="eastAsia"/>
        </w:rPr>
        <w:t>的实现过程进行了对比</w:t>
      </w:r>
      <w:r w:rsidR="007012B2">
        <w:rPr>
          <w:rFonts w:hint="eastAsia"/>
        </w:rPr>
        <w:t>，从中找出两种语言在硬件设计上的优劣。</w:t>
      </w:r>
      <w:r w:rsidR="00C41C74">
        <w:rPr>
          <w:rFonts w:hint="eastAsia"/>
        </w:rPr>
        <w:t>得出的结论为</w:t>
      </w:r>
      <w:r w:rsidR="002B3AF8">
        <w:rPr>
          <w:rFonts w:hint="eastAsia"/>
        </w:rPr>
        <w:t>Chisel语言能够更好的开发硬件程序</w:t>
      </w:r>
      <w:r w:rsidR="007901C1">
        <w:rPr>
          <w:rFonts w:hint="eastAsia"/>
        </w:rPr>
        <w:t>，它在设计和维护上都优于Verilog语言。</w:t>
      </w:r>
      <w:r w:rsidR="00B87026">
        <w:rPr>
          <w:rFonts w:hint="eastAsia"/>
        </w:rPr>
        <w:t>具体来说，本文的所研究的工作主要有以下几个方面：</w:t>
      </w:r>
    </w:p>
    <w:p w:rsidR="00046999" w:rsidRPr="000066C3" w:rsidRDefault="00CF4138" w:rsidP="00046999">
      <w:pPr>
        <w:pStyle w:val="af0"/>
        <w:numPr>
          <w:ilvl w:val="0"/>
          <w:numId w:val="34"/>
        </w:numPr>
        <w:autoSpaceDE w:val="0"/>
        <w:autoSpaceDN w:val="0"/>
        <w:adjustRightInd w:val="0"/>
        <w:spacing w:line="440" w:lineRule="exact"/>
        <w:ind w:firstLineChars="0"/>
        <w:rPr>
          <w:rFonts w:ascii="宋体" w:hAnsi="宋体"/>
          <w:color w:val="000000" w:themeColor="text1"/>
          <w:sz w:val="24"/>
        </w:rPr>
      </w:pPr>
      <w:r w:rsidRPr="000066C3">
        <w:rPr>
          <w:rFonts w:ascii="宋体" w:hAnsi="宋体" w:hint="eastAsia"/>
          <w:color w:val="000000" w:themeColor="text1"/>
          <w:sz w:val="24"/>
        </w:rPr>
        <w:t>基于Chisel语言与R</w:t>
      </w:r>
      <w:r w:rsidRPr="000066C3">
        <w:rPr>
          <w:rFonts w:ascii="宋体" w:hAnsi="宋体"/>
          <w:color w:val="000000" w:themeColor="text1"/>
          <w:sz w:val="24"/>
        </w:rPr>
        <w:t>ISC-V</w:t>
      </w:r>
      <w:r w:rsidRPr="000066C3">
        <w:rPr>
          <w:rFonts w:ascii="宋体" w:hAnsi="宋体" w:hint="eastAsia"/>
          <w:color w:val="000000" w:themeColor="text1"/>
          <w:sz w:val="24"/>
        </w:rPr>
        <w:t>架构的</w:t>
      </w:r>
      <w:r w:rsidR="000066C3" w:rsidRPr="000066C3">
        <w:rPr>
          <w:rFonts w:ascii="宋体" w:hAnsi="宋体" w:hint="eastAsia"/>
          <w:color w:val="000000" w:themeColor="text1"/>
          <w:sz w:val="24"/>
        </w:rPr>
        <w:t>处理器</w:t>
      </w:r>
    </w:p>
    <w:p w:rsidR="00046999" w:rsidRPr="00046999" w:rsidRDefault="00FE4040" w:rsidP="00D16D69">
      <w:pPr>
        <w:autoSpaceDE w:val="0"/>
        <w:autoSpaceDN w:val="0"/>
        <w:adjustRightInd w:val="0"/>
        <w:spacing w:line="440" w:lineRule="exact"/>
        <w:ind w:firstLineChars="200" w:firstLine="480"/>
        <w:rPr>
          <w:color w:val="000000" w:themeColor="text1"/>
        </w:rPr>
      </w:pPr>
      <w:r>
        <w:rPr>
          <w:rFonts w:hint="eastAsia"/>
          <w:color w:val="000000" w:themeColor="text1"/>
        </w:rPr>
        <w:t>设计实现以Chisel语言为工具，R</w:t>
      </w:r>
      <w:r>
        <w:rPr>
          <w:color w:val="000000" w:themeColor="text1"/>
        </w:rPr>
        <w:t>ISC-V</w:t>
      </w:r>
      <w:r>
        <w:rPr>
          <w:rFonts w:hint="eastAsia"/>
          <w:color w:val="000000" w:themeColor="text1"/>
        </w:rPr>
        <w:t>为架构的C</w:t>
      </w:r>
      <w:r>
        <w:rPr>
          <w:color w:val="000000" w:themeColor="text1"/>
        </w:rPr>
        <w:t>PU</w:t>
      </w:r>
      <w:r>
        <w:rPr>
          <w:rFonts w:hint="eastAsia"/>
          <w:color w:val="000000" w:themeColor="text1"/>
        </w:rPr>
        <w:t>是本文的重点</w:t>
      </w:r>
      <w:r w:rsidR="00BA5501">
        <w:rPr>
          <w:rFonts w:hint="eastAsia"/>
          <w:color w:val="000000" w:themeColor="text1"/>
        </w:rPr>
        <w:t>。</w:t>
      </w:r>
      <w:r w:rsidR="00D16D69">
        <w:rPr>
          <w:rFonts w:hint="eastAsia"/>
          <w:color w:val="000000" w:themeColor="text1"/>
        </w:rPr>
        <w:t>通过</w:t>
      </w:r>
      <w:r w:rsidR="004D29E5">
        <w:rPr>
          <w:rFonts w:hint="eastAsia"/>
          <w:color w:val="000000" w:themeColor="text1"/>
        </w:rPr>
        <w:t>对</w:t>
      </w:r>
      <w:r w:rsidR="00D16D69">
        <w:rPr>
          <w:rFonts w:hint="eastAsia"/>
          <w:color w:val="000000" w:themeColor="text1"/>
        </w:rPr>
        <w:t>部分模块</w:t>
      </w:r>
      <w:r w:rsidR="004D29E5">
        <w:rPr>
          <w:rFonts w:hint="eastAsia"/>
          <w:color w:val="000000" w:themeColor="text1"/>
        </w:rPr>
        <w:t>设计</w:t>
      </w:r>
      <w:r w:rsidR="00D16D69">
        <w:rPr>
          <w:rFonts w:hint="eastAsia"/>
          <w:color w:val="000000" w:themeColor="text1"/>
        </w:rPr>
        <w:t>的</w:t>
      </w:r>
      <w:r w:rsidR="004D29E5">
        <w:rPr>
          <w:rFonts w:hint="eastAsia"/>
          <w:color w:val="000000" w:themeColor="text1"/>
        </w:rPr>
        <w:t>介绍</w:t>
      </w:r>
      <w:r w:rsidR="00EE7649">
        <w:rPr>
          <w:rFonts w:hint="eastAsia"/>
          <w:color w:val="000000" w:themeColor="text1"/>
        </w:rPr>
        <w:t>，</w:t>
      </w:r>
      <w:r w:rsidR="005306EE">
        <w:rPr>
          <w:rFonts w:hint="eastAsia"/>
          <w:color w:val="000000" w:themeColor="text1"/>
        </w:rPr>
        <w:t>来突出</w:t>
      </w:r>
      <w:r w:rsidR="00613FBF">
        <w:rPr>
          <w:rFonts w:hint="eastAsia"/>
          <w:color w:val="000000" w:themeColor="text1"/>
        </w:rPr>
        <w:t>用Chisel语言设计</w:t>
      </w:r>
      <w:r w:rsidR="004F0DF8">
        <w:rPr>
          <w:rFonts w:hint="eastAsia"/>
          <w:color w:val="000000" w:themeColor="text1"/>
        </w:rPr>
        <w:t>所体现出来的方便快捷的特性</w:t>
      </w:r>
      <w:r w:rsidR="003F0A5C">
        <w:rPr>
          <w:rFonts w:hint="eastAsia"/>
          <w:color w:val="000000" w:themeColor="text1"/>
        </w:rPr>
        <w:t>，</w:t>
      </w:r>
      <w:r w:rsidR="0048567F">
        <w:rPr>
          <w:rFonts w:hint="eastAsia"/>
          <w:color w:val="000000" w:themeColor="text1"/>
        </w:rPr>
        <w:t>使用其</w:t>
      </w:r>
      <w:r w:rsidR="001C31B5">
        <w:rPr>
          <w:rFonts w:hint="eastAsia"/>
          <w:color w:val="000000" w:themeColor="text1"/>
        </w:rPr>
        <w:t>强大的复用库</w:t>
      </w:r>
      <w:r w:rsidR="00816D37">
        <w:rPr>
          <w:rFonts w:hint="eastAsia"/>
          <w:color w:val="000000" w:themeColor="text1"/>
        </w:rPr>
        <w:t>能快速构造想要的功能模块。</w:t>
      </w:r>
    </w:p>
    <w:p w:rsidR="00CF4138" w:rsidRDefault="00CF4138" w:rsidP="00CF4138">
      <w:pPr>
        <w:pStyle w:val="af0"/>
        <w:numPr>
          <w:ilvl w:val="0"/>
          <w:numId w:val="34"/>
        </w:numPr>
        <w:autoSpaceDE w:val="0"/>
        <w:autoSpaceDN w:val="0"/>
        <w:adjustRightInd w:val="0"/>
        <w:spacing w:line="440" w:lineRule="exact"/>
        <w:ind w:firstLineChars="0"/>
        <w:rPr>
          <w:color w:val="000000" w:themeColor="text1"/>
          <w:sz w:val="24"/>
        </w:rPr>
      </w:pPr>
      <w:r w:rsidRPr="00046999">
        <w:rPr>
          <w:rFonts w:hint="eastAsia"/>
          <w:color w:val="000000" w:themeColor="text1"/>
          <w:sz w:val="24"/>
        </w:rPr>
        <w:t>综合试验系统的改进</w:t>
      </w:r>
    </w:p>
    <w:p w:rsidR="000C7E2E" w:rsidRPr="000C7E2E" w:rsidRDefault="000C7E2E" w:rsidP="000C7E2E">
      <w:pPr>
        <w:autoSpaceDE w:val="0"/>
        <w:autoSpaceDN w:val="0"/>
        <w:adjustRightInd w:val="0"/>
        <w:spacing w:line="440" w:lineRule="exact"/>
        <w:ind w:firstLineChars="200" w:firstLine="480"/>
        <w:rPr>
          <w:color w:val="000000" w:themeColor="text1"/>
        </w:rPr>
      </w:pPr>
      <w:r>
        <w:rPr>
          <w:rFonts w:hint="eastAsia"/>
          <w:color w:val="000000" w:themeColor="text1"/>
        </w:rPr>
        <w:t>综合实验体统是搭载本文设计</w:t>
      </w:r>
      <w:r w:rsidR="000066C3">
        <w:rPr>
          <w:rFonts w:hint="eastAsia"/>
          <w:color w:val="000000" w:themeColor="text1"/>
        </w:rPr>
        <w:t>处理器</w:t>
      </w:r>
      <w:r>
        <w:rPr>
          <w:rFonts w:hint="eastAsia"/>
          <w:color w:val="000000" w:themeColor="text1"/>
        </w:rPr>
        <w:t>的一个功能强大的SoC，</w:t>
      </w:r>
      <w:r w:rsidR="00B37857">
        <w:rPr>
          <w:rFonts w:hint="eastAsia"/>
          <w:color w:val="000000" w:themeColor="text1"/>
        </w:rPr>
        <w:t>集合了各种R</w:t>
      </w:r>
      <w:r w:rsidR="00B37857">
        <w:rPr>
          <w:color w:val="000000" w:themeColor="text1"/>
        </w:rPr>
        <w:t>OM</w:t>
      </w:r>
      <w:r w:rsidR="00B37857">
        <w:rPr>
          <w:rFonts w:hint="eastAsia"/>
          <w:color w:val="000000" w:themeColor="text1"/>
        </w:rPr>
        <w:t>、S</w:t>
      </w:r>
      <w:r w:rsidR="00B37857">
        <w:rPr>
          <w:color w:val="000000" w:themeColor="text1"/>
        </w:rPr>
        <w:t>DRAM</w:t>
      </w:r>
      <w:r w:rsidR="00B37857">
        <w:rPr>
          <w:rFonts w:hint="eastAsia"/>
          <w:color w:val="000000" w:themeColor="text1"/>
        </w:rPr>
        <w:t>等</w:t>
      </w:r>
      <w:r w:rsidR="00634D53">
        <w:rPr>
          <w:rFonts w:hint="eastAsia"/>
          <w:color w:val="000000" w:themeColor="text1"/>
        </w:rPr>
        <w:t>外部设备</w:t>
      </w:r>
      <w:r w:rsidR="00BB346B">
        <w:rPr>
          <w:rFonts w:hint="eastAsia"/>
          <w:color w:val="000000" w:themeColor="text1"/>
        </w:rPr>
        <w:t>。</w:t>
      </w:r>
      <w:r w:rsidR="006A7A00">
        <w:rPr>
          <w:rFonts w:hint="eastAsia"/>
          <w:color w:val="000000" w:themeColor="text1"/>
        </w:rPr>
        <w:t>本文主要对综合试验系统中S</w:t>
      </w:r>
      <w:r w:rsidR="006A7A00">
        <w:rPr>
          <w:color w:val="000000" w:themeColor="text1"/>
        </w:rPr>
        <w:t>DRAM</w:t>
      </w:r>
      <w:r w:rsidR="006A7A00">
        <w:rPr>
          <w:rFonts w:hint="eastAsia"/>
          <w:color w:val="000000" w:themeColor="text1"/>
        </w:rPr>
        <w:t>的读写问题进行了探讨，</w:t>
      </w:r>
      <w:r w:rsidR="00851A21">
        <w:rPr>
          <w:rFonts w:hint="eastAsia"/>
          <w:color w:val="000000" w:themeColor="text1"/>
        </w:rPr>
        <w:t>从时序错误和逻辑错误两个方面对错误进行分析和改进。</w:t>
      </w:r>
      <w:r w:rsidR="00FF1DBC">
        <w:rPr>
          <w:rFonts w:hint="eastAsia"/>
          <w:color w:val="000000" w:themeColor="text1"/>
        </w:rPr>
        <w:t>由于受时间的限制和作者知识水平的限制，</w:t>
      </w:r>
      <w:r w:rsidR="005A574D">
        <w:rPr>
          <w:rFonts w:hint="eastAsia"/>
          <w:color w:val="000000" w:themeColor="text1"/>
        </w:rPr>
        <w:t>错误并未完全修复，只是降低了错误的出现频率</w:t>
      </w:r>
      <w:r w:rsidR="007032A5">
        <w:rPr>
          <w:rFonts w:hint="eastAsia"/>
          <w:color w:val="000000" w:themeColor="text1"/>
        </w:rPr>
        <w:t>并实现了一种稳定状态，</w:t>
      </w:r>
      <w:r w:rsidR="00004D17">
        <w:rPr>
          <w:rFonts w:hint="eastAsia"/>
          <w:color w:val="000000" w:themeColor="text1"/>
        </w:rPr>
        <w:t>还需要后续对该系统进行完善。</w:t>
      </w:r>
    </w:p>
    <w:p w:rsidR="00CF4138" w:rsidRDefault="00CF4138" w:rsidP="00CF4138">
      <w:pPr>
        <w:pStyle w:val="af0"/>
        <w:numPr>
          <w:ilvl w:val="0"/>
          <w:numId w:val="34"/>
        </w:numPr>
        <w:autoSpaceDE w:val="0"/>
        <w:autoSpaceDN w:val="0"/>
        <w:adjustRightInd w:val="0"/>
        <w:spacing w:line="440" w:lineRule="exact"/>
        <w:ind w:firstLineChars="0"/>
        <w:rPr>
          <w:color w:val="000000" w:themeColor="text1"/>
          <w:sz w:val="24"/>
        </w:rPr>
      </w:pPr>
      <w:r w:rsidRPr="00046999">
        <w:rPr>
          <w:rFonts w:hint="eastAsia"/>
          <w:color w:val="000000" w:themeColor="text1"/>
          <w:sz w:val="24"/>
        </w:rPr>
        <w:t>两种语言优劣对比</w:t>
      </w:r>
    </w:p>
    <w:p w:rsidR="005D1A64" w:rsidRDefault="005D1A64" w:rsidP="00FD7360">
      <w:pPr>
        <w:autoSpaceDE w:val="0"/>
        <w:autoSpaceDN w:val="0"/>
        <w:adjustRightInd w:val="0"/>
        <w:spacing w:line="440" w:lineRule="exact"/>
        <w:ind w:firstLineChars="200" w:firstLine="480"/>
        <w:rPr>
          <w:color w:val="000000" w:themeColor="text1"/>
        </w:rPr>
      </w:pPr>
      <w:r>
        <w:rPr>
          <w:rFonts w:hint="eastAsia"/>
          <w:color w:val="000000" w:themeColor="text1"/>
        </w:rPr>
        <w:t>本文通过对两种语言实现的相同功能</w:t>
      </w:r>
      <w:r w:rsidR="000066C3">
        <w:rPr>
          <w:rFonts w:hint="eastAsia"/>
          <w:color w:val="000000" w:themeColor="text1"/>
        </w:rPr>
        <w:t>处理器</w:t>
      </w:r>
      <w:r>
        <w:rPr>
          <w:rFonts w:hint="eastAsia"/>
          <w:color w:val="000000" w:themeColor="text1"/>
        </w:rPr>
        <w:t>的设计分析</w:t>
      </w:r>
      <w:r w:rsidR="00EE7612">
        <w:rPr>
          <w:rFonts w:hint="eastAsia"/>
          <w:color w:val="000000" w:themeColor="text1"/>
        </w:rPr>
        <w:t>，</w:t>
      </w:r>
      <w:r w:rsidR="007A31B4">
        <w:rPr>
          <w:rFonts w:hint="eastAsia"/>
          <w:color w:val="000000" w:themeColor="text1"/>
        </w:rPr>
        <w:t>对两种语言实现相同功能的难易度进行了对比。</w:t>
      </w:r>
      <w:r w:rsidR="000455EE">
        <w:rPr>
          <w:rFonts w:hint="eastAsia"/>
          <w:color w:val="000000" w:themeColor="text1"/>
        </w:rPr>
        <w:t>本文从</w:t>
      </w:r>
      <w:r w:rsidR="0015235C">
        <w:rPr>
          <w:rFonts w:hint="eastAsia"/>
          <w:color w:val="000000" w:themeColor="text1"/>
        </w:rPr>
        <w:t>入手难易度、模块设计思路</w:t>
      </w:r>
      <w:r w:rsidR="001972E9">
        <w:rPr>
          <w:rFonts w:hint="eastAsia"/>
          <w:color w:val="000000" w:themeColor="text1"/>
        </w:rPr>
        <w:t>与后期维护三个方面对两种语言进行对比，</w:t>
      </w:r>
      <w:r w:rsidR="003E769E">
        <w:rPr>
          <w:rFonts w:hint="eastAsia"/>
          <w:color w:val="000000" w:themeColor="text1"/>
        </w:rPr>
        <w:t>得出了Chisel在硬件程序设计上</w:t>
      </w:r>
      <w:r w:rsidR="00DA3A22">
        <w:rPr>
          <w:rFonts w:hint="eastAsia"/>
          <w:color w:val="000000" w:themeColor="text1"/>
        </w:rPr>
        <w:t>更加的方便。</w:t>
      </w:r>
      <w:r w:rsidR="007E4D8E">
        <w:rPr>
          <w:rFonts w:hint="eastAsia"/>
          <w:color w:val="000000" w:themeColor="text1"/>
        </w:rPr>
        <w:t>得益于Chisel官方提供的函数复用库，它能够更快的构建硬件模块，</w:t>
      </w:r>
      <w:r w:rsidR="00277059">
        <w:rPr>
          <w:rFonts w:hint="eastAsia"/>
          <w:color w:val="000000" w:themeColor="text1"/>
        </w:rPr>
        <w:t>这一点Verilog并做不到</w:t>
      </w:r>
      <w:r w:rsidR="00815CCF">
        <w:rPr>
          <w:rFonts w:hint="eastAsia"/>
          <w:color w:val="000000" w:themeColor="text1"/>
        </w:rPr>
        <w:t>。而且后期维护上，</w:t>
      </w:r>
      <w:r w:rsidR="008D140A">
        <w:rPr>
          <w:rFonts w:hint="eastAsia"/>
          <w:color w:val="000000" w:themeColor="text1"/>
        </w:rPr>
        <w:t>Verilog</w:t>
      </w:r>
      <w:r w:rsidR="003467C7">
        <w:rPr>
          <w:rFonts w:hint="eastAsia"/>
          <w:color w:val="000000" w:themeColor="text1"/>
        </w:rPr>
        <w:t>语言</w:t>
      </w:r>
      <w:r w:rsidR="008D140A">
        <w:rPr>
          <w:rFonts w:hint="eastAsia"/>
          <w:color w:val="000000" w:themeColor="text1"/>
        </w:rPr>
        <w:t>巨大量代码</w:t>
      </w:r>
      <w:r w:rsidR="008E465D">
        <w:rPr>
          <w:rFonts w:hint="eastAsia"/>
          <w:color w:val="000000" w:themeColor="text1"/>
        </w:rPr>
        <w:t>不易于维护，</w:t>
      </w:r>
      <w:r w:rsidR="003415FA">
        <w:rPr>
          <w:rFonts w:hint="eastAsia"/>
          <w:color w:val="000000" w:themeColor="text1"/>
        </w:rPr>
        <w:t>而Chisel</w:t>
      </w:r>
      <w:r w:rsidR="008225BD">
        <w:rPr>
          <w:rFonts w:hint="eastAsia"/>
          <w:color w:val="000000" w:themeColor="text1"/>
        </w:rPr>
        <w:t>语言</w:t>
      </w:r>
      <w:r w:rsidR="003415FA">
        <w:rPr>
          <w:rFonts w:hint="eastAsia"/>
          <w:color w:val="000000" w:themeColor="text1"/>
        </w:rPr>
        <w:t>简洁</w:t>
      </w:r>
      <w:r w:rsidR="009C2C75">
        <w:rPr>
          <w:rFonts w:hint="eastAsia"/>
          <w:color w:val="000000" w:themeColor="text1"/>
        </w:rPr>
        <w:t>，连线简单，</w:t>
      </w:r>
      <w:r w:rsidR="00C8105F">
        <w:rPr>
          <w:rFonts w:hint="eastAsia"/>
          <w:color w:val="000000" w:themeColor="text1"/>
        </w:rPr>
        <w:t>可复用率大，</w:t>
      </w:r>
      <w:r w:rsidR="004925CE">
        <w:rPr>
          <w:rFonts w:hint="eastAsia"/>
          <w:color w:val="000000" w:themeColor="text1"/>
        </w:rPr>
        <w:t>修改部分小，使后期维护的成本比Verilog低。</w:t>
      </w:r>
    </w:p>
    <w:p w:rsidR="00E93EFA" w:rsidRPr="005D1A64" w:rsidRDefault="0021567F" w:rsidP="00FD7360">
      <w:pPr>
        <w:autoSpaceDE w:val="0"/>
        <w:autoSpaceDN w:val="0"/>
        <w:adjustRightInd w:val="0"/>
        <w:spacing w:line="440" w:lineRule="exact"/>
        <w:ind w:firstLineChars="200" w:firstLine="480"/>
        <w:rPr>
          <w:color w:val="000000" w:themeColor="text1"/>
        </w:rPr>
      </w:pPr>
      <w:r>
        <w:rPr>
          <w:rFonts w:hint="eastAsia"/>
          <w:color w:val="000000" w:themeColor="text1"/>
        </w:rPr>
        <w:lastRenderedPageBreak/>
        <w:t>本文虽然实现了基于Chisel语言和R</w:t>
      </w:r>
      <w:r>
        <w:rPr>
          <w:color w:val="000000" w:themeColor="text1"/>
        </w:rPr>
        <w:t>ISC-V</w:t>
      </w:r>
      <w:r>
        <w:rPr>
          <w:rFonts w:hint="eastAsia"/>
          <w:color w:val="000000" w:themeColor="text1"/>
        </w:rPr>
        <w:t>架构的</w:t>
      </w:r>
      <w:r w:rsidR="000066C3">
        <w:rPr>
          <w:rFonts w:hint="eastAsia"/>
          <w:color w:val="000000" w:themeColor="text1"/>
        </w:rPr>
        <w:t>处理器</w:t>
      </w:r>
      <w:r>
        <w:rPr>
          <w:rFonts w:hint="eastAsia"/>
          <w:color w:val="000000" w:themeColor="text1"/>
        </w:rPr>
        <w:t>，但是</w:t>
      </w:r>
      <w:r w:rsidR="008B6529">
        <w:rPr>
          <w:rFonts w:hint="eastAsia"/>
          <w:color w:val="000000" w:themeColor="text1"/>
        </w:rPr>
        <w:t>设计还不够成熟</w:t>
      </w:r>
      <w:r w:rsidR="00277B97">
        <w:rPr>
          <w:rFonts w:hint="eastAsia"/>
          <w:color w:val="000000" w:themeColor="text1"/>
        </w:rPr>
        <w:t>，其中存在一些设计问题</w:t>
      </w:r>
      <w:r w:rsidR="006C2081">
        <w:rPr>
          <w:rFonts w:hint="eastAsia"/>
          <w:color w:val="000000" w:themeColor="text1"/>
        </w:rPr>
        <w:t>以及代码冗余</w:t>
      </w:r>
      <w:r w:rsidR="001D1B7C">
        <w:rPr>
          <w:rFonts w:hint="eastAsia"/>
          <w:color w:val="000000" w:themeColor="text1"/>
        </w:rPr>
        <w:t>。</w:t>
      </w:r>
      <w:r w:rsidR="00921146">
        <w:rPr>
          <w:rFonts w:hint="eastAsia"/>
          <w:color w:val="000000" w:themeColor="text1"/>
        </w:rPr>
        <w:t>语言的对比只是简单的从三中方面进行对比</w:t>
      </w:r>
      <w:r w:rsidR="00AA1AF7">
        <w:rPr>
          <w:rFonts w:hint="eastAsia"/>
          <w:color w:val="000000" w:themeColor="text1"/>
        </w:rPr>
        <w:t>，还可以用更加</w:t>
      </w:r>
      <w:r w:rsidR="007F6424">
        <w:rPr>
          <w:rFonts w:hint="eastAsia"/>
          <w:color w:val="000000" w:themeColor="text1"/>
        </w:rPr>
        <w:t>专业的</w:t>
      </w:r>
      <w:r w:rsidR="00EE499D">
        <w:rPr>
          <w:rFonts w:hint="eastAsia"/>
          <w:color w:val="000000" w:themeColor="text1"/>
        </w:rPr>
        <w:t>量化的进行对比。</w:t>
      </w:r>
      <w:r w:rsidR="00873C13">
        <w:rPr>
          <w:rFonts w:hint="eastAsia"/>
          <w:color w:val="000000" w:themeColor="text1"/>
        </w:rPr>
        <w:t>综合试验系统的问题并未完全解决，还需要后续的完善。</w:t>
      </w:r>
    </w:p>
    <w:p w:rsidR="00525AC7" w:rsidRDefault="00525AC7" w:rsidP="009D1FF2">
      <w:pPr>
        <w:jc w:val="both"/>
      </w:pPr>
      <w:r>
        <w:br w:type="page"/>
      </w:r>
    </w:p>
    <w:p w:rsidR="00525AC7" w:rsidRDefault="00525AC7" w:rsidP="00525AC7">
      <w:pPr>
        <w:pStyle w:val="af0"/>
        <w:ind w:left="420" w:firstLineChars="0" w:firstLine="0"/>
      </w:pPr>
    </w:p>
    <w:p w:rsidR="00525AC7" w:rsidRPr="00366C4B" w:rsidRDefault="00525AC7" w:rsidP="00525AC7">
      <w:pPr>
        <w:snapToGrid w:val="0"/>
        <w:spacing w:afterLines="100" w:after="312"/>
        <w:jc w:val="center"/>
        <w:outlineLvl w:val="0"/>
        <w:rPr>
          <w:rFonts w:ascii="黑体" w:eastAsia="黑体"/>
          <w:sz w:val="32"/>
          <w:szCs w:val="32"/>
        </w:rPr>
      </w:pPr>
      <w:bookmarkStart w:id="106" w:name="_Toc9495103"/>
      <w:bookmarkStart w:id="107" w:name="_Toc43291592"/>
      <w:r w:rsidRPr="00366C4B">
        <w:rPr>
          <w:rFonts w:ascii="黑体" w:eastAsia="黑体" w:hint="eastAsia"/>
          <w:sz w:val="32"/>
          <w:szCs w:val="32"/>
        </w:rPr>
        <w:t>参考文献</w:t>
      </w:r>
      <w:bookmarkEnd w:id="106"/>
      <w:bookmarkEnd w:id="107"/>
    </w:p>
    <w:p w:rsidR="00525AC7" w:rsidRPr="00E3499A" w:rsidRDefault="00207757" w:rsidP="00525AC7">
      <w:pPr>
        <w:pStyle w:val="af0"/>
        <w:widowControl/>
        <w:numPr>
          <w:ilvl w:val="0"/>
          <w:numId w:val="20"/>
        </w:numPr>
        <w:ind w:left="780" w:firstLineChars="0"/>
        <w:jc w:val="left"/>
        <w:rPr>
          <w:sz w:val="24"/>
        </w:rPr>
      </w:pPr>
      <w:bookmarkStart w:id="108" w:name="_Ref9333032"/>
      <w:r w:rsidRPr="00E3499A">
        <w:rPr>
          <w:sz w:val="24"/>
        </w:rPr>
        <w:t>Adam Izraelevitz, Jack Koenig,et</w:t>
      </w:r>
      <w:r w:rsidR="0048748E" w:rsidRPr="00E3499A">
        <w:rPr>
          <w:sz w:val="24"/>
        </w:rPr>
        <w:t xml:space="preserve"> </w:t>
      </w:r>
      <w:r w:rsidRPr="00E3499A">
        <w:rPr>
          <w:sz w:val="24"/>
        </w:rPr>
        <w:t>al.</w:t>
      </w:r>
      <w:bookmarkEnd w:id="108"/>
      <w:r w:rsidR="0048748E" w:rsidRPr="00E3499A">
        <w:rPr>
          <w:sz w:val="24"/>
        </w:rPr>
        <w:t xml:space="preserve"> Reusability is FIRRTL Ground: Hardware Construction Languages, Compiler Frameworks,and Transformations.</w:t>
      </w:r>
      <w:r w:rsidR="00607FDC" w:rsidRPr="00E3499A">
        <w:rPr>
          <w:rFonts w:eastAsia="微软雅黑"/>
          <w:sz w:val="24"/>
        </w:rPr>
        <w:t xml:space="preserve"> </w:t>
      </w:r>
      <w:r w:rsidR="009155B8" w:rsidRPr="00E3499A">
        <w:rPr>
          <w:color w:val="000000" w:themeColor="text1"/>
          <w:sz w:val="24"/>
        </w:rPr>
        <w:t>[J]</w:t>
      </w:r>
      <w:r w:rsidR="00541FD8" w:rsidRPr="00E3499A">
        <w:rPr>
          <w:rFonts w:eastAsia="微软雅黑"/>
          <w:sz w:val="24"/>
        </w:rPr>
        <w:t>10.1109/ICCAD.2017.8203780</w:t>
      </w:r>
    </w:p>
    <w:p w:rsidR="00D575F2" w:rsidRPr="00E3499A" w:rsidRDefault="00D575F2" w:rsidP="00D575F2">
      <w:pPr>
        <w:pStyle w:val="af0"/>
        <w:numPr>
          <w:ilvl w:val="0"/>
          <w:numId w:val="20"/>
        </w:numPr>
        <w:ind w:firstLineChars="0"/>
        <w:rPr>
          <w:sz w:val="24"/>
        </w:rPr>
      </w:pPr>
      <w:r w:rsidRPr="00E3499A">
        <w:rPr>
          <w:sz w:val="24"/>
        </w:rPr>
        <w:t>R. Nikhil, “Bluespec System Verilog: efﬁcient, correct RTL from high level speciﬁcations,” in Second ACM and IEEE International Conference on Formal Methods and Models for Co-Design, 2004.</w:t>
      </w:r>
      <w:r w:rsidR="009155B8" w:rsidRPr="009155B8">
        <w:rPr>
          <w:color w:val="000000" w:themeColor="text1"/>
          <w:sz w:val="24"/>
        </w:rPr>
        <w:t xml:space="preserve"> </w:t>
      </w:r>
      <w:r w:rsidR="009155B8" w:rsidRPr="00E3499A">
        <w:rPr>
          <w:color w:val="000000" w:themeColor="text1"/>
          <w:sz w:val="24"/>
        </w:rPr>
        <w:t>[J]</w:t>
      </w:r>
      <w:r w:rsidRPr="00E3499A">
        <w:rPr>
          <w:sz w:val="24"/>
        </w:rPr>
        <w:t xml:space="preserve"> MEMOCODE ’04. Proceedings, Jun. 2004, pp. 69–70.</w:t>
      </w:r>
    </w:p>
    <w:p w:rsidR="00721C55" w:rsidRPr="00E3499A" w:rsidRDefault="00721C55" w:rsidP="00721C55">
      <w:pPr>
        <w:pStyle w:val="af0"/>
        <w:numPr>
          <w:ilvl w:val="0"/>
          <w:numId w:val="20"/>
        </w:numPr>
        <w:adjustRightInd w:val="0"/>
        <w:snapToGrid w:val="0"/>
        <w:spacing w:line="440" w:lineRule="atLeast"/>
        <w:ind w:firstLineChars="0"/>
        <w:jc w:val="left"/>
        <w:rPr>
          <w:color w:val="000000" w:themeColor="text1"/>
          <w:sz w:val="24"/>
        </w:rPr>
      </w:pPr>
      <w:r w:rsidRPr="00E3499A">
        <w:rPr>
          <w:color w:val="000000" w:themeColor="text1"/>
          <w:sz w:val="24"/>
        </w:rPr>
        <w:t>RISC-V Foundation. About the RISC-V Foundation</w:t>
      </w:r>
      <w:r w:rsidR="002F4257">
        <w:rPr>
          <w:color w:val="000000" w:themeColor="text1"/>
          <w:sz w:val="24"/>
        </w:rPr>
        <w:t xml:space="preserve"> </w:t>
      </w:r>
      <w:r w:rsidRPr="00E3499A">
        <w:rPr>
          <w:color w:val="000000" w:themeColor="text1"/>
          <w:sz w:val="24"/>
        </w:rPr>
        <w:t>［</w:t>
      </w:r>
      <w:r w:rsidRPr="00E3499A">
        <w:rPr>
          <w:color w:val="000000" w:themeColor="text1"/>
          <w:sz w:val="24"/>
        </w:rPr>
        <w:t>EB/OL</w:t>
      </w:r>
      <w:r w:rsidRPr="00E3499A">
        <w:rPr>
          <w:color w:val="000000" w:themeColor="text1"/>
          <w:sz w:val="24"/>
        </w:rPr>
        <w:t>］．</w:t>
      </w:r>
      <w:hyperlink r:id="rId54" w:history="1">
        <w:r w:rsidRPr="00E3499A">
          <w:rPr>
            <w:rStyle w:val="a4"/>
            <w:rFonts w:ascii="Times New Roman" w:hAnsi="Times New Roman" w:cs="Times New Roman"/>
            <w:color w:val="000000" w:themeColor="text1"/>
            <w:sz w:val="24"/>
          </w:rPr>
          <w:t>https://riscv.org/risc-v-foundation. 2020-05-22</w:t>
        </w:r>
      </w:hyperlink>
    </w:p>
    <w:p w:rsidR="00617A19" w:rsidRPr="00E3499A" w:rsidRDefault="00617A19" w:rsidP="00617A19">
      <w:pPr>
        <w:pStyle w:val="af0"/>
        <w:numPr>
          <w:ilvl w:val="0"/>
          <w:numId w:val="20"/>
        </w:numPr>
        <w:adjustRightInd w:val="0"/>
        <w:snapToGrid w:val="0"/>
        <w:spacing w:line="440" w:lineRule="atLeast"/>
        <w:ind w:firstLineChars="0"/>
        <w:jc w:val="left"/>
        <w:rPr>
          <w:color w:val="000000" w:themeColor="text1"/>
          <w:sz w:val="24"/>
        </w:rPr>
      </w:pPr>
      <w:r w:rsidRPr="00E3499A">
        <w:rPr>
          <w:color w:val="000000" w:themeColor="text1"/>
          <w:sz w:val="24"/>
        </w:rPr>
        <w:t>David Patterson. Andrew Waterman. The RISC-V Reader[M]. America:2017-9.</w:t>
      </w:r>
    </w:p>
    <w:p w:rsidR="003D09C6" w:rsidRPr="00E3499A" w:rsidRDefault="003D09C6" w:rsidP="00617A19">
      <w:pPr>
        <w:pStyle w:val="af0"/>
        <w:numPr>
          <w:ilvl w:val="0"/>
          <w:numId w:val="20"/>
        </w:numPr>
        <w:adjustRightInd w:val="0"/>
        <w:snapToGrid w:val="0"/>
        <w:spacing w:line="440" w:lineRule="atLeast"/>
        <w:ind w:firstLineChars="0"/>
        <w:jc w:val="left"/>
        <w:rPr>
          <w:color w:val="000000" w:themeColor="text1"/>
          <w:sz w:val="24"/>
        </w:rPr>
      </w:pPr>
      <w:r w:rsidRPr="00E3499A">
        <w:rPr>
          <w:color w:val="000000" w:themeColor="text1"/>
          <w:sz w:val="24"/>
        </w:rPr>
        <w:t>吴迪</w:t>
      </w:r>
      <w:r w:rsidRPr="00E3499A">
        <w:rPr>
          <w:color w:val="000000" w:themeColor="text1"/>
          <w:sz w:val="24"/>
        </w:rPr>
        <w:t>,</w:t>
      </w:r>
      <w:r w:rsidRPr="00E3499A">
        <w:rPr>
          <w:color w:val="000000" w:themeColor="text1"/>
          <w:sz w:val="24"/>
        </w:rPr>
        <w:t>谢雪炎</w:t>
      </w:r>
      <w:r w:rsidRPr="00E3499A">
        <w:rPr>
          <w:color w:val="000000" w:themeColor="text1"/>
          <w:sz w:val="24"/>
        </w:rPr>
        <w:t>,</w:t>
      </w:r>
      <w:r w:rsidRPr="00E3499A">
        <w:rPr>
          <w:color w:val="000000" w:themeColor="text1"/>
          <w:sz w:val="24"/>
        </w:rPr>
        <w:t>吴贺俊</w:t>
      </w:r>
      <w:r w:rsidRPr="00E3499A">
        <w:rPr>
          <w:color w:val="000000" w:themeColor="text1"/>
          <w:sz w:val="24"/>
        </w:rPr>
        <w:t>.</w:t>
      </w:r>
      <w:r w:rsidRPr="00E3499A">
        <w:rPr>
          <w:color w:val="000000" w:themeColor="text1"/>
          <w:sz w:val="24"/>
        </w:rPr>
        <w:t>基于</w:t>
      </w:r>
      <w:r w:rsidRPr="00E3499A">
        <w:rPr>
          <w:color w:val="000000" w:themeColor="text1"/>
          <w:sz w:val="24"/>
        </w:rPr>
        <w:t xml:space="preserve"> FPGA </w:t>
      </w:r>
      <w:r w:rsidRPr="00E3499A">
        <w:rPr>
          <w:color w:val="000000" w:themeColor="text1"/>
          <w:sz w:val="24"/>
        </w:rPr>
        <w:t>的计算机组成原理实验教学探索</w:t>
      </w:r>
      <w:r w:rsidRPr="00E3499A">
        <w:rPr>
          <w:color w:val="000000" w:themeColor="text1"/>
          <w:sz w:val="24"/>
        </w:rPr>
        <w:t>[J].</w:t>
      </w:r>
      <w:r w:rsidRPr="00E3499A">
        <w:rPr>
          <w:color w:val="000000" w:themeColor="text1"/>
          <w:sz w:val="24"/>
        </w:rPr>
        <w:t>计算机</w:t>
      </w:r>
      <w:r w:rsidRPr="00E3499A">
        <w:rPr>
          <w:color w:val="000000" w:themeColor="text1"/>
          <w:sz w:val="24"/>
        </w:rPr>
        <w:t xml:space="preserve"> </w:t>
      </w:r>
      <w:r w:rsidRPr="00E3499A">
        <w:rPr>
          <w:color w:val="000000" w:themeColor="text1"/>
          <w:sz w:val="24"/>
        </w:rPr>
        <w:t>教育，</w:t>
      </w:r>
      <w:r w:rsidRPr="00E3499A">
        <w:rPr>
          <w:color w:val="000000" w:themeColor="text1"/>
          <w:sz w:val="24"/>
        </w:rPr>
        <w:t>2014(18):30-34.</w:t>
      </w:r>
    </w:p>
    <w:p w:rsidR="00872B8A" w:rsidRPr="00E3499A" w:rsidRDefault="00872B8A" w:rsidP="00617A19">
      <w:pPr>
        <w:pStyle w:val="af0"/>
        <w:numPr>
          <w:ilvl w:val="0"/>
          <w:numId w:val="20"/>
        </w:numPr>
        <w:adjustRightInd w:val="0"/>
        <w:snapToGrid w:val="0"/>
        <w:spacing w:line="440" w:lineRule="atLeast"/>
        <w:ind w:firstLineChars="0"/>
        <w:jc w:val="left"/>
        <w:rPr>
          <w:color w:val="000000" w:themeColor="text1"/>
          <w:sz w:val="24"/>
        </w:rPr>
      </w:pPr>
      <w:r w:rsidRPr="00E3499A">
        <w:rPr>
          <w:color w:val="000000" w:themeColor="text1"/>
          <w:sz w:val="24"/>
        </w:rPr>
        <w:t>李志平</w:t>
      </w:r>
      <w:r w:rsidRPr="00E3499A">
        <w:rPr>
          <w:color w:val="000000" w:themeColor="text1"/>
          <w:sz w:val="24"/>
        </w:rPr>
        <w:t>,</w:t>
      </w:r>
      <w:r w:rsidRPr="00E3499A">
        <w:rPr>
          <w:color w:val="000000" w:themeColor="text1"/>
          <w:sz w:val="24"/>
        </w:rPr>
        <w:t>杨西珊</w:t>
      </w:r>
      <w:r w:rsidRPr="00E3499A">
        <w:rPr>
          <w:color w:val="000000" w:themeColor="text1"/>
          <w:sz w:val="24"/>
        </w:rPr>
        <w:t>,</w:t>
      </w:r>
      <w:r w:rsidRPr="00E3499A">
        <w:rPr>
          <w:color w:val="000000" w:themeColor="text1"/>
          <w:sz w:val="24"/>
        </w:rPr>
        <w:t>张俊方</w:t>
      </w:r>
      <w:r w:rsidRPr="00E3499A">
        <w:rPr>
          <w:color w:val="000000" w:themeColor="text1"/>
          <w:sz w:val="24"/>
        </w:rPr>
        <w:t>.</w:t>
      </w:r>
      <w:r w:rsidRPr="00E3499A">
        <w:rPr>
          <w:color w:val="000000" w:themeColor="text1"/>
          <w:sz w:val="24"/>
        </w:rPr>
        <w:t>基于</w:t>
      </w:r>
      <w:r w:rsidRPr="00E3499A">
        <w:rPr>
          <w:color w:val="000000" w:themeColor="text1"/>
          <w:sz w:val="24"/>
        </w:rPr>
        <w:t xml:space="preserve"> FPGA </w:t>
      </w:r>
      <w:r w:rsidRPr="00E3499A">
        <w:rPr>
          <w:color w:val="000000" w:themeColor="text1"/>
          <w:sz w:val="24"/>
        </w:rPr>
        <w:t>的计算机系统实验教学平台的设计与实</w:t>
      </w:r>
      <w:r w:rsidRPr="00E3499A">
        <w:rPr>
          <w:color w:val="000000" w:themeColor="text1"/>
          <w:sz w:val="24"/>
        </w:rPr>
        <w:t xml:space="preserve"> </w:t>
      </w:r>
      <w:r w:rsidRPr="00E3499A">
        <w:rPr>
          <w:color w:val="000000" w:themeColor="text1"/>
          <w:sz w:val="24"/>
        </w:rPr>
        <w:t>现</w:t>
      </w:r>
      <w:r w:rsidRPr="00E3499A">
        <w:rPr>
          <w:color w:val="000000" w:themeColor="text1"/>
          <w:sz w:val="24"/>
        </w:rPr>
        <w:t>[J].</w:t>
      </w:r>
      <w:r w:rsidRPr="00E3499A">
        <w:rPr>
          <w:color w:val="000000" w:themeColor="text1"/>
          <w:sz w:val="24"/>
        </w:rPr>
        <w:t>实验技术与管理</w:t>
      </w:r>
      <w:r w:rsidRPr="00E3499A">
        <w:rPr>
          <w:color w:val="000000" w:themeColor="text1"/>
          <w:sz w:val="24"/>
        </w:rPr>
        <w:t>, 2009, 026(009):77-80.</w:t>
      </w:r>
    </w:p>
    <w:p w:rsidR="00C13DB0" w:rsidRPr="00E3499A" w:rsidRDefault="00C13DB0" w:rsidP="00617A19">
      <w:pPr>
        <w:pStyle w:val="af0"/>
        <w:numPr>
          <w:ilvl w:val="0"/>
          <w:numId w:val="20"/>
        </w:numPr>
        <w:adjustRightInd w:val="0"/>
        <w:snapToGrid w:val="0"/>
        <w:spacing w:line="440" w:lineRule="atLeast"/>
        <w:ind w:firstLineChars="0"/>
        <w:jc w:val="left"/>
        <w:rPr>
          <w:color w:val="000000" w:themeColor="text1"/>
          <w:sz w:val="24"/>
        </w:rPr>
      </w:pPr>
      <w:r w:rsidRPr="00E3499A">
        <w:rPr>
          <w:color w:val="000000" w:themeColor="text1"/>
          <w:sz w:val="24"/>
        </w:rPr>
        <w:t>周宁宁</w:t>
      </w:r>
      <w:r w:rsidRPr="00E3499A">
        <w:rPr>
          <w:color w:val="000000" w:themeColor="text1"/>
          <w:sz w:val="24"/>
        </w:rPr>
        <w:t>,</w:t>
      </w:r>
      <w:r w:rsidRPr="00E3499A">
        <w:rPr>
          <w:color w:val="000000" w:themeColor="text1"/>
          <w:sz w:val="24"/>
        </w:rPr>
        <w:t>程春玲</w:t>
      </w:r>
      <w:r w:rsidRPr="00E3499A">
        <w:rPr>
          <w:color w:val="000000" w:themeColor="text1"/>
          <w:sz w:val="24"/>
        </w:rPr>
        <w:t>.</w:t>
      </w:r>
      <w:r w:rsidRPr="00E3499A">
        <w:rPr>
          <w:color w:val="000000" w:themeColor="text1"/>
          <w:sz w:val="24"/>
        </w:rPr>
        <w:t>基于</w:t>
      </w:r>
      <w:r w:rsidRPr="00E3499A">
        <w:rPr>
          <w:color w:val="000000" w:themeColor="text1"/>
          <w:sz w:val="24"/>
        </w:rPr>
        <w:t>FPGA</w:t>
      </w:r>
      <w:r w:rsidRPr="00E3499A">
        <w:rPr>
          <w:color w:val="000000" w:themeColor="text1"/>
          <w:sz w:val="24"/>
        </w:rPr>
        <w:t>技术的计算机组成原理实验系统</w:t>
      </w:r>
      <w:r w:rsidRPr="00E3499A">
        <w:rPr>
          <w:color w:val="000000" w:themeColor="text1"/>
          <w:sz w:val="24"/>
        </w:rPr>
        <w:t>[J].</w:t>
      </w:r>
      <w:r w:rsidRPr="00E3499A">
        <w:rPr>
          <w:color w:val="000000" w:themeColor="text1"/>
          <w:sz w:val="24"/>
        </w:rPr>
        <w:t>现代电子技</w:t>
      </w:r>
      <w:r w:rsidRPr="00E3499A">
        <w:rPr>
          <w:color w:val="000000" w:themeColor="text1"/>
          <w:sz w:val="24"/>
        </w:rPr>
        <w:t xml:space="preserve"> </w:t>
      </w:r>
      <w:r w:rsidRPr="00E3499A">
        <w:rPr>
          <w:color w:val="000000" w:themeColor="text1"/>
          <w:sz w:val="24"/>
        </w:rPr>
        <w:t>术</w:t>
      </w:r>
      <w:r w:rsidRPr="00E3499A">
        <w:rPr>
          <w:color w:val="000000" w:themeColor="text1"/>
          <w:sz w:val="24"/>
        </w:rPr>
        <w:t>,2005(01):23-25.</w:t>
      </w:r>
    </w:p>
    <w:p w:rsidR="00D575F2" w:rsidRPr="00E3499A" w:rsidRDefault="00617A19" w:rsidP="00D575F2">
      <w:pPr>
        <w:pStyle w:val="af0"/>
        <w:numPr>
          <w:ilvl w:val="0"/>
          <w:numId w:val="20"/>
        </w:numPr>
        <w:ind w:firstLineChars="0"/>
        <w:rPr>
          <w:sz w:val="24"/>
        </w:rPr>
      </w:pPr>
      <w:r w:rsidRPr="00E3499A">
        <w:rPr>
          <w:sz w:val="24"/>
        </w:rPr>
        <w:t>朱威浦</w:t>
      </w:r>
      <w:r w:rsidRPr="00E3499A">
        <w:rPr>
          <w:sz w:val="24"/>
        </w:rPr>
        <w:t xml:space="preserve">. </w:t>
      </w:r>
      <w:r w:rsidRPr="00E3499A">
        <w:rPr>
          <w:sz w:val="24"/>
        </w:rPr>
        <w:t>基于</w:t>
      </w:r>
      <w:r w:rsidRPr="00E3499A">
        <w:rPr>
          <w:sz w:val="24"/>
        </w:rPr>
        <w:t>rust</w:t>
      </w:r>
      <w:r w:rsidRPr="00E3499A">
        <w:rPr>
          <w:sz w:val="24"/>
        </w:rPr>
        <w:t>语言和</w:t>
      </w:r>
      <w:r w:rsidRPr="00E3499A">
        <w:rPr>
          <w:sz w:val="24"/>
        </w:rPr>
        <w:t>RISC-V</w:t>
      </w:r>
      <w:r w:rsidRPr="00E3499A">
        <w:rPr>
          <w:sz w:val="24"/>
        </w:rPr>
        <w:t>平台的操作系统设计与改进</w:t>
      </w:r>
      <w:r w:rsidRPr="00E3499A">
        <w:rPr>
          <w:sz w:val="24"/>
        </w:rPr>
        <w:t>[D]. .</w:t>
      </w:r>
      <w:r w:rsidRPr="00E3499A">
        <w:rPr>
          <w:sz w:val="24"/>
        </w:rPr>
        <w:t>北京</w:t>
      </w:r>
      <w:r w:rsidRPr="00E3499A">
        <w:rPr>
          <w:sz w:val="24"/>
        </w:rPr>
        <w:t xml:space="preserve">: </w:t>
      </w:r>
      <w:r w:rsidRPr="00E3499A">
        <w:rPr>
          <w:sz w:val="24"/>
        </w:rPr>
        <w:t>北京理工大学</w:t>
      </w:r>
      <w:r w:rsidRPr="00E3499A">
        <w:rPr>
          <w:sz w:val="24"/>
        </w:rPr>
        <w:t>, 2019.</w:t>
      </w:r>
    </w:p>
    <w:p w:rsidR="00932840" w:rsidRPr="00E3499A" w:rsidRDefault="00617A19" w:rsidP="006B2599">
      <w:pPr>
        <w:pStyle w:val="af0"/>
        <w:numPr>
          <w:ilvl w:val="0"/>
          <w:numId w:val="20"/>
        </w:numPr>
        <w:ind w:firstLineChars="0"/>
        <w:rPr>
          <w:sz w:val="24"/>
        </w:rPr>
      </w:pPr>
      <w:r w:rsidRPr="00E3499A">
        <w:rPr>
          <w:sz w:val="24"/>
        </w:rPr>
        <w:t>刘雪松</w:t>
      </w:r>
      <w:r w:rsidRPr="00E3499A">
        <w:rPr>
          <w:sz w:val="24"/>
        </w:rPr>
        <w:t>.</w:t>
      </w:r>
      <w:r w:rsidR="00932840" w:rsidRPr="00E3499A">
        <w:rPr>
          <w:sz w:val="24"/>
        </w:rPr>
        <w:t xml:space="preserve"> </w:t>
      </w:r>
      <w:r w:rsidR="00932840" w:rsidRPr="00E3499A">
        <w:rPr>
          <w:sz w:val="24"/>
        </w:rPr>
        <w:t>基于</w:t>
      </w:r>
      <w:r w:rsidR="00932840" w:rsidRPr="00E3499A">
        <w:rPr>
          <w:sz w:val="24"/>
        </w:rPr>
        <w:t>RISC-V</w:t>
      </w:r>
      <w:r w:rsidR="00932840" w:rsidRPr="00E3499A">
        <w:rPr>
          <w:sz w:val="24"/>
        </w:rPr>
        <w:t>的计算机系统综合实验设计</w:t>
      </w:r>
      <w:r w:rsidR="008E126E" w:rsidRPr="00E3499A">
        <w:rPr>
          <w:sz w:val="24"/>
        </w:rPr>
        <w:t>[D]</w:t>
      </w:r>
      <w:r w:rsidR="00932840" w:rsidRPr="00E3499A">
        <w:rPr>
          <w:sz w:val="24"/>
        </w:rPr>
        <w:t>.</w:t>
      </w:r>
      <w:r w:rsidR="008E126E" w:rsidRPr="00E3499A">
        <w:rPr>
          <w:sz w:val="24"/>
        </w:rPr>
        <w:t>北京：首都师范大学，</w:t>
      </w:r>
      <w:r w:rsidR="008E126E" w:rsidRPr="00E3499A">
        <w:rPr>
          <w:sz w:val="24"/>
        </w:rPr>
        <w:t>2020.</w:t>
      </w:r>
    </w:p>
    <w:p w:rsidR="00617A19" w:rsidRPr="00E3499A" w:rsidRDefault="00617A19" w:rsidP="006B2599">
      <w:pPr>
        <w:pStyle w:val="af0"/>
        <w:numPr>
          <w:ilvl w:val="0"/>
          <w:numId w:val="20"/>
        </w:numPr>
        <w:ind w:firstLineChars="0"/>
        <w:rPr>
          <w:sz w:val="24"/>
        </w:rPr>
      </w:pPr>
      <w:r w:rsidRPr="00E3499A">
        <w:rPr>
          <w:sz w:val="24"/>
        </w:rPr>
        <w:t>范志鹏</w:t>
      </w:r>
      <w:r w:rsidRPr="00E3499A">
        <w:rPr>
          <w:sz w:val="24"/>
        </w:rPr>
        <w:t xml:space="preserve">. </w:t>
      </w:r>
      <w:r w:rsidRPr="00E3499A">
        <w:rPr>
          <w:sz w:val="24"/>
        </w:rPr>
        <w:t>基于</w:t>
      </w:r>
      <w:r w:rsidRPr="00E3499A">
        <w:rPr>
          <w:sz w:val="24"/>
        </w:rPr>
        <w:t>Rust</w:t>
      </w:r>
      <w:r w:rsidRPr="00E3499A">
        <w:rPr>
          <w:sz w:val="24"/>
        </w:rPr>
        <w:t>语言和</w:t>
      </w:r>
      <w:r w:rsidRPr="00E3499A">
        <w:rPr>
          <w:sz w:val="24"/>
        </w:rPr>
        <w:t>RISC-V</w:t>
      </w:r>
      <w:r w:rsidRPr="00E3499A">
        <w:rPr>
          <w:sz w:val="24"/>
        </w:rPr>
        <w:t>平台的计算机系统实验设计和改进</w:t>
      </w:r>
      <w:r w:rsidRPr="00E3499A">
        <w:rPr>
          <w:sz w:val="24"/>
        </w:rPr>
        <w:t>[D].</w:t>
      </w:r>
      <w:r w:rsidRPr="00E3499A">
        <w:rPr>
          <w:sz w:val="24"/>
        </w:rPr>
        <w:t>北京</w:t>
      </w:r>
      <w:r w:rsidRPr="00E3499A">
        <w:rPr>
          <w:sz w:val="24"/>
        </w:rPr>
        <w:t>:</w:t>
      </w:r>
      <w:r w:rsidRPr="00E3499A">
        <w:rPr>
          <w:sz w:val="24"/>
        </w:rPr>
        <w:t>北京理工大学，</w:t>
      </w:r>
      <w:r w:rsidRPr="00E3499A">
        <w:rPr>
          <w:sz w:val="24"/>
        </w:rPr>
        <w:t>2020.</w:t>
      </w:r>
    </w:p>
    <w:p w:rsidR="00617A19" w:rsidRPr="00E3499A" w:rsidRDefault="00617A19" w:rsidP="00D575F2">
      <w:pPr>
        <w:pStyle w:val="af0"/>
        <w:numPr>
          <w:ilvl w:val="0"/>
          <w:numId w:val="20"/>
        </w:numPr>
        <w:ind w:firstLineChars="0"/>
        <w:rPr>
          <w:sz w:val="24"/>
        </w:rPr>
      </w:pPr>
      <w:r w:rsidRPr="00E3499A">
        <w:rPr>
          <w:sz w:val="24"/>
        </w:rPr>
        <w:t>雷凯翔</w:t>
      </w:r>
      <w:r w:rsidRPr="00E3499A">
        <w:rPr>
          <w:sz w:val="24"/>
        </w:rPr>
        <w:t xml:space="preserve">. OpenRISCV[EB/OL]. </w:t>
      </w:r>
      <w:r w:rsidR="00B83E25" w:rsidRPr="00E3499A">
        <w:rPr>
          <w:sz w:val="24"/>
        </w:rPr>
        <w:t>https://github.com/shyoshyo/openriscv</w:t>
      </w:r>
    </w:p>
    <w:p w:rsidR="00B83E25" w:rsidRPr="00E3499A" w:rsidRDefault="00B83E25" w:rsidP="00D575F2">
      <w:pPr>
        <w:pStyle w:val="af0"/>
        <w:numPr>
          <w:ilvl w:val="0"/>
          <w:numId w:val="20"/>
        </w:numPr>
        <w:ind w:firstLineChars="0"/>
        <w:rPr>
          <w:sz w:val="24"/>
        </w:rPr>
      </w:pPr>
      <w:r w:rsidRPr="00E3499A">
        <w:rPr>
          <w:color w:val="000000"/>
          <w:sz w:val="24"/>
          <w:shd w:val="clear" w:color="auto" w:fill="FFFFFF"/>
        </w:rPr>
        <w:t>Risc-V</w:t>
      </w:r>
      <w:r w:rsidRPr="00E3499A">
        <w:rPr>
          <w:color w:val="000000"/>
          <w:sz w:val="24"/>
          <w:shd w:val="clear" w:color="auto" w:fill="FFFFFF"/>
        </w:rPr>
        <w:t>中文手册</w:t>
      </w:r>
      <w:r w:rsidRPr="00E3499A">
        <w:rPr>
          <w:color w:val="000000"/>
          <w:sz w:val="24"/>
          <w:shd w:val="clear" w:color="auto" w:fill="FFFFFF"/>
        </w:rPr>
        <w:t>.RISC-V</w:t>
      </w:r>
      <w:r w:rsidRPr="00E3499A">
        <w:rPr>
          <w:sz w:val="24"/>
        </w:rPr>
        <w:t xml:space="preserve">[EB/OL]. </w:t>
      </w:r>
      <w:r w:rsidRPr="00E3499A">
        <w:rPr>
          <w:sz w:val="24"/>
          <w:shd w:val="clear" w:color="auto" w:fill="FFFFFF"/>
        </w:rPr>
        <w:t>http://crva.io/documents/RISC-V-Reader-Chinese-v2p1.pdf</w:t>
      </w:r>
    </w:p>
    <w:p w:rsidR="00617A19" w:rsidRPr="00E3499A" w:rsidRDefault="006040BB" w:rsidP="00D575F2">
      <w:pPr>
        <w:pStyle w:val="af0"/>
        <w:numPr>
          <w:ilvl w:val="0"/>
          <w:numId w:val="20"/>
        </w:numPr>
        <w:ind w:firstLineChars="0"/>
        <w:rPr>
          <w:sz w:val="24"/>
        </w:rPr>
      </w:pPr>
      <w:r w:rsidRPr="00E3499A">
        <w:rPr>
          <w:sz w:val="24"/>
        </w:rPr>
        <w:t>Chisel</w:t>
      </w:r>
      <w:r w:rsidRPr="00E3499A">
        <w:rPr>
          <w:sz w:val="24"/>
        </w:rPr>
        <w:t>维基百科</w:t>
      </w:r>
      <w:r w:rsidRPr="00E3499A">
        <w:rPr>
          <w:sz w:val="24"/>
        </w:rPr>
        <w:t xml:space="preserve">.CHISEL[EB/OL]. </w:t>
      </w:r>
      <w:r w:rsidR="00A07BBB" w:rsidRPr="00E3499A">
        <w:rPr>
          <w:sz w:val="24"/>
        </w:rPr>
        <w:t>https://github.com/freechipsproject/chisel3/wiki</w:t>
      </w:r>
    </w:p>
    <w:p w:rsidR="00A07BBB" w:rsidRPr="00E3499A" w:rsidRDefault="00A07BBB" w:rsidP="00D575F2">
      <w:pPr>
        <w:pStyle w:val="af0"/>
        <w:numPr>
          <w:ilvl w:val="0"/>
          <w:numId w:val="20"/>
        </w:numPr>
        <w:ind w:firstLineChars="0"/>
        <w:rPr>
          <w:sz w:val="24"/>
        </w:rPr>
      </w:pPr>
      <w:r w:rsidRPr="00E3499A">
        <w:rPr>
          <w:sz w:val="24"/>
        </w:rPr>
        <w:t>Chisel</w:t>
      </w:r>
      <w:r w:rsidRPr="00E3499A">
        <w:rPr>
          <w:sz w:val="24"/>
        </w:rPr>
        <w:t>中文社区</w:t>
      </w:r>
      <w:r w:rsidRPr="00E3499A">
        <w:rPr>
          <w:sz w:val="24"/>
        </w:rPr>
        <w:t>.</w:t>
      </w:r>
      <w:r w:rsidR="007A1D05" w:rsidRPr="00E3499A">
        <w:rPr>
          <w:sz w:val="24"/>
        </w:rPr>
        <w:t xml:space="preserve"> CHISEL[EB/OL]. https://www.chiselchina.com/</w:t>
      </w:r>
    </w:p>
    <w:p w:rsidR="00C13DB0" w:rsidRPr="00E3499A" w:rsidRDefault="00C13DB0" w:rsidP="00D575F2">
      <w:pPr>
        <w:pStyle w:val="af0"/>
        <w:numPr>
          <w:ilvl w:val="0"/>
          <w:numId w:val="20"/>
        </w:numPr>
        <w:ind w:firstLineChars="0"/>
        <w:rPr>
          <w:sz w:val="24"/>
        </w:rPr>
      </w:pPr>
      <w:r w:rsidRPr="00E3499A">
        <w:rPr>
          <w:sz w:val="24"/>
        </w:rPr>
        <w:t>RISC-V GNU Compiler Toolchain [CP/OL]. https://github.com/riscv/risc</w:t>
      </w:r>
    </w:p>
    <w:p w:rsidR="00607FDC" w:rsidRPr="00607FDC" w:rsidRDefault="00607FDC" w:rsidP="00D575F2">
      <w:pPr>
        <w:pStyle w:val="af0"/>
        <w:widowControl/>
        <w:ind w:left="780" w:firstLineChars="0" w:firstLine="0"/>
        <w:jc w:val="left"/>
        <w:rPr>
          <w:sz w:val="24"/>
        </w:rPr>
      </w:pPr>
    </w:p>
    <w:p w:rsidR="00303388" w:rsidRDefault="00303388">
      <w:pPr>
        <w:rPr>
          <w:szCs w:val="21"/>
        </w:rPr>
      </w:pPr>
      <w:r>
        <w:rPr>
          <w:szCs w:val="21"/>
        </w:rPr>
        <w:br w:type="page"/>
      </w:r>
    </w:p>
    <w:p w:rsidR="00525AC7" w:rsidRPr="00C146DC" w:rsidRDefault="00525AC7" w:rsidP="00525AC7">
      <w:pPr>
        <w:snapToGrid w:val="0"/>
        <w:spacing w:afterLines="100" w:after="312"/>
        <w:jc w:val="center"/>
        <w:outlineLvl w:val="0"/>
        <w:rPr>
          <w:rFonts w:ascii="黑体" w:eastAsia="黑体"/>
          <w:sz w:val="32"/>
          <w:szCs w:val="32"/>
        </w:rPr>
      </w:pPr>
      <w:bookmarkStart w:id="109" w:name="_Toc43291593"/>
      <w:r w:rsidRPr="00C146DC">
        <w:rPr>
          <w:rFonts w:ascii="黑体" w:eastAsia="黑体" w:hint="eastAsia"/>
          <w:sz w:val="32"/>
          <w:szCs w:val="32"/>
        </w:rPr>
        <w:lastRenderedPageBreak/>
        <w:t>致</w:t>
      </w:r>
      <w:r>
        <w:rPr>
          <w:rFonts w:ascii="黑体" w:eastAsia="黑体" w:hint="eastAsia"/>
          <w:sz w:val="32"/>
          <w:szCs w:val="32"/>
        </w:rPr>
        <w:t xml:space="preserve"> </w:t>
      </w:r>
      <w:r>
        <w:rPr>
          <w:rFonts w:ascii="黑体" w:eastAsia="黑体"/>
          <w:sz w:val="32"/>
          <w:szCs w:val="32"/>
        </w:rPr>
        <w:t xml:space="preserve"> </w:t>
      </w:r>
      <w:r w:rsidRPr="00C146DC">
        <w:rPr>
          <w:rFonts w:ascii="黑体" w:eastAsia="黑体" w:hint="eastAsia"/>
          <w:sz w:val="32"/>
          <w:szCs w:val="32"/>
        </w:rPr>
        <w:t>谢</w:t>
      </w:r>
      <w:bookmarkEnd w:id="109"/>
    </w:p>
    <w:p w:rsidR="00525AC7" w:rsidRDefault="00525AC7" w:rsidP="00E21891">
      <w:pPr>
        <w:spacing w:line="440" w:lineRule="exact"/>
      </w:pPr>
      <w:r>
        <w:tab/>
      </w:r>
      <w:r w:rsidR="00AE320E">
        <w:rPr>
          <w:rFonts w:hint="eastAsia"/>
        </w:rPr>
        <w:t>本次论文是对</w:t>
      </w:r>
      <w:r w:rsidR="00F93092">
        <w:rPr>
          <w:rFonts w:hint="eastAsia"/>
        </w:rPr>
        <w:t>我本科学习</w:t>
      </w:r>
      <w:r w:rsidR="006E2539">
        <w:rPr>
          <w:rFonts w:hint="eastAsia"/>
        </w:rPr>
        <w:t>成果的总结</w:t>
      </w:r>
      <w:r w:rsidR="008B07C6">
        <w:rPr>
          <w:rFonts w:hint="eastAsia"/>
        </w:rPr>
        <w:t>，</w:t>
      </w:r>
      <w:r w:rsidR="006A57C9">
        <w:rPr>
          <w:rFonts w:hint="eastAsia"/>
        </w:rPr>
        <w:t>四年的学习化为果</w:t>
      </w:r>
      <w:r w:rsidR="00135518">
        <w:rPr>
          <w:rFonts w:hint="eastAsia"/>
        </w:rPr>
        <w:t>实</w:t>
      </w:r>
      <w:r w:rsidR="004A6C4E">
        <w:rPr>
          <w:rFonts w:hint="eastAsia"/>
        </w:rPr>
        <w:t>。</w:t>
      </w:r>
      <w:r w:rsidR="005E5C66">
        <w:rPr>
          <w:rFonts w:hint="eastAsia"/>
        </w:rPr>
        <w:t>但由于疫情原因</w:t>
      </w:r>
      <w:r w:rsidR="00ED5ED4">
        <w:rPr>
          <w:rFonts w:hint="eastAsia"/>
        </w:rPr>
        <w:t>，本次论文的工作大部分时间是在家完成。</w:t>
      </w:r>
      <w:r w:rsidR="007D7BF1">
        <w:rPr>
          <w:rFonts w:hint="eastAsia"/>
        </w:rPr>
        <w:t>在论文完成之余，利用该部分对</w:t>
      </w:r>
      <w:r w:rsidR="00290815">
        <w:rPr>
          <w:rFonts w:hint="eastAsia"/>
        </w:rPr>
        <w:t>向我提供帮助的老师同学表示感谢。</w:t>
      </w:r>
    </w:p>
    <w:p w:rsidR="00D23AED" w:rsidRDefault="00D23AED" w:rsidP="00E21891">
      <w:pPr>
        <w:spacing w:line="440" w:lineRule="exact"/>
      </w:pPr>
      <w:r>
        <w:tab/>
      </w:r>
      <w:r w:rsidR="00591AED">
        <w:rPr>
          <w:rFonts w:hint="eastAsia"/>
        </w:rPr>
        <w:t>最感谢的是我的导师陆慧梅老师，</w:t>
      </w:r>
      <w:r w:rsidR="00895874">
        <w:rPr>
          <w:rFonts w:hint="eastAsia"/>
        </w:rPr>
        <w:t>感谢陆老师</w:t>
      </w:r>
      <w:r w:rsidR="006E199C">
        <w:rPr>
          <w:rFonts w:hint="eastAsia"/>
        </w:rPr>
        <w:t>提供的这个选题机会，让我能够将我的学习成果进行</w:t>
      </w:r>
      <w:r w:rsidR="00D01FB8">
        <w:rPr>
          <w:rFonts w:hint="eastAsia"/>
        </w:rPr>
        <w:t>展示。</w:t>
      </w:r>
      <w:r w:rsidR="00F67892">
        <w:rPr>
          <w:rFonts w:hint="eastAsia"/>
        </w:rPr>
        <w:t>从选题到撰写论文的这几个阶段，</w:t>
      </w:r>
      <w:r w:rsidR="004130FD">
        <w:rPr>
          <w:rFonts w:hint="eastAsia"/>
        </w:rPr>
        <w:t>陆老师都给我提供了宝贵的意见。</w:t>
      </w:r>
      <w:r w:rsidR="00870957">
        <w:rPr>
          <w:rFonts w:hint="eastAsia"/>
        </w:rPr>
        <w:t>在实验过程中，对我不足的部分进行了批评并提供了改进意见，</w:t>
      </w:r>
      <w:r w:rsidR="00E929EC">
        <w:rPr>
          <w:rFonts w:hint="eastAsia"/>
        </w:rPr>
        <w:t>对我的疑惑也提供了我所能理解的帮助。</w:t>
      </w:r>
    </w:p>
    <w:p w:rsidR="00C42D12" w:rsidRDefault="00C42D12" w:rsidP="00E21891">
      <w:pPr>
        <w:spacing w:line="440" w:lineRule="exact"/>
      </w:pPr>
      <w:r>
        <w:tab/>
      </w:r>
      <w:r>
        <w:rPr>
          <w:rFonts w:hint="eastAsia"/>
        </w:rPr>
        <w:t>其次感谢清华大学的老师提供的综合试验系统，</w:t>
      </w:r>
      <w:r w:rsidR="0097237F">
        <w:rPr>
          <w:rFonts w:hint="eastAsia"/>
        </w:rPr>
        <w:t>让我能够有一个平台去验证实现自己的工作</w:t>
      </w:r>
      <w:r w:rsidR="00EC169E">
        <w:rPr>
          <w:rFonts w:hint="eastAsia"/>
        </w:rPr>
        <w:t>，并且也在相关工作上对我进行了指导。</w:t>
      </w:r>
    </w:p>
    <w:p w:rsidR="00480FD4" w:rsidRPr="00525AC7" w:rsidRDefault="00480FD4" w:rsidP="00E21891">
      <w:pPr>
        <w:spacing w:line="440" w:lineRule="exact"/>
      </w:pPr>
      <w:r>
        <w:tab/>
      </w:r>
      <w:r w:rsidR="003B74CB">
        <w:rPr>
          <w:rFonts w:hint="eastAsia"/>
        </w:rPr>
        <w:t>最后感谢我的家人，在疫情期间在我学习时，给我生活上的依靠，在精神上和物质上支持着我。</w:t>
      </w:r>
    </w:p>
    <w:bookmarkEnd w:id="3"/>
    <w:bookmarkEnd w:id="10"/>
    <w:bookmarkEnd w:id="11"/>
    <w:bookmarkEnd w:id="12"/>
    <w:bookmarkEnd w:id="13"/>
    <w:p w:rsidR="00C92AAC" w:rsidRPr="00525AC7" w:rsidRDefault="00C92AAC" w:rsidP="00E21891">
      <w:pPr>
        <w:snapToGrid w:val="0"/>
        <w:spacing w:afterLines="100" w:after="312" w:line="440" w:lineRule="exact"/>
        <w:jc w:val="center"/>
        <w:outlineLvl w:val="0"/>
        <w:rPr>
          <w:rFonts w:ascii="黑体" w:eastAsia="黑体"/>
          <w:sz w:val="32"/>
          <w:szCs w:val="32"/>
        </w:rPr>
      </w:pPr>
    </w:p>
    <w:sectPr w:rsidR="00C92AAC" w:rsidRPr="00525AC7" w:rsidSect="001144A5">
      <w:footerReference w:type="default" r:id="rId55"/>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39B" w:rsidRDefault="00FD539B">
      <w:r>
        <w:separator/>
      </w:r>
    </w:p>
  </w:endnote>
  <w:endnote w:type="continuationSeparator" w:id="0">
    <w:p w:rsidR="00FD539B" w:rsidRDefault="00FD5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528" w:rsidRPr="002C5FCB" w:rsidRDefault="00E80528">
    <w:pPr>
      <w:pStyle w:val="a7"/>
      <w:jc w:val="center"/>
      <w:rPr>
        <w:sz w:val="21"/>
        <w:szCs w:val="21"/>
      </w:rPr>
    </w:pPr>
  </w:p>
  <w:p w:rsidR="00E80528" w:rsidRDefault="00E8052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528" w:rsidRDefault="00E80528"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528" w:rsidRPr="00C10BF2" w:rsidRDefault="00E80528"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IV</w:t>
    </w:r>
    <w:r w:rsidRPr="00C10BF2">
      <w:rPr>
        <w:rStyle w:val="a9"/>
        <w:rFonts w:ascii="宋体" w:hAnsi="宋体"/>
        <w:sz w:val="21"/>
        <w:szCs w:val="21"/>
      </w:rPr>
      <w:fldChar w:fldCharType="end"/>
    </w:r>
  </w:p>
  <w:p w:rsidR="00E80528" w:rsidRDefault="00E80528"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528" w:rsidRPr="00494CFB" w:rsidRDefault="00E80528"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56</w:t>
    </w:r>
    <w:r w:rsidRPr="00494CFB">
      <w:rPr>
        <w:rStyle w:val="a9"/>
        <w:rFonts w:ascii="宋体" w:hAnsi="宋体"/>
      </w:rPr>
      <w:fldChar w:fldCharType="end"/>
    </w:r>
  </w:p>
  <w:p w:rsidR="00E80528" w:rsidRPr="00494CFB" w:rsidRDefault="00E80528">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39B" w:rsidRDefault="00FD539B">
      <w:r>
        <w:separator/>
      </w:r>
    </w:p>
  </w:footnote>
  <w:footnote w:type="continuationSeparator" w:id="0">
    <w:p w:rsidR="00FD539B" w:rsidRDefault="00FD53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528" w:rsidRPr="00043DE9" w:rsidRDefault="00E80528" w:rsidP="00494BC0">
    <w:pPr>
      <w:pStyle w:val="a5"/>
      <w:rPr>
        <w:spacing w:val="10"/>
        <w:sz w:val="28"/>
        <w:szCs w:val="28"/>
      </w:rPr>
    </w:pPr>
    <w:r w:rsidRPr="00043DE9">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FDB6F23"/>
    <w:multiLevelType w:val="hybridMultilevel"/>
    <w:tmpl w:val="EFDC73D4"/>
    <w:lvl w:ilvl="0" w:tplc="36BC2F2C">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0827BDA"/>
    <w:multiLevelType w:val="multilevel"/>
    <w:tmpl w:val="7D04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F21D95"/>
    <w:multiLevelType w:val="hybridMultilevel"/>
    <w:tmpl w:val="032E379C"/>
    <w:lvl w:ilvl="0" w:tplc="8BEC8538">
      <w:start w:val="1"/>
      <w:numFmt w:val="decimal"/>
      <w:lvlText w:val="[%1]"/>
      <w:lvlJc w:val="left"/>
      <w:pPr>
        <w:ind w:left="420" w:hanging="42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12C95845"/>
    <w:multiLevelType w:val="multilevel"/>
    <w:tmpl w:val="486E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6AA2A8C"/>
    <w:multiLevelType w:val="multilevel"/>
    <w:tmpl w:val="F1F4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DCA7FF5"/>
    <w:multiLevelType w:val="hybridMultilevel"/>
    <w:tmpl w:val="84727076"/>
    <w:lvl w:ilvl="0" w:tplc="D826E2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1C91443"/>
    <w:multiLevelType w:val="singleLevel"/>
    <w:tmpl w:val="21C91443"/>
    <w:lvl w:ilvl="0">
      <w:start w:val="2"/>
      <w:numFmt w:val="decimal"/>
      <w:suff w:val="nothing"/>
      <w:lvlText w:val="%1）"/>
      <w:lvlJc w:val="left"/>
      <w:pPr>
        <w:ind w:left="420" w:firstLine="0"/>
      </w:pPr>
    </w:lvl>
  </w:abstractNum>
  <w:abstractNum w:abstractNumId="12" w15:restartNumberingAfterBreak="0">
    <w:nsid w:val="23B46A72"/>
    <w:multiLevelType w:val="hybridMultilevel"/>
    <w:tmpl w:val="C9F8CDEA"/>
    <w:lvl w:ilvl="0" w:tplc="0CF688A0">
      <w:start w:val="1"/>
      <w:numFmt w:val="decimal"/>
      <w:lvlText w:val="[%1]"/>
      <w:lvlJc w:val="left"/>
      <w:pPr>
        <w:ind w:left="845"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7FB3D83"/>
    <w:multiLevelType w:val="hybridMultilevel"/>
    <w:tmpl w:val="E2CC66A2"/>
    <w:lvl w:ilvl="0" w:tplc="197E4FC0">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90051DF"/>
    <w:multiLevelType w:val="multilevel"/>
    <w:tmpl w:val="57D04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5" w15:restartNumberingAfterBreak="0">
    <w:nsid w:val="56F07E37"/>
    <w:multiLevelType w:val="hybridMultilevel"/>
    <w:tmpl w:val="B67064E8"/>
    <w:lvl w:ilvl="0" w:tplc="198C8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15419F7"/>
    <w:multiLevelType w:val="hybridMultilevel"/>
    <w:tmpl w:val="565C8236"/>
    <w:lvl w:ilvl="0" w:tplc="434C5182">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63964E68"/>
    <w:multiLevelType w:val="hybridMultilevel"/>
    <w:tmpl w:val="5B867768"/>
    <w:lvl w:ilvl="0" w:tplc="EA7AEA3A">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69588D"/>
    <w:multiLevelType w:val="hybridMultilevel"/>
    <w:tmpl w:val="9CD07A30"/>
    <w:lvl w:ilvl="0" w:tplc="03DC8C1C">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0"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1"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2" w15:restartNumberingAfterBreak="0">
    <w:nsid w:val="73A01DE8"/>
    <w:multiLevelType w:val="hybridMultilevel"/>
    <w:tmpl w:val="FFA61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0729F5"/>
    <w:multiLevelType w:val="hybridMultilevel"/>
    <w:tmpl w:val="93E655A8"/>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4" w15:restartNumberingAfterBreak="0">
    <w:nsid w:val="7A3879B1"/>
    <w:multiLevelType w:val="multilevel"/>
    <w:tmpl w:val="766EF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4"/>
  </w:num>
  <w:num w:numId="3">
    <w:abstractNumId w:val="16"/>
  </w:num>
  <w:num w:numId="4">
    <w:abstractNumId w:val="30"/>
  </w:num>
  <w:num w:numId="5">
    <w:abstractNumId w:val="5"/>
  </w:num>
  <w:num w:numId="6">
    <w:abstractNumId w:val="6"/>
  </w:num>
  <w:num w:numId="7">
    <w:abstractNumId w:val="13"/>
  </w:num>
  <w:num w:numId="8">
    <w:abstractNumId w:val="0"/>
  </w:num>
  <w:num w:numId="9">
    <w:abstractNumId w:val="14"/>
  </w:num>
  <w:num w:numId="10">
    <w:abstractNumId w:val="15"/>
  </w:num>
  <w:num w:numId="11">
    <w:abstractNumId w:val="27"/>
  </w:num>
  <w:num w:numId="12">
    <w:abstractNumId w:val="20"/>
  </w:num>
  <w:num w:numId="13">
    <w:abstractNumId w:val="8"/>
  </w:num>
  <w:num w:numId="14">
    <w:abstractNumId w:val="31"/>
  </w:num>
  <w:num w:numId="15">
    <w:abstractNumId w:val="23"/>
  </w:num>
  <w:num w:numId="16">
    <w:abstractNumId w:val="10"/>
  </w:num>
  <w:num w:numId="17">
    <w:abstractNumId w:val="18"/>
  </w:num>
  <w:num w:numId="18">
    <w:abstractNumId w:val="19"/>
  </w:num>
  <w:num w:numId="19">
    <w:abstractNumId w:val="25"/>
  </w:num>
  <w:num w:numId="20">
    <w:abstractNumId w:val="12"/>
  </w:num>
  <w:num w:numId="21">
    <w:abstractNumId w:val="33"/>
  </w:num>
  <w:num w:numId="22">
    <w:abstractNumId w:val="7"/>
  </w:num>
  <w:num w:numId="23">
    <w:abstractNumId w:val="4"/>
  </w:num>
  <w:num w:numId="24">
    <w:abstractNumId w:val="2"/>
  </w:num>
  <w:num w:numId="25">
    <w:abstractNumId w:val="22"/>
  </w:num>
  <w:num w:numId="26">
    <w:abstractNumId w:val="34"/>
  </w:num>
  <w:num w:numId="27">
    <w:abstractNumId w:val="21"/>
  </w:num>
  <w:num w:numId="28">
    <w:abstractNumId w:val="1"/>
  </w:num>
  <w:num w:numId="29">
    <w:abstractNumId w:val="11"/>
  </w:num>
  <w:num w:numId="30">
    <w:abstractNumId w:val="32"/>
  </w:num>
  <w:num w:numId="31">
    <w:abstractNumId w:val="26"/>
  </w:num>
  <w:num w:numId="32">
    <w:abstractNumId w:val="28"/>
  </w:num>
  <w:num w:numId="33">
    <w:abstractNumId w:val="9"/>
  </w:num>
  <w:num w:numId="34">
    <w:abstractNumId w:val="29"/>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1BEC"/>
    <w:rsid w:val="00002370"/>
    <w:rsid w:val="000024A4"/>
    <w:rsid w:val="000027D4"/>
    <w:rsid w:val="00002D2D"/>
    <w:rsid w:val="00003161"/>
    <w:rsid w:val="000031FA"/>
    <w:rsid w:val="00003674"/>
    <w:rsid w:val="00004600"/>
    <w:rsid w:val="00004BBD"/>
    <w:rsid w:val="00004D17"/>
    <w:rsid w:val="000055EC"/>
    <w:rsid w:val="00005ABE"/>
    <w:rsid w:val="00005C99"/>
    <w:rsid w:val="000066C3"/>
    <w:rsid w:val="00006EBD"/>
    <w:rsid w:val="00007509"/>
    <w:rsid w:val="00007F13"/>
    <w:rsid w:val="00012D12"/>
    <w:rsid w:val="0001354C"/>
    <w:rsid w:val="00013DAB"/>
    <w:rsid w:val="00014535"/>
    <w:rsid w:val="000146E3"/>
    <w:rsid w:val="00016175"/>
    <w:rsid w:val="000166C9"/>
    <w:rsid w:val="00016B2A"/>
    <w:rsid w:val="00017210"/>
    <w:rsid w:val="0001762E"/>
    <w:rsid w:val="00017E03"/>
    <w:rsid w:val="00020D95"/>
    <w:rsid w:val="00021094"/>
    <w:rsid w:val="00021F26"/>
    <w:rsid w:val="000227C7"/>
    <w:rsid w:val="00023331"/>
    <w:rsid w:val="0002489D"/>
    <w:rsid w:val="00024CA9"/>
    <w:rsid w:val="000250ED"/>
    <w:rsid w:val="00025726"/>
    <w:rsid w:val="00025E26"/>
    <w:rsid w:val="000271E9"/>
    <w:rsid w:val="00027456"/>
    <w:rsid w:val="00027800"/>
    <w:rsid w:val="000315EF"/>
    <w:rsid w:val="00031894"/>
    <w:rsid w:val="00031D76"/>
    <w:rsid w:val="000329BA"/>
    <w:rsid w:val="00032E98"/>
    <w:rsid w:val="00033638"/>
    <w:rsid w:val="000338BC"/>
    <w:rsid w:val="00033CCF"/>
    <w:rsid w:val="00034499"/>
    <w:rsid w:val="00034AF6"/>
    <w:rsid w:val="00034F2B"/>
    <w:rsid w:val="0003560F"/>
    <w:rsid w:val="00036059"/>
    <w:rsid w:val="00036558"/>
    <w:rsid w:val="000368F0"/>
    <w:rsid w:val="0003692E"/>
    <w:rsid w:val="00036F8E"/>
    <w:rsid w:val="000439D4"/>
    <w:rsid w:val="00043BF4"/>
    <w:rsid w:val="00044284"/>
    <w:rsid w:val="00044847"/>
    <w:rsid w:val="000455EE"/>
    <w:rsid w:val="00045D10"/>
    <w:rsid w:val="0004654E"/>
    <w:rsid w:val="00046999"/>
    <w:rsid w:val="000469AF"/>
    <w:rsid w:val="00046EAF"/>
    <w:rsid w:val="0005127C"/>
    <w:rsid w:val="000540B1"/>
    <w:rsid w:val="00054912"/>
    <w:rsid w:val="000615D1"/>
    <w:rsid w:val="000620AB"/>
    <w:rsid w:val="00062A0C"/>
    <w:rsid w:val="00064A90"/>
    <w:rsid w:val="0006582A"/>
    <w:rsid w:val="0006583E"/>
    <w:rsid w:val="00066CE4"/>
    <w:rsid w:val="00067C31"/>
    <w:rsid w:val="00070298"/>
    <w:rsid w:val="000704CD"/>
    <w:rsid w:val="00070DE8"/>
    <w:rsid w:val="00070F25"/>
    <w:rsid w:val="000725FA"/>
    <w:rsid w:val="00072E91"/>
    <w:rsid w:val="00073B15"/>
    <w:rsid w:val="00075147"/>
    <w:rsid w:val="000759E5"/>
    <w:rsid w:val="00075BB2"/>
    <w:rsid w:val="00076D73"/>
    <w:rsid w:val="00077621"/>
    <w:rsid w:val="000820EF"/>
    <w:rsid w:val="0008323F"/>
    <w:rsid w:val="0008381B"/>
    <w:rsid w:val="00084326"/>
    <w:rsid w:val="000845B1"/>
    <w:rsid w:val="00085852"/>
    <w:rsid w:val="000861E9"/>
    <w:rsid w:val="000868BB"/>
    <w:rsid w:val="00086A98"/>
    <w:rsid w:val="00087E74"/>
    <w:rsid w:val="00090B8A"/>
    <w:rsid w:val="000934D0"/>
    <w:rsid w:val="00093CD3"/>
    <w:rsid w:val="0009462A"/>
    <w:rsid w:val="00095BF7"/>
    <w:rsid w:val="000962B8"/>
    <w:rsid w:val="000969A1"/>
    <w:rsid w:val="00097575"/>
    <w:rsid w:val="00097B48"/>
    <w:rsid w:val="000A00CA"/>
    <w:rsid w:val="000A16C1"/>
    <w:rsid w:val="000A3696"/>
    <w:rsid w:val="000A4259"/>
    <w:rsid w:val="000A609D"/>
    <w:rsid w:val="000A7621"/>
    <w:rsid w:val="000A7E17"/>
    <w:rsid w:val="000B2686"/>
    <w:rsid w:val="000B343A"/>
    <w:rsid w:val="000B3848"/>
    <w:rsid w:val="000B3D25"/>
    <w:rsid w:val="000B49F1"/>
    <w:rsid w:val="000B4A7A"/>
    <w:rsid w:val="000B6ACF"/>
    <w:rsid w:val="000B6F8D"/>
    <w:rsid w:val="000C2030"/>
    <w:rsid w:val="000C2E87"/>
    <w:rsid w:val="000C4168"/>
    <w:rsid w:val="000C4EBC"/>
    <w:rsid w:val="000C63AD"/>
    <w:rsid w:val="000C7E2E"/>
    <w:rsid w:val="000D25B5"/>
    <w:rsid w:val="000D3824"/>
    <w:rsid w:val="000D3E7B"/>
    <w:rsid w:val="000D4B9B"/>
    <w:rsid w:val="000D4D3D"/>
    <w:rsid w:val="000D4D94"/>
    <w:rsid w:val="000D57BD"/>
    <w:rsid w:val="000D58D7"/>
    <w:rsid w:val="000D7220"/>
    <w:rsid w:val="000E032C"/>
    <w:rsid w:val="000E05CB"/>
    <w:rsid w:val="000E0C9E"/>
    <w:rsid w:val="000E0F40"/>
    <w:rsid w:val="000E1787"/>
    <w:rsid w:val="000E1AF0"/>
    <w:rsid w:val="000E1E83"/>
    <w:rsid w:val="000E2DC7"/>
    <w:rsid w:val="000E3E30"/>
    <w:rsid w:val="000E3F0D"/>
    <w:rsid w:val="000E5D24"/>
    <w:rsid w:val="000F1058"/>
    <w:rsid w:val="000F138D"/>
    <w:rsid w:val="000F1C2D"/>
    <w:rsid w:val="000F24B3"/>
    <w:rsid w:val="000F2529"/>
    <w:rsid w:val="000F57C3"/>
    <w:rsid w:val="000F59DF"/>
    <w:rsid w:val="000F7259"/>
    <w:rsid w:val="000F7C53"/>
    <w:rsid w:val="0010026C"/>
    <w:rsid w:val="00101580"/>
    <w:rsid w:val="00101882"/>
    <w:rsid w:val="00101D28"/>
    <w:rsid w:val="00101DF0"/>
    <w:rsid w:val="00102589"/>
    <w:rsid w:val="0010300F"/>
    <w:rsid w:val="001031F1"/>
    <w:rsid w:val="00103928"/>
    <w:rsid w:val="0010399F"/>
    <w:rsid w:val="001071DA"/>
    <w:rsid w:val="00107709"/>
    <w:rsid w:val="001106EE"/>
    <w:rsid w:val="00110DFC"/>
    <w:rsid w:val="0011196E"/>
    <w:rsid w:val="001142F1"/>
    <w:rsid w:val="001144A5"/>
    <w:rsid w:val="0011480D"/>
    <w:rsid w:val="0011778B"/>
    <w:rsid w:val="00121D78"/>
    <w:rsid w:val="00122247"/>
    <w:rsid w:val="00122BE4"/>
    <w:rsid w:val="00122C28"/>
    <w:rsid w:val="00122D92"/>
    <w:rsid w:val="001243C0"/>
    <w:rsid w:val="00124B29"/>
    <w:rsid w:val="00124F19"/>
    <w:rsid w:val="00125207"/>
    <w:rsid w:val="00125A85"/>
    <w:rsid w:val="00125BD2"/>
    <w:rsid w:val="00126ABC"/>
    <w:rsid w:val="00127D47"/>
    <w:rsid w:val="00130588"/>
    <w:rsid w:val="00130E17"/>
    <w:rsid w:val="00131036"/>
    <w:rsid w:val="001315EA"/>
    <w:rsid w:val="00131BC9"/>
    <w:rsid w:val="00131C55"/>
    <w:rsid w:val="00132ABB"/>
    <w:rsid w:val="00133C4D"/>
    <w:rsid w:val="00133FC4"/>
    <w:rsid w:val="00135518"/>
    <w:rsid w:val="0013560C"/>
    <w:rsid w:val="00135BE5"/>
    <w:rsid w:val="00136576"/>
    <w:rsid w:val="00136D88"/>
    <w:rsid w:val="001404CF"/>
    <w:rsid w:val="001405BE"/>
    <w:rsid w:val="00141D74"/>
    <w:rsid w:val="00142661"/>
    <w:rsid w:val="0014290D"/>
    <w:rsid w:val="001438EF"/>
    <w:rsid w:val="0014470E"/>
    <w:rsid w:val="00144B13"/>
    <w:rsid w:val="00146CE4"/>
    <w:rsid w:val="00147AB2"/>
    <w:rsid w:val="00151395"/>
    <w:rsid w:val="00151903"/>
    <w:rsid w:val="001519AF"/>
    <w:rsid w:val="0015235C"/>
    <w:rsid w:val="00152839"/>
    <w:rsid w:val="00156335"/>
    <w:rsid w:val="00157182"/>
    <w:rsid w:val="0015732C"/>
    <w:rsid w:val="001616AB"/>
    <w:rsid w:val="0016203E"/>
    <w:rsid w:val="001632C9"/>
    <w:rsid w:val="001636DD"/>
    <w:rsid w:val="00163FB5"/>
    <w:rsid w:val="00166A23"/>
    <w:rsid w:val="001678B9"/>
    <w:rsid w:val="00167D63"/>
    <w:rsid w:val="001707BF"/>
    <w:rsid w:val="00170E0F"/>
    <w:rsid w:val="001714C8"/>
    <w:rsid w:val="00173192"/>
    <w:rsid w:val="00175C23"/>
    <w:rsid w:val="00175FC0"/>
    <w:rsid w:val="00176863"/>
    <w:rsid w:val="00176ACF"/>
    <w:rsid w:val="00176C1B"/>
    <w:rsid w:val="0018032E"/>
    <w:rsid w:val="0018146C"/>
    <w:rsid w:val="001819F8"/>
    <w:rsid w:val="0018220B"/>
    <w:rsid w:val="00182383"/>
    <w:rsid w:val="001828F7"/>
    <w:rsid w:val="00183E14"/>
    <w:rsid w:val="00183EE0"/>
    <w:rsid w:val="00185720"/>
    <w:rsid w:val="001858C0"/>
    <w:rsid w:val="00185DE9"/>
    <w:rsid w:val="001862F1"/>
    <w:rsid w:val="00186CE4"/>
    <w:rsid w:val="00186EC5"/>
    <w:rsid w:val="00191369"/>
    <w:rsid w:val="00191980"/>
    <w:rsid w:val="00191C47"/>
    <w:rsid w:val="00191DDD"/>
    <w:rsid w:val="00191EEC"/>
    <w:rsid w:val="00192CAF"/>
    <w:rsid w:val="00195FBE"/>
    <w:rsid w:val="001972E9"/>
    <w:rsid w:val="00197764"/>
    <w:rsid w:val="001A0650"/>
    <w:rsid w:val="001A0907"/>
    <w:rsid w:val="001A1987"/>
    <w:rsid w:val="001A1BAF"/>
    <w:rsid w:val="001A32A1"/>
    <w:rsid w:val="001A5209"/>
    <w:rsid w:val="001A529E"/>
    <w:rsid w:val="001A5CE9"/>
    <w:rsid w:val="001A72C1"/>
    <w:rsid w:val="001A7C89"/>
    <w:rsid w:val="001B0326"/>
    <w:rsid w:val="001B032E"/>
    <w:rsid w:val="001B0DE2"/>
    <w:rsid w:val="001B148D"/>
    <w:rsid w:val="001B1B3B"/>
    <w:rsid w:val="001B1CE2"/>
    <w:rsid w:val="001B1ED5"/>
    <w:rsid w:val="001B330B"/>
    <w:rsid w:val="001B3D27"/>
    <w:rsid w:val="001B4C92"/>
    <w:rsid w:val="001B554B"/>
    <w:rsid w:val="001B5691"/>
    <w:rsid w:val="001B5B09"/>
    <w:rsid w:val="001B68D1"/>
    <w:rsid w:val="001B765D"/>
    <w:rsid w:val="001C1949"/>
    <w:rsid w:val="001C3022"/>
    <w:rsid w:val="001C31B5"/>
    <w:rsid w:val="001C32FE"/>
    <w:rsid w:val="001C34D7"/>
    <w:rsid w:val="001C395F"/>
    <w:rsid w:val="001C41E9"/>
    <w:rsid w:val="001C4A6F"/>
    <w:rsid w:val="001C5838"/>
    <w:rsid w:val="001C7D3C"/>
    <w:rsid w:val="001D030B"/>
    <w:rsid w:val="001D0629"/>
    <w:rsid w:val="001D0D4E"/>
    <w:rsid w:val="001D1AFF"/>
    <w:rsid w:val="001D1B7C"/>
    <w:rsid w:val="001D2674"/>
    <w:rsid w:val="001D3E75"/>
    <w:rsid w:val="001D4A24"/>
    <w:rsid w:val="001D6EF0"/>
    <w:rsid w:val="001D7F31"/>
    <w:rsid w:val="001E1058"/>
    <w:rsid w:val="001E114A"/>
    <w:rsid w:val="001E19C1"/>
    <w:rsid w:val="001E2327"/>
    <w:rsid w:val="001E3A76"/>
    <w:rsid w:val="001E426F"/>
    <w:rsid w:val="001E4B8C"/>
    <w:rsid w:val="001E4F62"/>
    <w:rsid w:val="001F2BD6"/>
    <w:rsid w:val="001F5574"/>
    <w:rsid w:val="001F57FA"/>
    <w:rsid w:val="001F749C"/>
    <w:rsid w:val="00200ACB"/>
    <w:rsid w:val="00201255"/>
    <w:rsid w:val="00201CA8"/>
    <w:rsid w:val="00201FA8"/>
    <w:rsid w:val="002022BC"/>
    <w:rsid w:val="00203B66"/>
    <w:rsid w:val="00204358"/>
    <w:rsid w:val="002044C3"/>
    <w:rsid w:val="002049F6"/>
    <w:rsid w:val="0020524F"/>
    <w:rsid w:val="00205319"/>
    <w:rsid w:val="00205A94"/>
    <w:rsid w:val="00205EA8"/>
    <w:rsid w:val="002065D4"/>
    <w:rsid w:val="00206C20"/>
    <w:rsid w:val="002076D5"/>
    <w:rsid w:val="00207757"/>
    <w:rsid w:val="0020776A"/>
    <w:rsid w:val="00210286"/>
    <w:rsid w:val="00210FEF"/>
    <w:rsid w:val="002119CF"/>
    <w:rsid w:val="00211A46"/>
    <w:rsid w:val="00211EE2"/>
    <w:rsid w:val="0021567F"/>
    <w:rsid w:val="00216CE9"/>
    <w:rsid w:val="00217587"/>
    <w:rsid w:val="0021792F"/>
    <w:rsid w:val="002212C3"/>
    <w:rsid w:val="00221AC7"/>
    <w:rsid w:val="00222A21"/>
    <w:rsid w:val="0022413C"/>
    <w:rsid w:val="00225476"/>
    <w:rsid w:val="00225A26"/>
    <w:rsid w:val="00231506"/>
    <w:rsid w:val="002327D8"/>
    <w:rsid w:val="00232D20"/>
    <w:rsid w:val="00234E44"/>
    <w:rsid w:val="00236D68"/>
    <w:rsid w:val="00236FBB"/>
    <w:rsid w:val="0023738A"/>
    <w:rsid w:val="002373BA"/>
    <w:rsid w:val="00237C1B"/>
    <w:rsid w:val="00237FD2"/>
    <w:rsid w:val="00240BA3"/>
    <w:rsid w:val="00242614"/>
    <w:rsid w:val="00242680"/>
    <w:rsid w:val="00242EAD"/>
    <w:rsid w:val="00243E47"/>
    <w:rsid w:val="0024409B"/>
    <w:rsid w:val="00245D9D"/>
    <w:rsid w:val="00246C0A"/>
    <w:rsid w:val="00247AE6"/>
    <w:rsid w:val="002500C0"/>
    <w:rsid w:val="002509FC"/>
    <w:rsid w:val="002520F2"/>
    <w:rsid w:val="002535A7"/>
    <w:rsid w:val="002563BF"/>
    <w:rsid w:val="00256B88"/>
    <w:rsid w:val="002577AC"/>
    <w:rsid w:val="002577BD"/>
    <w:rsid w:val="00257A5F"/>
    <w:rsid w:val="00257B1D"/>
    <w:rsid w:val="00260286"/>
    <w:rsid w:val="0026056C"/>
    <w:rsid w:val="00260D14"/>
    <w:rsid w:val="00261551"/>
    <w:rsid w:val="00261A6F"/>
    <w:rsid w:val="0026280A"/>
    <w:rsid w:val="00262DDC"/>
    <w:rsid w:val="002630E6"/>
    <w:rsid w:val="00265D0A"/>
    <w:rsid w:val="002663CD"/>
    <w:rsid w:val="002670D8"/>
    <w:rsid w:val="002672E9"/>
    <w:rsid w:val="0027015B"/>
    <w:rsid w:val="002702C2"/>
    <w:rsid w:val="00270E04"/>
    <w:rsid w:val="002714A0"/>
    <w:rsid w:val="002719E2"/>
    <w:rsid w:val="00271DD1"/>
    <w:rsid w:val="0027202F"/>
    <w:rsid w:val="002735B8"/>
    <w:rsid w:val="00274423"/>
    <w:rsid w:val="0027497A"/>
    <w:rsid w:val="0027520F"/>
    <w:rsid w:val="0027538F"/>
    <w:rsid w:val="00275783"/>
    <w:rsid w:val="00275E6B"/>
    <w:rsid w:val="00276C97"/>
    <w:rsid w:val="00277059"/>
    <w:rsid w:val="00277816"/>
    <w:rsid w:val="00277B97"/>
    <w:rsid w:val="00277D66"/>
    <w:rsid w:val="002805A4"/>
    <w:rsid w:val="002805F2"/>
    <w:rsid w:val="00280DF5"/>
    <w:rsid w:val="00281B47"/>
    <w:rsid w:val="00281CCE"/>
    <w:rsid w:val="002820FE"/>
    <w:rsid w:val="00282F80"/>
    <w:rsid w:val="0028371A"/>
    <w:rsid w:val="002842F6"/>
    <w:rsid w:val="00284E99"/>
    <w:rsid w:val="0028545B"/>
    <w:rsid w:val="00285CA9"/>
    <w:rsid w:val="002860B3"/>
    <w:rsid w:val="00287260"/>
    <w:rsid w:val="002874DB"/>
    <w:rsid w:val="00287A33"/>
    <w:rsid w:val="00287C90"/>
    <w:rsid w:val="00290815"/>
    <w:rsid w:val="00290EB0"/>
    <w:rsid w:val="0029144A"/>
    <w:rsid w:val="00291462"/>
    <w:rsid w:val="00293A92"/>
    <w:rsid w:val="00293B5F"/>
    <w:rsid w:val="00294BDD"/>
    <w:rsid w:val="00295588"/>
    <w:rsid w:val="0029559C"/>
    <w:rsid w:val="002959D1"/>
    <w:rsid w:val="00295D17"/>
    <w:rsid w:val="002973C4"/>
    <w:rsid w:val="002A064F"/>
    <w:rsid w:val="002A07FC"/>
    <w:rsid w:val="002A1B97"/>
    <w:rsid w:val="002A2414"/>
    <w:rsid w:val="002A26C5"/>
    <w:rsid w:val="002A2DA1"/>
    <w:rsid w:val="002A2E99"/>
    <w:rsid w:val="002A30C1"/>
    <w:rsid w:val="002A342D"/>
    <w:rsid w:val="002A3481"/>
    <w:rsid w:val="002A3740"/>
    <w:rsid w:val="002A37BD"/>
    <w:rsid w:val="002A3ECE"/>
    <w:rsid w:val="002A3FBD"/>
    <w:rsid w:val="002A47C1"/>
    <w:rsid w:val="002A513A"/>
    <w:rsid w:val="002A54EF"/>
    <w:rsid w:val="002A581F"/>
    <w:rsid w:val="002A5A77"/>
    <w:rsid w:val="002A6266"/>
    <w:rsid w:val="002A7335"/>
    <w:rsid w:val="002A7795"/>
    <w:rsid w:val="002B0841"/>
    <w:rsid w:val="002B1625"/>
    <w:rsid w:val="002B1652"/>
    <w:rsid w:val="002B232E"/>
    <w:rsid w:val="002B33D0"/>
    <w:rsid w:val="002B3A48"/>
    <w:rsid w:val="002B3AF8"/>
    <w:rsid w:val="002B5987"/>
    <w:rsid w:val="002B7CC7"/>
    <w:rsid w:val="002C0776"/>
    <w:rsid w:val="002C07EE"/>
    <w:rsid w:val="002C0883"/>
    <w:rsid w:val="002C09CD"/>
    <w:rsid w:val="002C1285"/>
    <w:rsid w:val="002C1917"/>
    <w:rsid w:val="002C240E"/>
    <w:rsid w:val="002C2B85"/>
    <w:rsid w:val="002C2BFA"/>
    <w:rsid w:val="002C3067"/>
    <w:rsid w:val="002C3397"/>
    <w:rsid w:val="002C3585"/>
    <w:rsid w:val="002C4496"/>
    <w:rsid w:val="002C470E"/>
    <w:rsid w:val="002C60A2"/>
    <w:rsid w:val="002C6579"/>
    <w:rsid w:val="002C7142"/>
    <w:rsid w:val="002D0CAF"/>
    <w:rsid w:val="002D2206"/>
    <w:rsid w:val="002D2609"/>
    <w:rsid w:val="002D3297"/>
    <w:rsid w:val="002D3875"/>
    <w:rsid w:val="002D387B"/>
    <w:rsid w:val="002D43F3"/>
    <w:rsid w:val="002D4677"/>
    <w:rsid w:val="002D63FE"/>
    <w:rsid w:val="002E056B"/>
    <w:rsid w:val="002E0B15"/>
    <w:rsid w:val="002E162C"/>
    <w:rsid w:val="002E188C"/>
    <w:rsid w:val="002E25C6"/>
    <w:rsid w:val="002E402C"/>
    <w:rsid w:val="002E5B81"/>
    <w:rsid w:val="002E76E1"/>
    <w:rsid w:val="002F02C2"/>
    <w:rsid w:val="002F0736"/>
    <w:rsid w:val="002F0856"/>
    <w:rsid w:val="002F17F9"/>
    <w:rsid w:val="002F19E5"/>
    <w:rsid w:val="002F215D"/>
    <w:rsid w:val="002F337B"/>
    <w:rsid w:val="002F38F3"/>
    <w:rsid w:val="002F3A61"/>
    <w:rsid w:val="002F4257"/>
    <w:rsid w:val="002F6FEA"/>
    <w:rsid w:val="002F7E4A"/>
    <w:rsid w:val="00300BC1"/>
    <w:rsid w:val="00300EAD"/>
    <w:rsid w:val="00303388"/>
    <w:rsid w:val="00303806"/>
    <w:rsid w:val="0030405F"/>
    <w:rsid w:val="00304AF5"/>
    <w:rsid w:val="00305128"/>
    <w:rsid w:val="00305404"/>
    <w:rsid w:val="0030549A"/>
    <w:rsid w:val="003055A7"/>
    <w:rsid w:val="0030607B"/>
    <w:rsid w:val="00306750"/>
    <w:rsid w:val="003101E8"/>
    <w:rsid w:val="00310651"/>
    <w:rsid w:val="00310B12"/>
    <w:rsid w:val="00311EFE"/>
    <w:rsid w:val="003123C2"/>
    <w:rsid w:val="00313361"/>
    <w:rsid w:val="00313DB9"/>
    <w:rsid w:val="00313E85"/>
    <w:rsid w:val="00314E72"/>
    <w:rsid w:val="00315288"/>
    <w:rsid w:val="0031576F"/>
    <w:rsid w:val="00317A5F"/>
    <w:rsid w:val="003200EE"/>
    <w:rsid w:val="003214D8"/>
    <w:rsid w:val="00322A02"/>
    <w:rsid w:val="00322C20"/>
    <w:rsid w:val="00322EF6"/>
    <w:rsid w:val="0032425F"/>
    <w:rsid w:val="00325135"/>
    <w:rsid w:val="003255E4"/>
    <w:rsid w:val="00325804"/>
    <w:rsid w:val="00327527"/>
    <w:rsid w:val="00327643"/>
    <w:rsid w:val="0033055B"/>
    <w:rsid w:val="00330C16"/>
    <w:rsid w:val="00334624"/>
    <w:rsid w:val="0033621C"/>
    <w:rsid w:val="00336407"/>
    <w:rsid w:val="00336BC5"/>
    <w:rsid w:val="00337263"/>
    <w:rsid w:val="00340E30"/>
    <w:rsid w:val="003415FA"/>
    <w:rsid w:val="0034184F"/>
    <w:rsid w:val="00341F27"/>
    <w:rsid w:val="00342B73"/>
    <w:rsid w:val="00344318"/>
    <w:rsid w:val="003444D1"/>
    <w:rsid w:val="00344C03"/>
    <w:rsid w:val="00345389"/>
    <w:rsid w:val="00346275"/>
    <w:rsid w:val="003462F7"/>
    <w:rsid w:val="00346468"/>
    <w:rsid w:val="00346641"/>
    <w:rsid w:val="003467C7"/>
    <w:rsid w:val="00350398"/>
    <w:rsid w:val="00351C1A"/>
    <w:rsid w:val="003543FC"/>
    <w:rsid w:val="00354C7E"/>
    <w:rsid w:val="0035553D"/>
    <w:rsid w:val="00356689"/>
    <w:rsid w:val="0035668C"/>
    <w:rsid w:val="00356D3A"/>
    <w:rsid w:val="00362426"/>
    <w:rsid w:val="0036439D"/>
    <w:rsid w:val="003643D2"/>
    <w:rsid w:val="003644A6"/>
    <w:rsid w:val="0036650B"/>
    <w:rsid w:val="00366862"/>
    <w:rsid w:val="00366E22"/>
    <w:rsid w:val="00370318"/>
    <w:rsid w:val="003709DC"/>
    <w:rsid w:val="003726AB"/>
    <w:rsid w:val="00372F2D"/>
    <w:rsid w:val="00374270"/>
    <w:rsid w:val="00374965"/>
    <w:rsid w:val="003759A5"/>
    <w:rsid w:val="00375A8D"/>
    <w:rsid w:val="003775FE"/>
    <w:rsid w:val="00380488"/>
    <w:rsid w:val="003810FF"/>
    <w:rsid w:val="0038404C"/>
    <w:rsid w:val="00386ECF"/>
    <w:rsid w:val="003872E1"/>
    <w:rsid w:val="00391D08"/>
    <w:rsid w:val="00393018"/>
    <w:rsid w:val="00393364"/>
    <w:rsid w:val="00393BD0"/>
    <w:rsid w:val="003952E2"/>
    <w:rsid w:val="003955EB"/>
    <w:rsid w:val="00395C08"/>
    <w:rsid w:val="00396615"/>
    <w:rsid w:val="00397C21"/>
    <w:rsid w:val="003A00B7"/>
    <w:rsid w:val="003A06C4"/>
    <w:rsid w:val="003A07EA"/>
    <w:rsid w:val="003A2335"/>
    <w:rsid w:val="003A37C5"/>
    <w:rsid w:val="003A5316"/>
    <w:rsid w:val="003A5C46"/>
    <w:rsid w:val="003A71B7"/>
    <w:rsid w:val="003A7E65"/>
    <w:rsid w:val="003B0682"/>
    <w:rsid w:val="003B087C"/>
    <w:rsid w:val="003B183C"/>
    <w:rsid w:val="003B1AB2"/>
    <w:rsid w:val="003B1C75"/>
    <w:rsid w:val="003B1E14"/>
    <w:rsid w:val="003B2B4D"/>
    <w:rsid w:val="003B2FED"/>
    <w:rsid w:val="003B3D31"/>
    <w:rsid w:val="003B3E73"/>
    <w:rsid w:val="003B43FC"/>
    <w:rsid w:val="003B4D48"/>
    <w:rsid w:val="003B4FD0"/>
    <w:rsid w:val="003B5000"/>
    <w:rsid w:val="003B6439"/>
    <w:rsid w:val="003B707B"/>
    <w:rsid w:val="003B74CB"/>
    <w:rsid w:val="003C0685"/>
    <w:rsid w:val="003C2301"/>
    <w:rsid w:val="003C2CB6"/>
    <w:rsid w:val="003C39EF"/>
    <w:rsid w:val="003C3F4C"/>
    <w:rsid w:val="003C5016"/>
    <w:rsid w:val="003C5812"/>
    <w:rsid w:val="003C5C79"/>
    <w:rsid w:val="003C6F06"/>
    <w:rsid w:val="003D051C"/>
    <w:rsid w:val="003D09C6"/>
    <w:rsid w:val="003D102D"/>
    <w:rsid w:val="003D26D0"/>
    <w:rsid w:val="003D3E15"/>
    <w:rsid w:val="003D4342"/>
    <w:rsid w:val="003D7010"/>
    <w:rsid w:val="003D7CF4"/>
    <w:rsid w:val="003D7DC5"/>
    <w:rsid w:val="003D7EE2"/>
    <w:rsid w:val="003E04FC"/>
    <w:rsid w:val="003E3FF3"/>
    <w:rsid w:val="003E4089"/>
    <w:rsid w:val="003E4A22"/>
    <w:rsid w:val="003E4A9C"/>
    <w:rsid w:val="003E5BF9"/>
    <w:rsid w:val="003E660E"/>
    <w:rsid w:val="003E6B1D"/>
    <w:rsid w:val="003E769E"/>
    <w:rsid w:val="003E77CA"/>
    <w:rsid w:val="003E7CC8"/>
    <w:rsid w:val="003E7E05"/>
    <w:rsid w:val="003E7E2D"/>
    <w:rsid w:val="003E7F80"/>
    <w:rsid w:val="003F053C"/>
    <w:rsid w:val="003F0A5C"/>
    <w:rsid w:val="003F0CCE"/>
    <w:rsid w:val="003F1825"/>
    <w:rsid w:val="003F1A1A"/>
    <w:rsid w:val="003F28A5"/>
    <w:rsid w:val="003F2D97"/>
    <w:rsid w:val="003F42BA"/>
    <w:rsid w:val="003F46CD"/>
    <w:rsid w:val="003F48C9"/>
    <w:rsid w:val="003F55E2"/>
    <w:rsid w:val="003F62F5"/>
    <w:rsid w:val="003F6E92"/>
    <w:rsid w:val="003F70A3"/>
    <w:rsid w:val="003F7CEE"/>
    <w:rsid w:val="00400FB5"/>
    <w:rsid w:val="004012C5"/>
    <w:rsid w:val="0040147F"/>
    <w:rsid w:val="00403ED4"/>
    <w:rsid w:val="004044AC"/>
    <w:rsid w:val="00404CEB"/>
    <w:rsid w:val="00407773"/>
    <w:rsid w:val="0041033B"/>
    <w:rsid w:val="0041051A"/>
    <w:rsid w:val="00410E79"/>
    <w:rsid w:val="00411830"/>
    <w:rsid w:val="004118C5"/>
    <w:rsid w:val="00411975"/>
    <w:rsid w:val="00411C84"/>
    <w:rsid w:val="004130FD"/>
    <w:rsid w:val="00413D56"/>
    <w:rsid w:val="00414D63"/>
    <w:rsid w:val="00415BCB"/>
    <w:rsid w:val="0041637C"/>
    <w:rsid w:val="00416CD7"/>
    <w:rsid w:val="00417085"/>
    <w:rsid w:val="00420B26"/>
    <w:rsid w:val="00421F35"/>
    <w:rsid w:val="0042215D"/>
    <w:rsid w:val="00422516"/>
    <w:rsid w:val="004225A3"/>
    <w:rsid w:val="00423BE9"/>
    <w:rsid w:val="00424204"/>
    <w:rsid w:val="00424F4E"/>
    <w:rsid w:val="00426DEB"/>
    <w:rsid w:val="00427208"/>
    <w:rsid w:val="00427FD1"/>
    <w:rsid w:val="0043035B"/>
    <w:rsid w:val="004303F5"/>
    <w:rsid w:val="0043100E"/>
    <w:rsid w:val="0043168B"/>
    <w:rsid w:val="00431CCC"/>
    <w:rsid w:val="00432192"/>
    <w:rsid w:val="00432911"/>
    <w:rsid w:val="00433C6C"/>
    <w:rsid w:val="00434276"/>
    <w:rsid w:val="00434FDE"/>
    <w:rsid w:val="004360E1"/>
    <w:rsid w:val="00436237"/>
    <w:rsid w:val="00436E70"/>
    <w:rsid w:val="00436FB6"/>
    <w:rsid w:val="00442B4F"/>
    <w:rsid w:val="00442CAA"/>
    <w:rsid w:val="00442D68"/>
    <w:rsid w:val="00443C1A"/>
    <w:rsid w:val="004442D5"/>
    <w:rsid w:val="00446091"/>
    <w:rsid w:val="00446278"/>
    <w:rsid w:val="004526CF"/>
    <w:rsid w:val="00452C11"/>
    <w:rsid w:val="00454592"/>
    <w:rsid w:val="00456E20"/>
    <w:rsid w:val="004570DD"/>
    <w:rsid w:val="0045711F"/>
    <w:rsid w:val="00457E56"/>
    <w:rsid w:val="00457EFC"/>
    <w:rsid w:val="00460A44"/>
    <w:rsid w:val="00460E78"/>
    <w:rsid w:val="00461049"/>
    <w:rsid w:val="00461C21"/>
    <w:rsid w:val="004622EC"/>
    <w:rsid w:val="00463249"/>
    <w:rsid w:val="00463265"/>
    <w:rsid w:val="004640C5"/>
    <w:rsid w:val="00464C34"/>
    <w:rsid w:val="00470CD2"/>
    <w:rsid w:val="00472938"/>
    <w:rsid w:val="004734B9"/>
    <w:rsid w:val="00473934"/>
    <w:rsid w:val="00473AC8"/>
    <w:rsid w:val="00473D61"/>
    <w:rsid w:val="00474521"/>
    <w:rsid w:val="00475E24"/>
    <w:rsid w:val="0047704C"/>
    <w:rsid w:val="0047794D"/>
    <w:rsid w:val="00477C7B"/>
    <w:rsid w:val="00477E3D"/>
    <w:rsid w:val="0048035C"/>
    <w:rsid w:val="00480FD4"/>
    <w:rsid w:val="0048118E"/>
    <w:rsid w:val="004817A7"/>
    <w:rsid w:val="00482860"/>
    <w:rsid w:val="00482950"/>
    <w:rsid w:val="0048366B"/>
    <w:rsid w:val="00483D1F"/>
    <w:rsid w:val="00483EA5"/>
    <w:rsid w:val="004849BF"/>
    <w:rsid w:val="00484F8C"/>
    <w:rsid w:val="0048567F"/>
    <w:rsid w:val="00486F33"/>
    <w:rsid w:val="0048748E"/>
    <w:rsid w:val="00487793"/>
    <w:rsid w:val="00487B13"/>
    <w:rsid w:val="00490182"/>
    <w:rsid w:val="00490B25"/>
    <w:rsid w:val="00490CCD"/>
    <w:rsid w:val="004925CE"/>
    <w:rsid w:val="00492A17"/>
    <w:rsid w:val="00492A6D"/>
    <w:rsid w:val="00493017"/>
    <w:rsid w:val="004945E3"/>
    <w:rsid w:val="00494B08"/>
    <w:rsid w:val="00494BC0"/>
    <w:rsid w:val="00494CFB"/>
    <w:rsid w:val="00494DD0"/>
    <w:rsid w:val="00494F03"/>
    <w:rsid w:val="00494FB1"/>
    <w:rsid w:val="004954F9"/>
    <w:rsid w:val="00496935"/>
    <w:rsid w:val="004973CA"/>
    <w:rsid w:val="004A0F82"/>
    <w:rsid w:val="004A1A62"/>
    <w:rsid w:val="004A2CEA"/>
    <w:rsid w:val="004A4519"/>
    <w:rsid w:val="004A48EA"/>
    <w:rsid w:val="004A4D94"/>
    <w:rsid w:val="004A57CB"/>
    <w:rsid w:val="004A6C4E"/>
    <w:rsid w:val="004A6E2A"/>
    <w:rsid w:val="004B00E9"/>
    <w:rsid w:val="004B01C1"/>
    <w:rsid w:val="004B0595"/>
    <w:rsid w:val="004B120D"/>
    <w:rsid w:val="004B21FC"/>
    <w:rsid w:val="004B3D4C"/>
    <w:rsid w:val="004B7C59"/>
    <w:rsid w:val="004C1F0E"/>
    <w:rsid w:val="004C2DA2"/>
    <w:rsid w:val="004C4938"/>
    <w:rsid w:val="004C5916"/>
    <w:rsid w:val="004C5D0B"/>
    <w:rsid w:val="004C6336"/>
    <w:rsid w:val="004C6FB6"/>
    <w:rsid w:val="004C7D84"/>
    <w:rsid w:val="004D076B"/>
    <w:rsid w:val="004D29E5"/>
    <w:rsid w:val="004D30BA"/>
    <w:rsid w:val="004D3E17"/>
    <w:rsid w:val="004D41D9"/>
    <w:rsid w:val="004D53DC"/>
    <w:rsid w:val="004D72B6"/>
    <w:rsid w:val="004D78B2"/>
    <w:rsid w:val="004D7B82"/>
    <w:rsid w:val="004D7FB0"/>
    <w:rsid w:val="004E024E"/>
    <w:rsid w:val="004E04DA"/>
    <w:rsid w:val="004E04F4"/>
    <w:rsid w:val="004E0E4E"/>
    <w:rsid w:val="004E3C30"/>
    <w:rsid w:val="004E57F4"/>
    <w:rsid w:val="004E5EFC"/>
    <w:rsid w:val="004E6A2D"/>
    <w:rsid w:val="004E7748"/>
    <w:rsid w:val="004E7C3A"/>
    <w:rsid w:val="004F0D7C"/>
    <w:rsid w:val="004F0DF8"/>
    <w:rsid w:val="004F14C8"/>
    <w:rsid w:val="004F1B20"/>
    <w:rsid w:val="004F278D"/>
    <w:rsid w:val="004F3947"/>
    <w:rsid w:val="004F7316"/>
    <w:rsid w:val="004F7B00"/>
    <w:rsid w:val="0050072D"/>
    <w:rsid w:val="00500752"/>
    <w:rsid w:val="005008B7"/>
    <w:rsid w:val="00500E8E"/>
    <w:rsid w:val="00501F42"/>
    <w:rsid w:val="00502826"/>
    <w:rsid w:val="00502992"/>
    <w:rsid w:val="00503452"/>
    <w:rsid w:val="00503CB2"/>
    <w:rsid w:val="00503CD9"/>
    <w:rsid w:val="00503FE7"/>
    <w:rsid w:val="00504B66"/>
    <w:rsid w:val="00504FB2"/>
    <w:rsid w:val="005062B3"/>
    <w:rsid w:val="00507EDC"/>
    <w:rsid w:val="0051101D"/>
    <w:rsid w:val="00514735"/>
    <w:rsid w:val="00515084"/>
    <w:rsid w:val="00515E29"/>
    <w:rsid w:val="0051612C"/>
    <w:rsid w:val="005166B6"/>
    <w:rsid w:val="00516D91"/>
    <w:rsid w:val="00517124"/>
    <w:rsid w:val="00517344"/>
    <w:rsid w:val="0052126C"/>
    <w:rsid w:val="005215B8"/>
    <w:rsid w:val="00521ACA"/>
    <w:rsid w:val="00523055"/>
    <w:rsid w:val="00523770"/>
    <w:rsid w:val="00523CDB"/>
    <w:rsid w:val="00523D52"/>
    <w:rsid w:val="00524043"/>
    <w:rsid w:val="005248B8"/>
    <w:rsid w:val="0052519D"/>
    <w:rsid w:val="00525AC7"/>
    <w:rsid w:val="00525BAF"/>
    <w:rsid w:val="005261FB"/>
    <w:rsid w:val="00526CD0"/>
    <w:rsid w:val="005306EE"/>
    <w:rsid w:val="00530DF4"/>
    <w:rsid w:val="00532736"/>
    <w:rsid w:val="005327CD"/>
    <w:rsid w:val="00532CA7"/>
    <w:rsid w:val="00532DD8"/>
    <w:rsid w:val="00532EDC"/>
    <w:rsid w:val="00533F78"/>
    <w:rsid w:val="00534C1A"/>
    <w:rsid w:val="005361F4"/>
    <w:rsid w:val="005375AA"/>
    <w:rsid w:val="005400F2"/>
    <w:rsid w:val="00540360"/>
    <w:rsid w:val="00541FD8"/>
    <w:rsid w:val="005420F2"/>
    <w:rsid w:val="005426F3"/>
    <w:rsid w:val="00542C7E"/>
    <w:rsid w:val="00542FC9"/>
    <w:rsid w:val="0054441B"/>
    <w:rsid w:val="00544451"/>
    <w:rsid w:val="00544896"/>
    <w:rsid w:val="00545A5A"/>
    <w:rsid w:val="00547085"/>
    <w:rsid w:val="00550D4A"/>
    <w:rsid w:val="00550ED6"/>
    <w:rsid w:val="005526C7"/>
    <w:rsid w:val="00553377"/>
    <w:rsid w:val="0055346A"/>
    <w:rsid w:val="00553EAC"/>
    <w:rsid w:val="0055477C"/>
    <w:rsid w:val="005550F1"/>
    <w:rsid w:val="005554A3"/>
    <w:rsid w:val="00555BB2"/>
    <w:rsid w:val="00560976"/>
    <w:rsid w:val="00560C5E"/>
    <w:rsid w:val="00561E64"/>
    <w:rsid w:val="0056254F"/>
    <w:rsid w:val="005630D9"/>
    <w:rsid w:val="0056536F"/>
    <w:rsid w:val="00565445"/>
    <w:rsid w:val="005654AB"/>
    <w:rsid w:val="0056607D"/>
    <w:rsid w:val="005660AA"/>
    <w:rsid w:val="00566EA2"/>
    <w:rsid w:val="005700AC"/>
    <w:rsid w:val="00572948"/>
    <w:rsid w:val="00573790"/>
    <w:rsid w:val="00573E55"/>
    <w:rsid w:val="00574888"/>
    <w:rsid w:val="00574F42"/>
    <w:rsid w:val="00575F17"/>
    <w:rsid w:val="00577CDB"/>
    <w:rsid w:val="0058016E"/>
    <w:rsid w:val="00580E40"/>
    <w:rsid w:val="00581213"/>
    <w:rsid w:val="00581F3B"/>
    <w:rsid w:val="00582903"/>
    <w:rsid w:val="0058367C"/>
    <w:rsid w:val="0058388B"/>
    <w:rsid w:val="00583F15"/>
    <w:rsid w:val="0058432E"/>
    <w:rsid w:val="00585335"/>
    <w:rsid w:val="005853B9"/>
    <w:rsid w:val="00585829"/>
    <w:rsid w:val="00585D51"/>
    <w:rsid w:val="005864D4"/>
    <w:rsid w:val="0058650E"/>
    <w:rsid w:val="00586B4A"/>
    <w:rsid w:val="0058747E"/>
    <w:rsid w:val="00587E0F"/>
    <w:rsid w:val="00590D04"/>
    <w:rsid w:val="00590F28"/>
    <w:rsid w:val="00591062"/>
    <w:rsid w:val="0059194B"/>
    <w:rsid w:val="00591AED"/>
    <w:rsid w:val="00593894"/>
    <w:rsid w:val="00595E1E"/>
    <w:rsid w:val="005967BD"/>
    <w:rsid w:val="005973F2"/>
    <w:rsid w:val="005A0DB5"/>
    <w:rsid w:val="005A0E3E"/>
    <w:rsid w:val="005A1AF2"/>
    <w:rsid w:val="005A24BD"/>
    <w:rsid w:val="005A27AE"/>
    <w:rsid w:val="005A3E29"/>
    <w:rsid w:val="005A41E5"/>
    <w:rsid w:val="005A4F5E"/>
    <w:rsid w:val="005A574D"/>
    <w:rsid w:val="005A6719"/>
    <w:rsid w:val="005A684E"/>
    <w:rsid w:val="005A70BE"/>
    <w:rsid w:val="005A7BCD"/>
    <w:rsid w:val="005B1A25"/>
    <w:rsid w:val="005B1DD2"/>
    <w:rsid w:val="005B20FB"/>
    <w:rsid w:val="005B2695"/>
    <w:rsid w:val="005B4262"/>
    <w:rsid w:val="005B7888"/>
    <w:rsid w:val="005C0A9C"/>
    <w:rsid w:val="005C1563"/>
    <w:rsid w:val="005C2113"/>
    <w:rsid w:val="005C3991"/>
    <w:rsid w:val="005C49D4"/>
    <w:rsid w:val="005D1A64"/>
    <w:rsid w:val="005D1D79"/>
    <w:rsid w:val="005D2190"/>
    <w:rsid w:val="005D2BC0"/>
    <w:rsid w:val="005D4B06"/>
    <w:rsid w:val="005D5B52"/>
    <w:rsid w:val="005D5C16"/>
    <w:rsid w:val="005D7BC4"/>
    <w:rsid w:val="005D7F58"/>
    <w:rsid w:val="005E0799"/>
    <w:rsid w:val="005E1B2D"/>
    <w:rsid w:val="005E2E7E"/>
    <w:rsid w:val="005E3185"/>
    <w:rsid w:val="005E33FA"/>
    <w:rsid w:val="005E424F"/>
    <w:rsid w:val="005E4654"/>
    <w:rsid w:val="005E4BD5"/>
    <w:rsid w:val="005E4FFB"/>
    <w:rsid w:val="005E552C"/>
    <w:rsid w:val="005E5BAD"/>
    <w:rsid w:val="005E5C66"/>
    <w:rsid w:val="005E5F89"/>
    <w:rsid w:val="005F2545"/>
    <w:rsid w:val="005F28DF"/>
    <w:rsid w:val="005F37EE"/>
    <w:rsid w:val="005F38B0"/>
    <w:rsid w:val="005F4F9B"/>
    <w:rsid w:val="005F607E"/>
    <w:rsid w:val="005F6292"/>
    <w:rsid w:val="005F6969"/>
    <w:rsid w:val="005F6A6C"/>
    <w:rsid w:val="00601525"/>
    <w:rsid w:val="00601DA4"/>
    <w:rsid w:val="006025A2"/>
    <w:rsid w:val="006035EA"/>
    <w:rsid w:val="00603989"/>
    <w:rsid w:val="00603DAB"/>
    <w:rsid w:val="006040BB"/>
    <w:rsid w:val="00604452"/>
    <w:rsid w:val="006055D1"/>
    <w:rsid w:val="00605AB0"/>
    <w:rsid w:val="00605D0D"/>
    <w:rsid w:val="00607FDC"/>
    <w:rsid w:val="00611514"/>
    <w:rsid w:val="00611DD5"/>
    <w:rsid w:val="00613C24"/>
    <w:rsid w:val="00613FBF"/>
    <w:rsid w:val="0061484E"/>
    <w:rsid w:val="00615B81"/>
    <w:rsid w:val="006173BC"/>
    <w:rsid w:val="0061760E"/>
    <w:rsid w:val="006176C6"/>
    <w:rsid w:val="00617A19"/>
    <w:rsid w:val="006204BC"/>
    <w:rsid w:val="006207DB"/>
    <w:rsid w:val="00621151"/>
    <w:rsid w:val="006220A0"/>
    <w:rsid w:val="00623A97"/>
    <w:rsid w:val="0062486C"/>
    <w:rsid w:val="00625BB8"/>
    <w:rsid w:val="00626568"/>
    <w:rsid w:val="00626981"/>
    <w:rsid w:val="00627287"/>
    <w:rsid w:val="006275A3"/>
    <w:rsid w:val="00627B00"/>
    <w:rsid w:val="0063241C"/>
    <w:rsid w:val="00632433"/>
    <w:rsid w:val="00633634"/>
    <w:rsid w:val="00633F06"/>
    <w:rsid w:val="00634203"/>
    <w:rsid w:val="00634584"/>
    <w:rsid w:val="00634C1F"/>
    <w:rsid w:val="00634D53"/>
    <w:rsid w:val="006358DC"/>
    <w:rsid w:val="00635C50"/>
    <w:rsid w:val="00637A56"/>
    <w:rsid w:val="00640FDE"/>
    <w:rsid w:val="00642130"/>
    <w:rsid w:val="0064325A"/>
    <w:rsid w:val="006434DB"/>
    <w:rsid w:val="00643F62"/>
    <w:rsid w:val="00645093"/>
    <w:rsid w:val="00646B0F"/>
    <w:rsid w:val="006503DD"/>
    <w:rsid w:val="00651BBD"/>
    <w:rsid w:val="00652237"/>
    <w:rsid w:val="00654B5E"/>
    <w:rsid w:val="006555B3"/>
    <w:rsid w:val="00655AA4"/>
    <w:rsid w:val="00656AB4"/>
    <w:rsid w:val="00656E05"/>
    <w:rsid w:val="006578FB"/>
    <w:rsid w:val="006609E6"/>
    <w:rsid w:val="00660CB2"/>
    <w:rsid w:val="00660EFE"/>
    <w:rsid w:val="00660F59"/>
    <w:rsid w:val="0066302D"/>
    <w:rsid w:val="00663D1F"/>
    <w:rsid w:val="00664766"/>
    <w:rsid w:val="00664815"/>
    <w:rsid w:val="00664B90"/>
    <w:rsid w:val="0067068D"/>
    <w:rsid w:val="00670982"/>
    <w:rsid w:val="00670E4E"/>
    <w:rsid w:val="00670FD2"/>
    <w:rsid w:val="00671103"/>
    <w:rsid w:val="00671302"/>
    <w:rsid w:val="00671A8D"/>
    <w:rsid w:val="00671BEF"/>
    <w:rsid w:val="0067330C"/>
    <w:rsid w:val="00673343"/>
    <w:rsid w:val="00673C7E"/>
    <w:rsid w:val="00673E95"/>
    <w:rsid w:val="0067499C"/>
    <w:rsid w:val="00674D65"/>
    <w:rsid w:val="00675A17"/>
    <w:rsid w:val="006771CD"/>
    <w:rsid w:val="00677BB7"/>
    <w:rsid w:val="00680F89"/>
    <w:rsid w:val="0068150C"/>
    <w:rsid w:val="00681C59"/>
    <w:rsid w:val="006822E0"/>
    <w:rsid w:val="0068237C"/>
    <w:rsid w:val="00682C45"/>
    <w:rsid w:val="006858AB"/>
    <w:rsid w:val="00686291"/>
    <w:rsid w:val="00686A91"/>
    <w:rsid w:val="00687261"/>
    <w:rsid w:val="006903A8"/>
    <w:rsid w:val="00690A4C"/>
    <w:rsid w:val="00690F7A"/>
    <w:rsid w:val="00691602"/>
    <w:rsid w:val="00693290"/>
    <w:rsid w:val="00693321"/>
    <w:rsid w:val="00694709"/>
    <w:rsid w:val="00694DA9"/>
    <w:rsid w:val="0069562C"/>
    <w:rsid w:val="00697652"/>
    <w:rsid w:val="006A0A42"/>
    <w:rsid w:val="006A3372"/>
    <w:rsid w:val="006A388E"/>
    <w:rsid w:val="006A41C2"/>
    <w:rsid w:val="006A4ADA"/>
    <w:rsid w:val="006A57C9"/>
    <w:rsid w:val="006A6960"/>
    <w:rsid w:val="006A6B91"/>
    <w:rsid w:val="006A6BFD"/>
    <w:rsid w:val="006A6C5E"/>
    <w:rsid w:val="006A79AF"/>
    <w:rsid w:val="006A7A00"/>
    <w:rsid w:val="006B005C"/>
    <w:rsid w:val="006B2251"/>
    <w:rsid w:val="006B2599"/>
    <w:rsid w:val="006B2A7B"/>
    <w:rsid w:val="006B2B6A"/>
    <w:rsid w:val="006B2D9B"/>
    <w:rsid w:val="006B59A5"/>
    <w:rsid w:val="006B639C"/>
    <w:rsid w:val="006B7498"/>
    <w:rsid w:val="006B7A63"/>
    <w:rsid w:val="006C2081"/>
    <w:rsid w:val="006C2A6D"/>
    <w:rsid w:val="006C2AEE"/>
    <w:rsid w:val="006C4572"/>
    <w:rsid w:val="006C5545"/>
    <w:rsid w:val="006C64AA"/>
    <w:rsid w:val="006C6688"/>
    <w:rsid w:val="006D073A"/>
    <w:rsid w:val="006D0C52"/>
    <w:rsid w:val="006D162B"/>
    <w:rsid w:val="006D2FF1"/>
    <w:rsid w:val="006D3973"/>
    <w:rsid w:val="006D41BC"/>
    <w:rsid w:val="006D5C55"/>
    <w:rsid w:val="006D6557"/>
    <w:rsid w:val="006D6742"/>
    <w:rsid w:val="006D6BCB"/>
    <w:rsid w:val="006D6FFE"/>
    <w:rsid w:val="006D78E2"/>
    <w:rsid w:val="006D7991"/>
    <w:rsid w:val="006E0A04"/>
    <w:rsid w:val="006E199C"/>
    <w:rsid w:val="006E1A14"/>
    <w:rsid w:val="006E1A26"/>
    <w:rsid w:val="006E2539"/>
    <w:rsid w:val="006E28B3"/>
    <w:rsid w:val="006E3022"/>
    <w:rsid w:val="006E3E98"/>
    <w:rsid w:val="006E40B1"/>
    <w:rsid w:val="006E4764"/>
    <w:rsid w:val="006E556F"/>
    <w:rsid w:val="006E56E0"/>
    <w:rsid w:val="006E5DC9"/>
    <w:rsid w:val="006E75DF"/>
    <w:rsid w:val="006F0902"/>
    <w:rsid w:val="006F098E"/>
    <w:rsid w:val="006F11B1"/>
    <w:rsid w:val="006F2FC0"/>
    <w:rsid w:val="006F3B85"/>
    <w:rsid w:val="006F57B5"/>
    <w:rsid w:val="006F5FFE"/>
    <w:rsid w:val="006F6706"/>
    <w:rsid w:val="006F7732"/>
    <w:rsid w:val="00700B0B"/>
    <w:rsid w:val="007012B2"/>
    <w:rsid w:val="00701314"/>
    <w:rsid w:val="0070202C"/>
    <w:rsid w:val="00702B46"/>
    <w:rsid w:val="007032A5"/>
    <w:rsid w:val="00703B30"/>
    <w:rsid w:val="00703D6E"/>
    <w:rsid w:val="0070421B"/>
    <w:rsid w:val="0070426E"/>
    <w:rsid w:val="00704558"/>
    <w:rsid w:val="00704D86"/>
    <w:rsid w:val="00706C7D"/>
    <w:rsid w:val="00707487"/>
    <w:rsid w:val="00707D36"/>
    <w:rsid w:val="00707DB3"/>
    <w:rsid w:val="00710F87"/>
    <w:rsid w:val="00711436"/>
    <w:rsid w:val="00712168"/>
    <w:rsid w:val="00712D6E"/>
    <w:rsid w:val="00713DDF"/>
    <w:rsid w:val="00713FD6"/>
    <w:rsid w:val="0071413A"/>
    <w:rsid w:val="00714A7E"/>
    <w:rsid w:val="00715847"/>
    <w:rsid w:val="00717386"/>
    <w:rsid w:val="00717AE5"/>
    <w:rsid w:val="00717BF7"/>
    <w:rsid w:val="00717C18"/>
    <w:rsid w:val="0072043C"/>
    <w:rsid w:val="00720F2B"/>
    <w:rsid w:val="00721396"/>
    <w:rsid w:val="00721C55"/>
    <w:rsid w:val="00722F85"/>
    <w:rsid w:val="0072450A"/>
    <w:rsid w:val="00724F51"/>
    <w:rsid w:val="0072529F"/>
    <w:rsid w:val="007253CC"/>
    <w:rsid w:val="00725B49"/>
    <w:rsid w:val="0072658F"/>
    <w:rsid w:val="00726D40"/>
    <w:rsid w:val="00731E22"/>
    <w:rsid w:val="0073284B"/>
    <w:rsid w:val="00733401"/>
    <w:rsid w:val="007349A6"/>
    <w:rsid w:val="00736350"/>
    <w:rsid w:val="00736A0D"/>
    <w:rsid w:val="00737745"/>
    <w:rsid w:val="0074194B"/>
    <w:rsid w:val="00742BA8"/>
    <w:rsid w:val="00743B73"/>
    <w:rsid w:val="00744D98"/>
    <w:rsid w:val="00745314"/>
    <w:rsid w:val="007458DC"/>
    <w:rsid w:val="00745E4F"/>
    <w:rsid w:val="00746207"/>
    <w:rsid w:val="0074664D"/>
    <w:rsid w:val="00746F1D"/>
    <w:rsid w:val="0074775E"/>
    <w:rsid w:val="00747DC8"/>
    <w:rsid w:val="00750959"/>
    <w:rsid w:val="00750BEA"/>
    <w:rsid w:val="00752136"/>
    <w:rsid w:val="00752513"/>
    <w:rsid w:val="0075306E"/>
    <w:rsid w:val="0075401C"/>
    <w:rsid w:val="007543A8"/>
    <w:rsid w:val="007544C2"/>
    <w:rsid w:val="0075489A"/>
    <w:rsid w:val="007551A5"/>
    <w:rsid w:val="007553CB"/>
    <w:rsid w:val="007554A6"/>
    <w:rsid w:val="00760527"/>
    <w:rsid w:val="007630E2"/>
    <w:rsid w:val="0076371B"/>
    <w:rsid w:val="0076605A"/>
    <w:rsid w:val="00766119"/>
    <w:rsid w:val="00766FAF"/>
    <w:rsid w:val="00767891"/>
    <w:rsid w:val="007707A0"/>
    <w:rsid w:val="00770E96"/>
    <w:rsid w:val="00771728"/>
    <w:rsid w:val="00771C47"/>
    <w:rsid w:val="007720A4"/>
    <w:rsid w:val="007720C1"/>
    <w:rsid w:val="00772CA4"/>
    <w:rsid w:val="0077321D"/>
    <w:rsid w:val="00773CEB"/>
    <w:rsid w:val="00774948"/>
    <w:rsid w:val="007755AD"/>
    <w:rsid w:val="00775E46"/>
    <w:rsid w:val="00776723"/>
    <w:rsid w:val="0078139A"/>
    <w:rsid w:val="00781B21"/>
    <w:rsid w:val="007845C6"/>
    <w:rsid w:val="007852F5"/>
    <w:rsid w:val="00785AF5"/>
    <w:rsid w:val="00787108"/>
    <w:rsid w:val="007901C1"/>
    <w:rsid w:val="0079144E"/>
    <w:rsid w:val="007925F2"/>
    <w:rsid w:val="0079286E"/>
    <w:rsid w:val="00793E91"/>
    <w:rsid w:val="007949A0"/>
    <w:rsid w:val="00794FDA"/>
    <w:rsid w:val="00795115"/>
    <w:rsid w:val="00795F23"/>
    <w:rsid w:val="007962EB"/>
    <w:rsid w:val="007969B0"/>
    <w:rsid w:val="00796DAE"/>
    <w:rsid w:val="00797354"/>
    <w:rsid w:val="00797A3F"/>
    <w:rsid w:val="007A00A4"/>
    <w:rsid w:val="007A1D05"/>
    <w:rsid w:val="007A2710"/>
    <w:rsid w:val="007A31B4"/>
    <w:rsid w:val="007A540B"/>
    <w:rsid w:val="007A6B56"/>
    <w:rsid w:val="007B0BA4"/>
    <w:rsid w:val="007B1D51"/>
    <w:rsid w:val="007B36C8"/>
    <w:rsid w:val="007B3B05"/>
    <w:rsid w:val="007B4F16"/>
    <w:rsid w:val="007B51FF"/>
    <w:rsid w:val="007B564D"/>
    <w:rsid w:val="007B5E99"/>
    <w:rsid w:val="007B5F4A"/>
    <w:rsid w:val="007B6DC7"/>
    <w:rsid w:val="007B730F"/>
    <w:rsid w:val="007C04C3"/>
    <w:rsid w:val="007C0A21"/>
    <w:rsid w:val="007C1080"/>
    <w:rsid w:val="007C15F8"/>
    <w:rsid w:val="007C1D61"/>
    <w:rsid w:val="007C239A"/>
    <w:rsid w:val="007C25E1"/>
    <w:rsid w:val="007C3299"/>
    <w:rsid w:val="007C400B"/>
    <w:rsid w:val="007C4AEF"/>
    <w:rsid w:val="007C68DB"/>
    <w:rsid w:val="007C72D3"/>
    <w:rsid w:val="007C75D1"/>
    <w:rsid w:val="007C7B67"/>
    <w:rsid w:val="007C7F64"/>
    <w:rsid w:val="007D0492"/>
    <w:rsid w:val="007D19E0"/>
    <w:rsid w:val="007D1C26"/>
    <w:rsid w:val="007D1E85"/>
    <w:rsid w:val="007D27C6"/>
    <w:rsid w:val="007D6261"/>
    <w:rsid w:val="007D66C6"/>
    <w:rsid w:val="007D6CAF"/>
    <w:rsid w:val="007D70AD"/>
    <w:rsid w:val="007D7B33"/>
    <w:rsid w:val="007D7BF1"/>
    <w:rsid w:val="007E02A6"/>
    <w:rsid w:val="007E12C2"/>
    <w:rsid w:val="007E1E30"/>
    <w:rsid w:val="007E21FC"/>
    <w:rsid w:val="007E2A76"/>
    <w:rsid w:val="007E2D4C"/>
    <w:rsid w:val="007E2EB4"/>
    <w:rsid w:val="007E3C72"/>
    <w:rsid w:val="007E3E23"/>
    <w:rsid w:val="007E40D8"/>
    <w:rsid w:val="007E40FF"/>
    <w:rsid w:val="007E41E5"/>
    <w:rsid w:val="007E499F"/>
    <w:rsid w:val="007E4C67"/>
    <w:rsid w:val="007E4D8E"/>
    <w:rsid w:val="007E5571"/>
    <w:rsid w:val="007E5681"/>
    <w:rsid w:val="007E56DD"/>
    <w:rsid w:val="007E5FBA"/>
    <w:rsid w:val="007E752D"/>
    <w:rsid w:val="007E7813"/>
    <w:rsid w:val="007E7C76"/>
    <w:rsid w:val="007F037A"/>
    <w:rsid w:val="007F06E5"/>
    <w:rsid w:val="007F1997"/>
    <w:rsid w:val="007F1C8A"/>
    <w:rsid w:val="007F6424"/>
    <w:rsid w:val="007F769C"/>
    <w:rsid w:val="0080016F"/>
    <w:rsid w:val="00800720"/>
    <w:rsid w:val="008017CD"/>
    <w:rsid w:val="00801E54"/>
    <w:rsid w:val="00801F46"/>
    <w:rsid w:val="00803DE3"/>
    <w:rsid w:val="00804901"/>
    <w:rsid w:val="00804B89"/>
    <w:rsid w:val="00805F41"/>
    <w:rsid w:val="00806A38"/>
    <w:rsid w:val="00810BC1"/>
    <w:rsid w:val="00811E00"/>
    <w:rsid w:val="00811F85"/>
    <w:rsid w:val="00812746"/>
    <w:rsid w:val="0081355C"/>
    <w:rsid w:val="008143AC"/>
    <w:rsid w:val="00815CCF"/>
    <w:rsid w:val="00816542"/>
    <w:rsid w:val="00816D37"/>
    <w:rsid w:val="00817212"/>
    <w:rsid w:val="00817769"/>
    <w:rsid w:val="0081780B"/>
    <w:rsid w:val="00817884"/>
    <w:rsid w:val="00817C1F"/>
    <w:rsid w:val="0082155D"/>
    <w:rsid w:val="0082180B"/>
    <w:rsid w:val="00821F63"/>
    <w:rsid w:val="008225BD"/>
    <w:rsid w:val="00822B13"/>
    <w:rsid w:val="00823176"/>
    <w:rsid w:val="00823589"/>
    <w:rsid w:val="0082395E"/>
    <w:rsid w:val="00825458"/>
    <w:rsid w:val="008266A9"/>
    <w:rsid w:val="00827DF3"/>
    <w:rsid w:val="008302A0"/>
    <w:rsid w:val="00830B36"/>
    <w:rsid w:val="00831975"/>
    <w:rsid w:val="00832684"/>
    <w:rsid w:val="00832C20"/>
    <w:rsid w:val="00833C40"/>
    <w:rsid w:val="00833FE8"/>
    <w:rsid w:val="008345CB"/>
    <w:rsid w:val="008360D5"/>
    <w:rsid w:val="00836DA5"/>
    <w:rsid w:val="008401BD"/>
    <w:rsid w:val="0084160E"/>
    <w:rsid w:val="008416FD"/>
    <w:rsid w:val="00841D05"/>
    <w:rsid w:val="00842224"/>
    <w:rsid w:val="00842900"/>
    <w:rsid w:val="00842BAB"/>
    <w:rsid w:val="00843EE1"/>
    <w:rsid w:val="00844F59"/>
    <w:rsid w:val="008455BF"/>
    <w:rsid w:val="00845F92"/>
    <w:rsid w:val="00846F6B"/>
    <w:rsid w:val="00847227"/>
    <w:rsid w:val="008477D2"/>
    <w:rsid w:val="008517A5"/>
    <w:rsid w:val="00851A21"/>
    <w:rsid w:val="00853AF0"/>
    <w:rsid w:val="00854E1E"/>
    <w:rsid w:val="00855396"/>
    <w:rsid w:val="00855A91"/>
    <w:rsid w:val="0085636D"/>
    <w:rsid w:val="00856C5B"/>
    <w:rsid w:val="00860D12"/>
    <w:rsid w:val="008619E0"/>
    <w:rsid w:val="00862874"/>
    <w:rsid w:val="00862E20"/>
    <w:rsid w:val="00863835"/>
    <w:rsid w:val="00863C02"/>
    <w:rsid w:val="00864130"/>
    <w:rsid w:val="008643AA"/>
    <w:rsid w:val="00865398"/>
    <w:rsid w:val="00865DF4"/>
    <w:rsid w:val="00867D6F"/>
    <w:rsid w:val="00870957"/>
    <w:rsid w:val="00871D95"/>
    <w:rsid w:val="008722B7"/>
    <w:rsid w:val="00872820"/>
    <w:rsid w:val="00872B8A"/>
    <w:rsid w:val="00872C35"/>
    <w:rsid w:val="0087352D"/>
    <w:rsid w:val="00873C13"/>
    <w:rsid w:val="008742DF"/>
    <w:rsid w:val="00874586"/>
    <w:rsid w:val="00876AE7"/>
    <w:rsid w:val="00876B3C"/>
    <w:rsid w:val="00876F1C"/>
    <w:rsid w:val="0087701E"/>
    <w:rsid w:val="00877483"/>
    <w:rsid w:val="0087755D"/>
    <w:rsid w:val="00877B59"/>
    <w:rsid w:val="00882F80"/>
    <w:rsid w:val="008830F8"/>
    <w:rsid w:val="00884589"/>
    <w:rsid w:val="00884C06"/>
    <w:rsid w:val="00885B8D"/>
    <w:rsid w:val="00885DD4"/>
    <w:rsid w:val="008864B7"/>
    <w:rsid w:val="0088666F"/>
    <w:rsid w:val="00886F1F"/>
    <w:rsid w:val="00886FCD"/>
    <w:rsid w:val="0088774C"/>
    <w:rsid w:val="00891644"/>
    <w:rsid w:val="00893394"/>
    <w:rsid w:val="008933AD"/>
    <w:rsid w:val="00895874"/>
    <w:rsid w:val="00895A35"/>
    <w:rsid w:val="00896527"/>
    <w:rsid w:val="00897537"/>
    <w:rsid w:val="0089792C"/>
    <w:rsid w:val="00897959"/>
    <w:rsid w:val="008A00EA"/>
    <w:rsid w:val="008A1C49"/>
    <w:rsid w:val="008A1EE2"/>
    <w:rsid w:val="008A2C56"/>
    <w:rsid w:val="008A2FD6"/>
    <w:rsid w:val="008A3453"/>
    <w:rsid w:val="008A386F"/>
    <w:rsid w:val="008A4070"/>
    <w:rsid w:val="008A4B37"/>
    <w:rsid w:val="008A59A3"/>
    <w:rsid w:val="008A6B1B"/>
    <w:rsid w:val="008A751B"/>
    <w:rsid w:val="008A7933"/>
    <w:rsid w:val="008B035E"/>
    <w:rsid w:val="008B042D"/>
    <w:rsid w:val="008B0592"/>
    <w:rsid w:val="008B07C6"/>
    <w:rsid w:val="008B1869"/>
    <w:rsid w:val="008B2CD5"/>
    <w:rsid w:val="008B37C3"/>
    <w:rsid w:val="008B5683"/>
    <w:rsid w:val="008B583E"/>
    <w:rsid w:val="008B58BF"/>
    <w:rsid w:val="008B59CF"/>
    <w:rsid w:val="008B6529"/>
    <w:rsid w:val="008B6A1C"/>
    <w:rsid w:val="008B6AF6"/>
    <w:rsid w:val="008B6EA9"/>
    <w:rsid w:val="008B7158"/>
    <w:rsid w:val="008B7E27"/>
    <w:rsid w:val="008C0BCA"/>
    <w:rsid w:val="008C1382"/>
    <w:rsid w:val="008C1729"/>
    <w:rsid w:val="008C2005"/>
    <w:rsid w:val="008C232F"/>
    <w:rsid w:val="008C39AE"/>
    <w:rsid w:val="008C4527"/>
    <w:rsid w:val="008C49FE"/>
    <w:rsid w:val="008C5C64"/>
    <w:rsid w:val="008C658A"/>
    <w:rsid w:val="008C67B9"/>
    <w:rsid w:val="008C79CE"/>
    <w:rsid w:val="008D05F5"/>
    <w:rsid w:val="008D0A1F"/>
    <w:rsid w:val="008D0D21"/>
    <w:rsid w:val="008D110E"/>
    <w:rsid w:val="008D1266"/>
    <w:rsid w:val="008D140A"/>
    <w:rsid w:val="008D1484"/>
    <w:rsid w:val="008D1698"/>
    <w:rsid w:val="008D1EBE"/>
    <w:rsid w:val="008D2441"/>
    <w:rsid w:val="008D2EBF"/>
    <w:rsid w:val="008D343A"/>
    <w:rsid w:val="008D3455"/>
    <w:rsid w:val="008D4CCF"/>
    <w:rsid w:val="008D729A"/>
    <w:rsid w:val="008D7E40"/>
    <w:rsid w:val="008E126E"/>
    <w:rsid w:val="008E16CE"/>
    <w:rsid w:val="008E1BAE"/>
    <w:rsid w:val="008E2740"/>
    <w:rsid w:val="008E32E8"/>
    <w:rsid w:val="008E4278"/>
    <w:rsid w:val="008E4406"/>
    <w:rsid w:val="008E465D"/>
    <w:rsid w:val="008E4C27"/>
    <w:rsid w:val="008E6628"/>
    <w:rsid w:val="008E7244"/>
    <w:rsid w:val="008F0C70"/>
    <w:rsid w:val="008F0DC9"/>
    <w:rsid w:val="008F1A2D"/>
    <w:rsid w:val="008F2CE5"/>
    <w:rsid w:val="008F4B62"/>
    <w:rsid w:val="008F6B98"/>
    <w:rsid w:val="0090121E"/>
    <w:rsid w:val="00901FE8"/>
    <w:rsid w:val="009031D9"/>
    <w:rsid w:val="009033C3"/>
    <w:rsid w:val="00903795"/>
    <w:rsid w:val="00903FA2"/>
    <w:rsid w:val="009045FB"/>
    <w:rsid w:val="00904F78"/>
    <w:rsid w:val="009067DE"/>
    <w:rsid w:val="00907443"/>
    <w:rsid w:val="00911B9C"/>
    <w:rsid w:val="009129CC"/>
    <w:rsid w:val="00914A57"/>
    <w:rsid w:val="00914ABC"/>
    <w:rsid w:val="00914BF8"/>
    <w:rsid w:val="009155B8"/>
    <w:rsid w:val="0091683C"/>
    <w:rsid w:val="00916E67"/>
    <w:rsid w:val="00920520"/>
    <w:rsid w:val="00921146"/>
    <w:rsid w:val="009212EE"/>
    <w:rsid w:val="009213DF"/>
    <w:rsid w:val="00921480"/>
    <w:rsid w:val="00923A01"/>
    <w:rsid w:val="00923A41"/>
    <w:rsid w:val="00923DF7"/>
    <w:rsid w:val="00924B3A"/>
    <w:rsid w:val="00924D58"/>
    <w:rsid w:val="00924D8A"/>
    <w:rsid w:val="009254AA"/>
    <w:rsid w:val="00926F69"/>
    <w:rsid w:val="00927211"/>
    <w:rsid w:val="009274BD"/>
    <w:rsid w:val="00930135"/>
    <w:rsid w:val="00930C49"/>
    <w:rsid w:val="009313C5"/>
    <w:rsid w:val="00931C4E"/>
    <w:rsid w:val="00932840"/>
    <w:rsid w:val="00932A6C"/>
    <w:rsid w:val="0093312F"/>
    <w:rsid w:val="009334EF"/>
    <w:rsid w:val="009335FA"/>
    <w:rsid w:val="00933B26"/>
    <w:rsid w:val="009347E6"/>
    <w:rsid w:val="00935908"/>
    <w:rsid w:val="00936F62"/>
    <w:rsid w:val="009378C2"/>
    <w:rsid w:val="00937C6B"/>
    <w:rsid w:val="00937CD9"/>
    <w:rsid w:val="0094063A"/>
    <w:rsid w:val="0094175D"/>
    <w:rsid w:val="00941762"/>
    <w:rsid w:val="009417FA"/>
    <w:rsid w:val="009420A2"/>
    <w:rsid w:val="00943508"/>
    <w:rsid w:val="00945558"/>
    <w:rsid w:val="009464AE"/>
    <w:rsid w:val="00946CE1"/>
    <w:rsid w:val="009474A2"/>
    <w:rsid w:val="00947D49"/>
    <w:rsid w:val="00950280"/>
    <w:rsid w:val="009513DC"/>
    <w:rsid w:val="009520C3"/>
    <w:rsid w:val="00954FE9"/>
    <w:rsid w:val="00955147"/>
    <w:rsid w:val="00955227"/>
    <w:rsid w:val="00955637"/>
    <w:rsid w:val="00955742"/>
    <w:rsid w:val="00956D6F"/>
    <w:rsid w:val="00957507"/>
    <w:rsid w:val="009576A0"/>
    <w:rsid w:val="009578D8"/>
    <w:rsid w:val="00961817"/>
    <w:rsid w:val="009620D8"/>
    <w:rsid w:val="0096372C"/>
    <w:rsid w:val="009649DF"/>
    <w:rsid w:val="00964C48"/>
    <w:rsid w:val="009664AB"/>
    <w:rsid w:val="00966BF9"/>
    <w:rsid w:val="00970AD4"/>
    <w:rsid w:val="009711E6"/>
    <w:rsid w:val="00971615"/>
    <w:rsid w:val="0097237F"/>
    <w:rsid w:val="00972820"/>
    <w:rsid w:val="00972D1F"/>
    <w:rsid w:val="00972F97"/>
    <w:rsid w:val="00974812"/>
    <w:rsid w:val="009748ED"/>
    <w:rsid w:val="0097567E"/>
    <w:rsid w:val="00975795"/>
    <w:rsid w:val="00976100"/>
    <w:rsid w:val="009767A4"/>
    <w:rsid w:val="00977759"/>
    <w:rsid w:val="009801D0"/>
    <w:rsid w:val="00982BEF"/>
    <w:rsid w:val="00983A93"/>
    <w:rsid w:val="009861DF"/>
    <w:rsid w:val="00986601"/>
    <w:rsid w:val="00987EC5"/>
    <w:rsid w:val="0099006A"/>
    <w:rsid w:val="00990525"/>
    <w:rsid w:val="0099058B"/>
    <w:rsid w:val="00990FB7"/>
    <w:rsid w:val="00991611"/>
    <w:rsid w:val="009917BE"/>
    <w:rsid w:val="0099274F"/>
    <w:rsid w:val="00992A9D"/>
    <w:rsid w:val="00993B08"/>
    <w:rsid w:val="00993E70"/>
    <w:rsid w:val="0099680E"/>
    <w:rsid w:val="009974AE"/>
    <w:rsid w:val="009A07F9"/>
    <w:rsid w:val="009A20F9"/>
    <w:rsid w:val="009A31C0"/>
    <w:rsid w:val="009A3943"/>
    <w:rsid w:val="009A5C48"/>
    <w:rsid w:val="009B0412"/>
    <w:rsid w:val="009B05E3"/>
    <w:rsid w:val="009B0828"/>
    <w:rsid w:val="009B0C13"/>
    <w:rsid w:val="009B1018"/>
    <w:rsid w:val="009B1BB2"/>
    <w:rsid w:val="009B1BE0"/>
    <w:rsid w:val="009B3F68"/>
    <w:rsid w:val="009B42F2"/>
    <w:rsid w:val="009B5139"/>
    <w:rsid w:val="009B5741"/>
    <w:rsid w:val="009B677C"/>
    <w:rsid w:val="009B67E4"/>
    <w:rsid w:val="009B754D"/>
    <w:rsid w:val="009C059B"/>
    <w:rsid w:val="009C0BFC"/>
    <w:rsid w:val="009C1B8A"/>
    <w:rsid w:val="009C1FA9"/>
    <w:rsid w:val="009C2C75"/>
    <w:rsid w:val="009C2F6D"/>
    <w:rsid w:val="009C3792"/>
    <w:rsid w:val="009C710A"/>
    <w:rsid w:val="009D0E1E"/>
    <w:rsid w:val="009D18DA"/>
    <w:rsid w:val="009D1FF2"/>
    <w:rsid w:val="009D331A"/>
    <w:rsid w:val="009D6AC5"/>
    <w:rsid w:val="009D723C"/>
    <w:rsid w:val="009D747E"/>
    <w:rsid w:val="009E0728"/>
    <w:rsid w:val="009E0B22"/>
    <w:rsid w:val="009E2F5B"/>
    <w:rsid w:val="009E3F1F"/>
    <w:rsid w:val="009E5950"/>
    <w:rsid w:val="009E6871"/>
    <w:rsid w:val="009E7758"/>
    <w:rsid w:val="009E799F"/>
    <w:rsid w:val="009F01BF"/>
    <w:rsid w:val="009F05C7"/>
    <w:rsid w:val="009F06C2"/>
    <w:rsid w:val="009F0F0E"/>
    <w:rsid w:val="009F12F2"/>
    <w:rsid w:val="009F16E3"/>
    <w:rsid w:val="009F1BDB"/>
    <w:rsid w:val="009F1EF6"/>
    <w:rsid w:val="009F42A5"/>
    <w:rsid w:val="009F5821"/>
    <w:rsid w:val="009F6AC2"/>
    <w:rsid w:val="009F6B6B"/>
    <w:rsid w:val="009F7F5F"/>
    <w:rsid w:val="00A003E3"/>
    <w:rsid w:val="00A00CC6"/>
    <w:rsid w:val="00A03176"/>
    <w:rsid w:val="00A0335E"/>
    <w:rsid w:val="00A037CE"/>
    <w:rsid w:val="00A03906"/>
    <w:rsid w:val="00A05717"/>
    <w:rsid w:val="00A061CB"/>
    <w:rsid w:val="00A0769F"/>
    <w:rsid w:val="00A079E8"/>
    <w:rsid w:val="00A07BBB"/>
    <w:rsid w:val="00A101C1"/>
    <w:rsid w:val="00A1065E"/>
    <w:rsid w:val="00A1148D"/>
    <w:rsid w:val="00A11FFD"/>
    <w:rsid w:val="00A138F5"/>
    <w:rsid w:val="00A155C4"/>
    <w:rsid w:val="00A16F34"/>
    <w:rsid w:val="00A172D3"/>
    <w:rsid w:val="00A17958"/>
    <w:rsid w:val="00A17EBD"/>
    <w:rsid w:val="00A20356"/>
    <w:rsid w:val="00A20819"/>
    <w:rsid w:val="00A221A4"/>
    <w:rsid w:val="00A2289C"/>
    <w:rsid w:val="00A22DEA"/>
    <w:rsid w:val="00A22FC5"/>
    <w:rsid w:val="00A247EA"/>
    <w:rsid w:val="00A26070"/>
    <w:rsid w:val="00A26F52"/>
    <w:rsid w:val="00A2732F"/>
    <w:rsid w:val="00A3010C"/>
    <w:rsid w:val="00A30159"/>
    <w:rsid w:val="00A320F8"/>
    <w:rsid w:val="00A334A2"/>
    <w:rsid w:val="00A34A88"/>
    <w:rsid w:val="00A35CB0"/>
    <w:rsid w:val="00A36233"/>
    <w:rsid w:val="00A368C0"/>
    <w:rsid w:val="00A36955"/>
    <w:rsid w:val="00A377CF"/>
    <w:rsid w:val="00A37DAC"/>
    <w:rsid w:val="00A37ED7"/>
    <w:rsid w:val="00A41AD6"/>
    <w:rsid w:val="00A44049"/>
    <w:rsid w:val="00A44DF6"/>
    <w:rsid w:val="00A455ED"/>
    <w:rsid w:val="00A45865"/>
    <w:rsid w:val="00A46A55"/>
    <w:rsid w:val="00A475EE"/>
    <w:rsid w:val="00A47B0F"/>
    <w:rsid w:val="00A50193"/>
    <w:rsid w:val="00A51051"/>
    <w:rsid w:val="00A520AA"/>
    <w:rsid w:val="00A526DB"/>
    <w:rsid w:val="00A52ADA"/>
    <w:rsid w:val="00A53E6D"/>
    <w:rsid w:val="00A5417B"/>
    <w:rsid w:val="00A55A6E"/>
    <w:rsid w:val="00A55D5A"/>
    <w:rsid w:val="00A573F9"/>
    <w:rsid w:val="00A6009C"/>
    <w:rsid w:val="00A63BA0"/>
    <w:rsid w:val="00A64C77"/>
    <w:rsid w:val="00A64EDE"/>
    <w:rsid w:val="00A659FC"/>
    <w:rsid w:val="00A65C76"/>
    <w:rsid w:val="00A6699E"/>
    <w:rsid w:val="00A67824"/>
    <w:rsid w:val="00A6786C"/>
    <w:rsid w:val="00A70C58"/>
    <w:rsid w:val="00A71545"/>
    <w:rsid w:val="00A7217B"/>
    <w:rsid w:val="00A72C6D"/>
    <w:rsid w:val="00A739B6"/>
    <w:rsid w:val="00A73DD8"/>
    <w:rsid w:val="00A74F55"/>
    <w:rsid w:val="00A750F3"/>
    <w:rsid w:val="00A753D4"/>
    <w:rsid w:val="00A80F2D"/>
    <w:rsid w:val="00A82C8D"/>
    <w:rsid w:val="00A839E4"/>
    <w:rsid w:val="00A8451D"/>
    <w:rsid w:val="00A84544"/>
    <w:rsid w:val="00A87B45"/>
    <w:rsid w:val="00A916D7"/>
    <w:rsid w:val="00A91F40"/>
    <w:rsid w:val="00A9255C"/>
    <w:rsid w:val="00A948F4"/>
    <w:rsid w:val="00A94F0B"/>
    <w:rsid w:val="00A95E31"/>
    <w:rsid w:val="00A960C4"/>
    <w:rsid w:val="00A96B09"/>
    <w:rsid w:val="00A9720A"/>
    <w:rsid w:val="00A97273"/>
    <w:rsid w:val="00AA00CD"/>
    <w:rsid w:val="00AA0A44"/>
    <w:rsid w:val="00AA1707"/>
    <w:rsid w:val="00AA1AF7"/>
    <w:rsid w:val="00AA2473"/>
    <w:rsid w:val="00AA25D5"/>
    <w:rsid w:val="00AA315B"/>
    <w:rsid w:val="00AA34EE"/>
    <w:rsid w:val="00AA388D"/>
    <w:rsid w:val="00AA3B87"/>
    <w:rsid w:val="00AA6363"/>
    <w:rsid w:val="00AA71EF"/>
    <w:rsid w:val="00AA7AC8"/>
    <w:rsid w:val="00AA7DCF"/>
    <w:rsid w:val="00AA7EC9"/>
    <w:rsid w:val="00AB1DC7"/>
    <w:rsid w:val="00AB20A4"/>
    <w:rsid w:val="00AB27AA"/>
    <w:rsid w:val="00AB2836"/>
    <w:rsid w:val="00AB3DC4"/>
    <w:rsid w:val="00AB4B72"/>
    <w:rsid w:val="00AB5930"/>
    <w:rsid w:val="00AB5E03"/>
    <w:rsid w:val="00AB5F43"/>
    <w:rsid w:val="00AB5F65"/>
    <w:rsid w:val="00AB6659"/>
    <w:rsid w:val="00AB6B53"/>
    <w:rsid w:val="00AB6E93"/>
    <w:rsid w:val="00AB7CA2"/>
    <w:rsid w:val="00AB7F1E"/>
    <w:rsid w:val="00AC0DA3"/>
    <w:rsid w:val="00AC2325"/>
    <w:rsid w:val="00AC2B3E"/>
    <w:rsid w:val="00AC3585"/>
    <w:rsid w:val="00AC3C0B"/>
    <w:rsid w:val="00AC4BA3"/>
    <w:rsid w:val="00AD2BC8"/>
    <w:rsid w:val="00AD3CF5"/>
    <w:rsid w:val="00AD3E2B"/>
    <w:rsid w:val="00AD4AC0"/>
    <w:rsid w:val="00AD5996"/>
    <w:rsid w:val="00AD65C4"/>
    <w:rsid w:val="00AD6FC3"/>
    <w:rsid w:val="00AD72DD"/>
    <w:rsid w:val="00AD76E9"/>
    <w:rsid w:val="00AE03C0"/>
    <w:rsid w:val="00AE1BE1"/>
    <w:rsid w:val="00AE2358"/>
    <w:rsid w:val="00AE2CDD"/>
    <w:rsid w:val="00AE2D85"/>
    <w:rsid w:val="00AE320E"/>
    <w:rsid w:val="00AE34B4"/>
    <w:rsid w:val="00AE415E"/>
    <w:rsid w:val="00AE4C40"/>
    <w:rsid w:val="00AE5C89"/>
    <w:rsid w:val="00AE5FA2"/>
    <w:rsid w:val="00AF0FBA"/>
    <w:rsid w:val="00AF14C8"/>
    <w:rsid w:val="00AF19B8"/>
    <w:rsid w:val="00AF1CB2"/>
    <w:rsid w:val="00AF2980"/>
    <w:rsid w:val="00AF3E35"/>
    <w:rsid w:val="00AF408A"/>
    <w:rsid w:val="00AF4F45"/>
    <w:rsid w:val="00AF5276"/>
    <w:rsid w:val="00AF59B7"/>
    <w:rsid w:val="00AF6571"/>
    <w:rsid w:val="00AF687C"/>
    <w:rsid w:val="00AF6978"/>
    <w:rsid w:val="00AF6E1B"/>
    <w:rsid w:val="00AF710C"/>
    <w:rsid w:val="00B0316C"/>
    <w:rsid w:val="00B03C77"/>
    <w:rsid w:val="00B04BE8"/>
    <w:rsid w:val="00B069F2"/>
    <w:rsid w:val="00B06B75"/>
    <w:rsid w:val="00B0754D"/>
    <w:rsid w:val="00B07DA7"/>
    <w:rsid w:val="00B11200"/>
    <w:rsid w:val="00B1236F"/>
    <w:rsid w:val="00B12862"/>
    <w:rsid w:val="00B14685"/>
    <w:rsid w:val="00B14BE1"/>
    <w:rsid w:val="00B15856"/>
    <w:rsid w:val="00B15864"/>
    <w:rsid w:val="00B163D2"/>
    <w:rsid w:val="00B16FE3"/>
    <w:rsid w:val="00B1740E"/>
    <w:rsid w:val="00B17807"/>
    <w:rsid w:val="00B17CD1"/>
    <w:rsid w:val="00B17D3F"/>
    <w:rsid w:val="00B2124B"/>
    <w:rsid w:val="00B23614"/>
    <w:rsid w:val="00B23EC6"/>
    <w:rsid w:val="00B27395"/>
    <w:rsid w:val="00B305AA"/>
    <w:rsid w:val="00B31046"/>
    <w:rsid w:val="00B3189F"/>
    <w:rsid w:val="00B322FA"/>
    <w:rsid w:val="00B32E42"/>
    <w:rsid w:val="00B33397"/>
    <w:rsid w:val="00B333E1"/>
    <w:rsid w:val="00B33A6C"/>
    <w:rsid w:val="00B3464C"/>
    <w:rsid w:val="00B346E7"/>
    <w:rsid w:val="00B358FA"/>
    <w:rsid w:val="00B35BD1"/>
    <w:rsid w:val="00B35C35"/>
    <w:rsid w:val="00B36245"/>
    <w:rsid w:val="00B36BAA"/>
    <w:rsid w:val="00B36BE9"/>
    <w:rsid w:val="00B3741D"/>
    <w:rsid w:val="00B37857"/>
    <w:rsid w:val="00B40374"/>
    <w:rsid w:val="00B40B52"/>
    <w:rsid w:val="00B40CFC"/>
    <w:rsid w:val="00B40DF4"/>
    <w:rsid w:val="00B41C02"/>
    <w:rsid w:val="00B4261A"/>
    <w:rsid w:val="00B42EC9"/>
    <w:rsid w:val="00B436D4"/>
    <w:rsid w:val="00B43BB8"/>
    <w:rsid w:val="00B4420E"/>
    <w:rsid w:val="00B46043"/>
    <w:rsid w:val="00B4671E"/>
    <w:rsid w:val="00B46EA5"/>
    <w:rsid w:val="00B47DEA"/>
    <w:rsid w:val="00B52161"/>
    <w:rsid w:val="00B5221C"/>
    <w:rsid w:val="00B522BF"/>
    <w:rsid w:val="00B54070"/>
    <w:rsid w:val="00B547FB"/>
    <w:rsid w:val="00B55233"/>
    <w:rsid w:val="00B55E16"/>
    <w:rsid w:val="00B56774"/>
    <w:rsid w:val="00B57AC5"/>
    <w:rsid w:val="00B601D0"/>
    <w:rsid w:val="00B605C8"/>
    <w:rsid w:val="00B61033"/>
    <w:rsid w:val="00B615B7"/>
    <w:rsid w:val="00B615C9"/>
    <w:rsid w:val="00B61F4B"/>
    <w:rsid w:val="00B61F8F"/>
    <w:rsid w:val="00B639B4"/>
    <w:rsid w:val="00B66A5B"/>
    <w:rsid w:val="00B676D2"/>
    <w:rsid w:val="00B67861"/>
    <w:rsid w:val="00B67F9A"/>
    <w:rsid w:val="00B7051D"/>
    <w:rsid w:val="00B72146"/>
    <w:rsid w:val="00B72472"/>
    <w:rsid w:val="00B72DE1"/>
    <w:rsid w:val="00B72E9C"/>
    <w:rsid w:val="00B72F85"/>
    <w:rsid w:val="00B73DEB"/>
    <w:rsid w:val="00B74503"/>
    <w:rsid w:val="00B74B87"/>
    <w:rsid w:val="00B75F16"/>
    <w:rsid w:val="00B75F83"/>
    <w:rsid w:val="00B805A2"/>
    <w:rsid w:val="00B8083C"/>
    <w:rsid w:val="00B81805"/>
    <w:rsid w:val="00B8235B"/>
    <w:rsid w:val="00B83078"/>
    <w:rsid w:val="00B838F0"/>
    <w:rsid w:val="00B83A4F"/>
    <w:rsid w:val="00B83E25"/>
    <w:rsid w:val="00B85A94"/>
    <w:rsid w:val="00B85CFB"/>
    <w:rsid w:val="00B87026"/>
    <w:rsid w:val="00B8791F"/>
    <w:rsid w:val="00B903B3"/>
    <w:rsid w:val="00B92FB7"/>
    <w:rsid w:val="00B93132"/>
    <w:rsid w:val="00B93B36"/>
    <w:rsid w:val="00B940FF"/>
    <w:rsid w:val="00B94664"/>
    <w:rsid w:val="00B94BEF"/>
    <w:rsid w:val="00B94C07"/>
    <w:rsid w:val="00B9550C"/>
    <w:rsid w:val="00B9630F"/>
    <w:rsid w:val="00B966C1"/>
    <w:rsid w:val="00B968E4"/>
    <w:rsid w:val="00B9723E"/>
    <w:rsid w:val="00B973B0"/>
    <w:rsid w:val="00B97D38"/>
    <w:rsid w:val="00BA0522"/>
    <w:rsid w:val="00BA142B"/>
    <w:rsid w:val="00BA18B2"/>
    <w:rsid w:val="00BA2928"/>
    <w:rsid w:val="00BA3103"/>
    <w:rsid w:val="00BA3F3F"/>
    <w:rsid w:val="00BA4007"/>
    <w:rsid w:val="00BA4A9A"/>
    <w:rsid w:val="00BA505E"/>
    <w:rsid w:val="00BA5501"/>
    <w:rsid w:val="00BA600C"/>
    <w:rsid w:val="00BA69CF"/>
    <w:rsid w:val="00BA6DA9"/>
    <w:rsid w:val="00BA7B7D"/>
    <w:rsid w:val="00BA7D5A"/>
    <w:rsid w:val="00BA7D61"/>
    <w:rsid w:val="00BB1B36"/>
    <w:rsid w:val="00BB26BC"/>
    <w:rsid w:val="00BB2F71"/>
    <w:rsid w:val="00BB346B"/>
    <w:rsid w:val="00BB396E"/>
    <w:rsid w:val="00BB3EA7"/>
    <w:rsid w:val="00BB67B2"/>
    <w:rsid w:val="00BB6ED7"/>
    <w:rsid w:val="00BB6FD0"/>
    <w:rsid w:val="00BC018B"/>
    <w:rsid w:val="00BC04FB"/>
    <w:rsid w:val="00BC20A0"/>
    <w:rsid w:val="00BC303A"/>
    <w:rsid w:val="00BC4E9D"/>
    <w:rsid w:val="00BC637A"/>
    <w:rsid w:val="00BC7CBD"/>
    <w:rsid w:val="00BD26E1"/>
    <w:rsid w:val="00BD2969"/>
    <w:rsid w:val="00BD2B33"/>
    <w:rsid w:val="00BD2D84"/>
    <w:rsid w:val="00BD2FAC"/>
    <w:rsid w:val="00BD5832"/>
    <w:rsid w:val="00BD5B1B"/>
    <w:rsid w:val="00BD709D"/>
    <w:rsid w:val="00BD754D"/>
    <w:rsid w:val="00BE2396"/>
    <w:rsid w:val="00BE2671"/>
    <w:rsid w:val="00BE27E4"/>
    <w:rsid w:val="00BE2E40"/>
    <w:rsid w:val="00BE3B03"/>
    <w:rsid w:val="00BE3F23"/>
    <w:rsid w:val="00BE457D"/>
    <w:rsid w:val="00BE46B0"/>
    <w:rsid w:val="00BE5021"/>
    <w:rsid w:val="00BE5099"/>
    <w:rsid w:val="00BE610F"/>
    <w:rsid w:val="00BE69C6"/>
    <w:rsid w:val="00BE7269"/>
    <w:rsid w:val="00BE7DD0"/>
    <w:rsid w:val="00BF0223"/>
    <w:rsid w:val="00BF10B8"/>
    <w:rsid w:val="00BF1413"/>
    <w:rsid w:val="00BF1981"/>
    <w:rsid w:val="00BF1C38"/>
    <w:rsid w:val="00BF1FFF"/>
    <w:rsid w:val="00BF27D2"/>
    <w:rsid w:val="00BF4514"/>
    <w:rsid w:val="00BF457C"/>
    <w:rsid w:val="00BF4C9D"/>
    <w:rsid w:val="00BF4EF0"/>
    <w:rsid w:val="00BF603A"/>
    <w:rsid w:val="00BF63A0"/>
    <w:rsid w:val="00BF6594"/>
    <w:rsid w:val="00BF6FEA"/>
    <w:rsid w:val="00BF7EE9"/>
    <w:rsid w:val="00BF7FAA"/>
    <w:rsid w:val="00C00FDD"/>
    <w:rsid w:val="00C029D9"/>
    <w:rsid w:val="00C035F8"/>
    <w:rsid w:val="00C04136"/>
    <w:rsid w:val="00C04FC4"/>
    <w:rsid w:val="00C05755"/>
    <w:rsid w:val="00C07A40"/>
    <w:rsid w:val="00C07A60"/>
    <w:rsid w:val="00C102C8"/>
    <w:rsid w:val="00C104D8"/>
    <w:rsid w:val="00C10650"/>
    <w:rsid w:val="00C109DA"/>
    <w:rsid w:val="00C10BF2"/>
    <w:rsid w:val="00C10FEC"/>
    <w:rsid w:val="00C112D4"/>
    <w:rsid w:val="00C1155E"/>
    <w:rsid w:val="00C117AD"/>
    <w:rsid w:val="00C121B1"/>
    <w:rsid w:val="00C138FE"/>
    <w:rsid w:val="00C13A8A"/>
    <w:rsid w:val="00C13DB0"/>
    <w:rsid w:val="00C14331"/>
    <w:rsid w:val="00C147C9"/>
    <w:rsid w:val="00C14C80"/>
    <w:rsid w:val="00C153BC"/>
    <w:rsid w:val="00C154DD"/>
    <w:rsid w:val="00C15804"/>
    <w:rsid w:val="00C16E23"/>
    <w:rsid w:val="00C207BF"/>
    <w:rsid w:val="00C2100E"/>
    <w:rsid w:val="00C210CD"/>
    <w:rsid w:val="00C21C85"/>
    <w:rsid w:val="00C22102"/>
    <w:rsid w:val="00C2372D"/>
    <w:rsid w:val="00C238AF"/>
    <w:rsid w:val="00C239A4"/>
    <w:rsid w:val="00C23C9D"/>
    <w:rsid w:val="00C2498F"/>
    <w:rsid w:val="00C25F94"/>
    <w:rsid w:val="00C261F1"/>
    <w:rsid w:val="00C266D6"/>
    <w:rsid w:val="00C26963"/>
    <w:rsid w:val="00C26C91"/>
    <w:rsid w:val="00C26D74"/>
    <w:rsid w:val="00C27F2D"/>
    <w:rsid w:val="00C3014F"/>
    <w:rsid w:val="00C30381"/>
    <w:rsid w:val="00C3130D"/>
    <w:rsid w:val="00C31E7D"/>
    <w:rsid w:val="00C32C78"/>
    <w:rsid w:val="00C32D06"/>
    <w:rsid w:val="00C33410"/>
    <w:rsid w:val="00C334EF"/>
    <w:rsid w:val="00C3485F"/>
    <w:rsid w:val="00C36669"/>
    <w:rsid w:val="00C3777B"/>
    <w:rsid w:val="00C40E9D"/>
    <w:rsid w:val="00C41C74"/>
    <w:rsid w:val="00C421C0"/>
    <w:rsid w:val="00C42D12"/>
    <w:rsid w:val="00C4304A"/>
    <w:rsid w:val="00C44074"/>
    <w:rsid w:val="00C444A3"/>
    <w:rsid w:val="00C44645"/>
    <w:rsid w:val="00C45F8E"/>
    <w:rsid w:val="00C464EC"/>
    <w:rsid w:val="00C466F3"/>
    <w:rsid w:val="00C46B72"/>
    <w:rsid w:val="00C47C40"/>
    <w:rsid w:val="00C47F80"/>
    <w:rsid w:val="00C47FE7"/>
    <w:rsid w:val="00C50742"/>
    <w:rsid w:val="00C50BAD"/>
    <w:rsid w:val="00C51AA0"/>
    <w:rsid w:val="00C5356C"/>
    <w:rsid w:val="00C53809"/>
    <w:rsid w:val="00C54DAE"/>
    <w:rsid w:val="00C55140"/>
    <w:rsid w:val="00C567E1"/>
    <w:rsid w:val="00C56924"/>
    <w:rsid w:val="00C5779D"/>
    <w:rsid w:val="00C57E8A"/>
    <w:rsid w:val="00C6193D"/>
    <w:rsid w:val="00C61BE4"/>
    <w:rsid w:val="00C62065"/>
    <w:rsid w:val="00C624F5"/>
    <w:rsid w:val="00C63CD5"/>
    <w:rsid w:val="00C64B36"/>
    <w:rsid w:val="00C64D70"/>
    <w:rsid w:val="00C6572F"/>
    <w:rsid w:val="00C70AC8"/>
    <w:rsid w:val="00C71151"/>
    <w:rsid w:val="00C730F5"/>
    <w:rsid w:val="00C753BB"/>
    <w:rsid w:val="00C7560B"/>
    <w:rsid w:val="00C75A02"/>
    <w:rsid w:val="00C77A55"/>
    <w:rsid w:val="00C80983"/>
    <w:rsid w:val="00C80A1E"/>
    <w:rsid w:val="00C8105F"/>
    <w:rsid w:val="00C81316"/>
    <w:rsid w:val="00C834F6"/>
    <w:rsid w:val="00C8390C"/>
    <w:rsid w:val="00C83C1E"/>
    <w:rsid w:val="00C84156"/>
    <w:rsid w:val="00C84F72"/>
    <w:rsid w:val="00C9021A"/>
    <w:rsid w:val="00C91934"/>
    <w:rsid w:val="00C919D1"/>
    <w:rsid w:val="00C91CFE"/>
    <w:rsid w:val="00C91D07"/>
    <w:rsid w:val="00C92360"/>
    <w:rsid w:val="00C92391"/>
    <w:rsid w:val="00C923D1"/>
    <w:rsid w:val="00C92AAC"/>
    <w:rsid w:val="00C937D2"/>
    <w:rsid w:val="00C93DDE"/>
    <w:rsid w:val="00C94ECC"/>
    <w:rsid w:val="00C95176"/>
    <w:rsid w:val="00C95C36"/>
    <w:rsid w:val="00C966BC"/>
    <w:rsid w:val="00C97890"/>
    <w:rsid w:val="00C97971"/>
    <w:rsid w:val="00CA082E"/>
    <w:rsid w:val="00CA12BF"/>
    <w:rsid w:val="00CA1502"/>
    <w:rsid w:val="00CA1FD0"/>
    <w:rsid w:val="00CA3200"/>
    <w:rsid w:val="00CA5018"/>
    <w:rsid w:val="00CA5371"/>
    <w:rsid w:val="00CA6E39"/>
    <w:rsid w:val="00CA76DC"/>
    <w:rsid w:val="00CA7C7E"/>
    <w:rsid w:val="00CB031E"/>
    <w:rsid w:val="00CB0A1D"/>
    <w:rsid w:val="00CB0AD3"/>
    <w:rsid w:val="00CB0E99"/>
    <w:rsid w:val="00CB15AF"/>
    <w:rsid w:val="00CB1761"/>
    <w:rsid w:val="00CB1E8B"/>
    <w:rsid w:val="00CB2B8C"/>
    <w:rsid w:val="00CB30A2"/>
    <w:rsid w:val="00CB3604"/>
    <w:rsid w:val="00CB3B40"/>
    <w:rsid w:val="00CB3B72"/>
    <w:rsid w:val="00CB4C9C"/>
    <w:rsid w:val="00CB5995"/>
    <w:rsid w:val="00CB5D6A"/>
    <w:rsid w:val="00CB7265"/>
    <w:rsid w:val="00CB7282"/>
    <w:rsid w:val="00CB74F6"/>
    <w:rsid w:val="00CC16DA"/>
    <w:rsid w:val="00CC23CA"/>
    <w:rsid w:val="00CC3277"/>
    <w:rsid w:val="00CC4C89"/>
    <w:rsid w:val="00CC571D"/>
    <w:rsid w:val="00CC70BB"/>
    <w:rsid w:val="00CC748D"/>
    <w:rsid w:val="00CC7845"/>
    <w:rsid w:val="00CC7874"/>
    <w:rsid w:val="00CD02C8"/>
    <w:rsid w:val="00CD0A31"/>
    <w:rsid w:val="00CD1182"/>
    <w:rsid w:val="00CD19C6"/>
    <w:rsid w:val="00CD24EA"/>
    <w:rsid w:val="00CD2E66"/>
    <w:rsid w:val="00CD3582"/>
    <w:rsid w:val="00CD3632"/>
    <w:rsid w:val="00CD3C05"/>
    <w:rsid w:val="00CD42A0"/>
    <w:rsid w:val="00CD449A"/>
    <w:rsid w:val="00CD51AF"/>
    <w:rsid w:val="00CD5353"/>
    <w:rsid w:val="00CD578F"/>
    <w:rsid w:val="00CD58F7"/>
    <w:rsid w:val="00CD595B"/>
    <w:rsid w:val="00CD5C70"/>
    <w:rsid w:val="00CD604C"/>
    <w:rsid w:val="00CD6C9E"/>
    <w:rsid w:val="00CD6EA9"/>
    <w:rsid w:val="00CE008E"/>
    <w:rsid w:val="00CE10A5"/>
    <w:rsid w:val="00CE2BC8"/>
    <w:rsid w:val="00CE3340"/>
    <w:rsid w:val="00CE3368"/>
    <w:rsid w:val="00CE3D51"/>
    <w:rsid w:val="00CE4105"/>
    <w:rsid w:val="00CE482D"/>
    <w:rsid w:val="00CE4CA7"/>
    <w:rsid w:val="00CE5A5A"/>
    <w:rsid w:val="00CE6A7B"/>
    <w:rsid w:val="00CF1100"/>
    <w:rsid w:val="00CF11C3"/>
    <w:rsid w:val="00CF120B"/>
    <w:rsid w:val="00CF1884"/>
    <w:rsid w:val="00CF2734"/>
    <w:rsid w:val="00CF3AD1"/>
    <w:rsid w:val="00CF3CB5"/>
    <w:rsid w:val="00CF4138"/>
    <w:rsid w:val="00CF62F3"/>
    <w:rsid w:val="00CF64C2"/>
    <w:rsid w:val="00CF78DE"/>
    <w:rsid w:val="00D0154A"/>
    <w:rsid w:val="00D01FB8"/>
    <w:rsid w:val="00D02323"/>
    <w:rsid w:val="00D0293E"/>
    <w:rsid w:val="00D03D5B"/>
    <w:rsid w:val="00D04180"/>
    <w:rsid w:val="00D04DDC"/>
    <w:rsid w:val="00D069BF"/>
    <w:rsid w:val="00D0725D"/>
    <w:rsid w:val="00D12F5E"/>
    <w:rsid w:val="00D13108"/>
    <w:rsid w:val="00D138BE"/>
    <w:rsid w:val="00D13BF2"/>
    <w:rsid w:val="00D13D95"/>
    <w:rsid w:val="00D14C3F"/>
    <w:rsid w:val="00D14F1C"/>
    <w:rsid w:val="00D16282"/>
    <w:rsid w:val="00D16A32"/>
    <w:rsid w:val="00D16D69"/>
    <w:rsid w:val="00D1734C"/>
    <w:rsid w:val="00D17A33"/>
    <w:rsid w:val="00D20320"/>
    <w:rsid w:val="00D2118B"/>
    <w:rsid w:val="00D2178F"/>
    <w:rsid w:val="00D23AED"/>
    <w:rsid w:val="00D24A9F"/>
    <w:rsid w:val="00D262F3"/>
    <w:rsid w:val="00D30343"/>
    <w:rsid w:val="00D3058A"/>
    <w:rsid w:val="00D30645"/>
    <w:rsid w:val="00D30753"/>
    <w:rsid w:val="00D316F8"/>
    <w:rsid w:val="00D322E8"/>
    <w:rsid w:val="00D32933"/>
    <w:rsid w:val="00D34063"/>
    <w:rsid w:val="00D366C0"/>
    <w:rsid w:val="00D371FC"/>
    <w:rsid w:val="00D37E3D"/>
    <w:rsid w:val="00D40007"/>
    <w:rsid w:val="00D40763"/>
    <w:rsid w:val="00D4186C"/>
    <w:rsid w:val="00D423FC"/>
    <w:rsid w:val="00D43C5B"/>
    <w:rsid w:val="00D44DF0"/>
    <w:rsid w:val="00D4693F"/>
    <w:rsid w:val="00D46F90"/>
    <w:rsid w:val="00D51541"/>
    <w:rsid w:val="00D515D1"/>
    <w:rsid w:val="00D5174B"/>
    <w:rsid w:val="00D52EEB"/>
    <w:rsid w:val="00D53554"/>
    <w:rsid w:val="00D54BAF"/>
    <w:rsid w:val="00D5659A"/>
    <w:rsid w:val="00D57230"/>
    <w:rsid w:val="00D575F2"/>
    <w:rsid w:val="00D605DC"/>
    <w:rsid w:val="00D60DF6"/>
    <w:rsid w:val="00D6103C"/>
    <w:rsid w:val="00D6155B"/>
    <w:rsid w:val="00D6158D"/>
    <w:rsid w:val="00D61955"/>
    <w:rsid w:val="00D61AAC"/>
    <w:rsid w:val="00D61D54"/>
    <w:rsid w:val="00D627F1"/>
    <w:rsid w:val="00D62B3A"/>
    <w:rsid w:val="00D64AB2"/>
    <w:rsid w:val="00D653C4"/>
    <w:rsid w:val="00D65A9A"/>
    <w:rsid w:val="00D66280"/>
    <w:rsid w:val="00D670DA"/>
    <w:rsid w:val="00D6785F"/>
    <w:rsid w:val="00D71A46"/>
    <w:rsid w:val="00D71B41"/>
    <w:rsid w:val="00D71F3A"/>
    <w:rsid w:val="00D72D8E"/>
    <w:rsid w:val="00D73A4A"/>
    <w:rsid w:val="00D74843"/>
    <w:rsid w:val="00D75100"/>
    <w:rsid w:val="00D769F9"/>
    <w:rsid w:val="00D7749D"/>
    <w:rsid w:val="00D80E6D"/>
    <w:rsid w:val="00D81F12"/>
    <w:rsid w:val="00D8236E"/>
    <w:rsid w:val="00D82FE9"/>
    <w:rsid w:val="00D830AB"/>
    <w:rsid w:val="00D83400"/>
    <w:rsid w:val="00D83D06"/>
    <w:rsid w:val="00D8552F"/>
    <w:rsid w:val="00D85AC3"/>
    <w:rsid w:val="00D8730E"/>
    <w:rsid w:val="00D874B2"/>
    <w:rsid w:val="00D901DC"/>
    <w:rsid w:val="00D9097D"/>
    <w:rsid w:val="00D934B1"/>
    <w:rsid w:val="00D95F3B"/>
    <w:rsid w:val="00D962D5"/>
    <w:rsid w:val="00D9677A"/>
    <w:rsid w:val="00D97080"/>
    <w:rsid w:val="00D97304"/>
    <w:rsid w:val="00D97F58"/>
    <w:rsid w:val="00DA0D70"/>
    <w:rsid w:val="00DA1295"/>
    <w:rsid w:val="00DA1A78"/>
    <w:rsid w:val="00DA3830"/>
    <w:rsid w:val="00DA3A22"/>
    <w:rsid w:val="00DA3AF7"/>
    <w:rsid w:val="00DA5D29"/>
    <w:rsid w:val="00DA622F"/>
    <w:rsid w:val="00DA6CED"/>
    <w:rsid w:val="00DA7293"/>
    <w:rsid w:val="00DA7484"/>
    <w:rsid w:val="00DA7F69"/>
    <w:rsid w:val="00DB04EB"/>
    <w:rsid w:val="00DB0561"/>
    <w:rsid w:val="00DB0CD9"/>
    <w:rsid w:val="00DB18C4"/>
    <w:rsid w:val="00DB1E8E"/>
    <w:rsid w:val="00DB20B5"/>
    <w:rsid w:val="00DB3147"/>
    <w:rsid w:val="00DB3197"/>
    <w:rsid w:val="00DB567B"/>
    <w:rsid w:val="00DB5D96"/>
    <w:rsid w:val="00DB5F24"/>
    <w:rsid w:val="00DB656B"/>
    <w:rsid w:val="00DB6FD8"/>
    <w:rsid w:val="00DB774D"/>
    <w:rsid w:val="00DC0788"/>
    <w:rsid w:val="00DC21E2"/>
    <w:rsid w:val="00DC2648"/>
    <w:rsid w:val="00DC4264"/>
    <w:rsid w:val="00DC4F64"/>
    <w:rsid w:val="00DC775F"/>
    <w:rsid w:val="00DC7BE2"/>
    <w:rsid w:val="00DD01D6"/>
    <w:rsid w:val="00DD04AB"/>
    <w:rsid w:val="00DD3458"/>
    <w:rsid w:val="00DD36EA"/>
    <w:rsid w:val="00DD39A0"/>
    <w:rsid w:val="00DD484C"/>
    <w:rsid w:val="00DD48F1"/>
    <w:rsid w:val="00DD4B38"/>
    <w:rsid w:val="00DD5B61"/>
    <w:rsid w:val="00DD63AE"/>
    <w:rsid w:val="00DD69DE"/>
    <w:rsid w:val="00DD6D5E"/>
    <w:rsid w:val="00DD6DFA"/>
    <w:rsid w:val="00DD6E88"/>
    <w:rsid w:val="00DD6F79"/>
    <w:rsid w:val="00DD7D05"/>
    <w:rsid w:val="00DE0107"/>
    <w:rsid w:val="00DE0383"/>
    <w:rsid w:val="00DE36ED"/>
    <w:rsid w:val="00DE37A3"/>
    <w:rsid w:val="00DE4A80"/>
    <w:rsid w:val="00DE5169"/>
    <w:rsid w:val="00DE5345"/>
    <w:rsid w:val="00DE5540"/>
    <w:rsid w:val="00DE570A"/>
    <w:rsid w:val="00DE5D35"/>
    <w:rsid w:val="00DE6645"/>
    <w:rsid w:val="00DF089C"/>
    <w:rsid w:val="00DF1E84"/>
    <w:rsid w:val="00DF3F40"/>
    <w:rsid w:val="00DF44D9"/>
    <w:rsid w:val="00DF4CC1"/>
    <w:rsid w:val="00DF565E"/>
    <w:rsid w:val="00DF5B3A"/>
    <w:rsid w:val="00DF5C6A"/>
    <w:rsid w:val="00DF5EB8"/>
    <w:rsid w:val="00DF6591"/>
    <w:rsid w:val="00DF6E0B"/>
    <w:rsid w:val="00DF7577"/>
    <w:rsid w:val="00DF7E36"/>
    <w:rsid w:val="00DF7E91"/>
    <w:rsid w:val="00E00842"/>
    <w:rsid w:val="00E00A7F"/>
    <w:rsid w:val="00E0114F"/>
    <w:rsid w:val="00E01D8D"/>
    <w:rsid w:val="00E0221D"/>
    <w:rsid w:val="00E02C4F"/>
    <w:rsid w:val="00E03D2E"/>
    <w:rsid w:val="00E0530C"/>
    <w:rsid w:val="00E069FB"/>
    <w:rsid w:val="00E07DD9"/>
    <w:rsid w:val="00E10D0F"/>
    <w:rsid w:val="00E1256C"/>
    <w:rsid w:val="00E128CF"/>
    <w:rsid w:val="00E12F34"/>
    <w:rsid w:val="00E132D4"/>
    <w:rsid w:val="00E13529"/>
    <w:rsid w:val="00E178C1"/>
    <w:rsid w:val="00E17DD4"/>
    <w:rsid w:val="00E21131"/>
    <w:rsid w:val="00E21891"/>
    <w:rsid w:val="00E22F87"/>
    <w:rsid w:val="00E23A36"/>
    <w:rsid w:val="00E248B5"/>
    <w:rsid w:val="00E24E53"/>
    <w:rsid w:val="00E2535A"/>
    <w:rsid w:val="00E26692"/>
    <w:rsid w:val="00E27F7A"/>
    <w:rsid w:val="00E304E9"/>
    <w:rsid w:val="00E30F2F"/>
    <w:rsid w:val="00E316E4"/>
    <w:rsid w:val="00E3229C"/>
    <w:rsid w:val="00E32C85"/>
    <w:rsid w:val="00E33733"/>
    <w:rsid w:val="00E3499A"/>
    <w:rsid w:val="00E3598C"/>
    <w:rsid w:val="00E35BFA"/>
    <w:rsid w:val="00E36711"/>
    <w:rsid w:val="00E373F1"/>
    <w:rsid w:val="00E37906"/>
    <w:rsid w:val="00E4129E"/>
    <w:rsid w:val="00E41701"/>
    <w:rsid w:val="00E43AD2"/>
    <w:rsid w:val="00E45D1E"/>
    <w:rsid w:val="00E463BC"/>
    <w:rsid w:val="00E4657D"/>
    <w:rsid w:val="00E50543"/>
    <w:rsid w:val="00E520C8"/>
    <w:rsid w:val="00E521DA"/>
    <w:rsid w:val="00E52ECD"/>
    <w:rsid w:val="00E5550E"/>
    <w:rsid w:val="00E556B2"/>
    <w:rsid w:val="00E566E0"/>
    <w:rsid w:val="00E60E90"/>
    <w:rsid w:val="00E60EE2"/>
    <w:rsid w:val="00E61E5D"/>
    <w:rsid w:val="00E62188"/>
    <w:rsid w:val="00E64C31"/>
    <w:rsid w:val="00E654FD"/>
    <w:rsid w:val="00E65B93"/>
    <w:rsid w:val="00E66D1B"/>
    <w:rsid w:val="00E6723B"/>
    <w:rsid w:val="00E67BF2"/>
    <w:rsid w:val="00E712B9"/>
    <w:rsid w:val="00E7164E"/>
    <w:rsid w:val="00E7192F"/>
    <w:rsid w:val="00E71A41"/>
    <w:rsid w:val="00E71DC7"/>
    <w:rsid w:val="00E72A63"/>
    <w:rsid w:val="00E738C6"/>
    <w:rsid w:val="00E74D6B"/>
    <w:rsid w:val="00E7769B"/>
    <w:rsid w:val="00E77C76"/>
    <w:rsid w:val="00E80528"/>
    <w:rsid w:val="00E81277"/>
    <w:rsid w:val="00E81C15"/>
    <w:rsid w:val="00E81DB3"/>
    <w:rsid w:val="00E825E8"/>
    <w:rsid w:val="00E84C25"/>
    <w:rsid w:val="00E84FA0"/>
    <w:rsid w:val="00E86264"/>
    <w:rsid w:val="00E90FB8"/>
    <w:rsid w:val="00E9211D"/>
    <w:rsid w:val="00E929EC"/>
    <w:rsid w:val="00E93B8B"/>
    <w:rsid w:val="00E93EFA"/>
    <w:rsid w:val="00E94981"/>
    <w:rsid w:val="00E94D90"/>
    <w:rsid w:val="00E9722A"/>
    <w:rsid w:val="00E976CE"/>
    <w:rsid w:val="00E97C05"/>
    <w:rsid w:val="00EA0207"/>
    <w:rsid w:val="00EA026A"/>
    <w:rsid w:val="00EA04FE"/>
    <w:rsid w:val="00EA077C"/>
    <w:rsid w:val="00EA0ADD"/>
    <w:rsid w:val="00EA0DC6"/>
    <w:rsid w:val="00EA1666"/>
    <w:rsid w:val="00EA27EF"/>
    <w:rsid w:val="00EA28D1"/>
    <w:rsid w:val="00EA2F5B"/>
    <w:rsid w:val="00EA3A81"/>
    <w:rsid w:val="00EA415F"/>
    <w:rsid w:val="00EA4772"/>
    <w:rsid w:val="00EA4A3A"/>
    <w:rsid w:val="00EA5C74"/>
    <w:rsid w:val="00EB0628"/>
    <w:rsid w:val="00EB1593"/>
    <w:rsid w:val="00EB16B4"/>
    <w:rsid w:val="00EB2AB9"/>
    <w:rsid w:val="00EB2FA8"/>
    <w:rsid w:val="00EB47E7"/>
    <w:rsid w:val="00EB4B49"/>
    <w:rsid w:val="00EB4CA3"/>
    <w:rsid w:val="00EB4D7C"/>
    <w:rsid w:val="00EB5007"/>
    <w:rsid w:val="00EB6092"/>
    <w:rsid w:val="00EB646F"/>
    <w:rsid w:val="00EC02B7"/>
    <w:rsid w:val="00EC1099"/>
    <w:rsid w:val="00EC1116"/>
    <w:rsid w:val="00EC14AF"/>
    <w:rsid w:val="00EC169E"/>
    <w:rsid w:val="00EC2A04"/>
    <w:rsid w:val="00EC51A0"/>
    <w:rsid w:val="00EC580A"/>
    <w:rsid w:val="00EC5979"/>
    <w:rsid w:val="00EC7B84"/>
    <w:rsid w:val="00ED04EF"/>
    <w:rsid w:val="00ED1599"/>
    <w:rsid w:val="00ED1B18"/>
    <w:rsid w:val="00ED25D1"/>
    <w:rsid w:val="00ED2D4E"/>
    <w:rsid w:val="00ED4CAE"/>
    <w:rsid w:val="00ED5516"/>
    <w:rsid w:val="00ED5ED4"/>
    <w:rsid w:val="00ED5F8C"/>
    <w:rsid w:val="00ED69B1"/>
    <w:rsid w:val="00ED7739"/>
    <w:rsid w:val="00ED7E56"/>
    <w:rsid w:val="00EE05C8"/>
    <w:rsid w:val="00EE26AB"/>
    <w:rsid w:val="00EE2BA0"/>
    <w:rsid w:val="00EE39AC"/>
    <w:rsid w:val="00EE3F08"/>
    <w:rsid w:val="00EE47A0"/>
    <w:rsid w:val="00EE499D"/>
    <w:rsid w:val="00EE70AB"/>
    <w:rsid w:val="00EE7612"/>
    <w:rsid w:val="00EE7649"/>
    <w:rsid w:val="00EE78A2"/>
    <w:rsid w:val="00EF0BD4"/>
    <w:rsid w:val="00EF21CB"/>
    <w:rsid w:val="00EF2732"/>
    <w:rsid w:val="00EF2CDD"/>
    <w:rsid w:val="00EF5569"/>
    <w:rsid w:val="00EF570B"/>
    <w:rsid w:val="00EF5BAF"/>
    <w:rsid w:val="00EF5D22"/>
    <w:rsid w:val="00EF73F4"/>
    <w:rsid w:val="00EF7D31"/>
    <w:rsid w:val="00F00576"/>
    <w:rsid w:val="00F018A8"/>
    <w:rsid w:val="00F01C1A"/>
    <w:rsid w:val="00F01EA6"/>
    <w:rsid w:val="00F02FC7"/>
    <w:rsid w:val="00F03B6A"/>
    <w:rsid w:val="00F0461F"/>
    <w:rsid w:val="00F055BF"/>
    <w:rsid w:val="00F05709"/>
    <w:rsid w:val="00F05AE4"/>
    <w:rsid w:val="00F05FDA"/>
    <w:rsid w:val="00F103E9"/>
    <w:rsid w:val="00F12F2E"/>
    <w:rsid w:val="00F131B6"/>
    <w:rsid w:val="00F13C8B"/>
    <w:rsid w:val="00F142D7"/>
    <w:rsid w:val="00F152D7"/>
    <w:rsid w:val="00F158E9"/>
    <w:rsid w:val="00F16EF9"/>
    <w:rsid w:val="00F17413"/>
    <w:rsid w:val="00F17435"/>
    <w:rsid w:val="00F17761"/>
    <w:rsid w:val="00F17C51"/>
    <w:rsid w:val="00F17C77"/>
    <w:rsid w:val="00F211C3"/>
    <w:rsid w:val="00F21549"/>
    <w:rsid w:val="00F22BF1"/>
    <w:rsid w:val="00F2351E"/>
    <w:rsid w:val="00F245DC"/>
    <w:rsid w:val="00F2466E"/>
    <w:rsid w:val="00F24700"/>
    <w:rsid w:val="00F24CEB"/>
    <w:rsid w:val="00F27F51"/>
    <w:rsid w:val="00F303EE"/>
    <w:rsid w:val="00F307AD"/>
    <w:rsid w:val="00F3114B"/>
    <w:rsid w:val="00F31479"/>
    <w:rsid w:val="00F31F61"/>
    <w:rsid w:val="00F332CB"/>
    <w:rsid w:val="00F33521"/>
    <w:rsid w:val="00F34921"/>
    <w:rsid w:val="00F34C4F"/>
    <w:rsid w:val="00F35629"/>
    <w:rsid w:val="00F35B37"/>
    <w:rsid w:val="00F35EE3"/>
    <w:rsid w:val="00F3695D"/>
    <w:rsid w:val="00F36C92"/>
    <w:rsid w:val="00F37136"/>
    <w:rsid w:val="00F37169"/>
    <w:rsid w:val="00F37685"/>
    <w:rsid w:val="00F40653"/>
    <w:rsid w:val="00F40B5D"/>
    <w:rsid w:val="00F41254"/>
    <w:rsid w:val="00F4168B"/>
    <w:rsid w:val="00F42427"/>
    <w:rsid w:val="00F42885"/>
    <w:rsid w:val="00F43542"/>
    <w:rsid w:val="00F44571"/>
    <w:rsid w:val="00F4677E"/>
    <w:rsid w:val="00F50108"/>
    <w:rsid w:val="00F504D6"/>
    <w:rsid w:val="00F5077B"/>
    <w:rsid w:val="00F51219"/>
    <w:rsid w:val="00F52F5F"/>
    <w:rsid w:val="00F53217"/>
    <w:rsid w:val="00F541A4"/>
    <w:rsid w:val="00F56EF1"/>
    <w:rsid w:val="00F577E0"/>
    <w:rsid w:val="00F60F11"/>
    <w:rsid w:val="00F6218D"/>
    <w:rsid w:val="00F62F6A"/>
    <w:rsid w:val="00F647FD"/>
    <w:rsid w:val="00F65A92"/>
    <w:rsid w:val="00F67892"/>
    <w:rsid w:val="00F71609"/>
    <w:rsid w:val="00F72613"/>
    <w:rsid w:val="00F7305D"/>
    <w:rsid w:val="00F75101"/>
    <w:rsid w:val="00F75C6B"/>
    <w:rsid w:val="00F764B3"/>
    <w:rsid w:val="00F81B38"/>
    <w:rsid w:val="00F82000"/>
    <w:rsid w:val="00F82025"/>
    <w:rsid w:val="00F8287D"/>
    <w:rsid w:val="00F842BE"/>
    <w:rsid w:val="00F84ABD"/>
    <w:rsid w:val="00F86B0D"/>
    <w:rsid w:val="00F87249"/>
    <w:rsid w:val="00F87D4A"/>
    <w:rsid w:val="00F902E7"/>
    <w:rsid w:val="00F90E48"/>
    <w:rsid w:val="00F90F7E"/>
    <w:rsid w:val="00F91A26"/>
    <w:rsid w:val="00F93092"/>
    <w:rsid w:val="00F93CB7"/>
    <w:rsid w:val="00F940A5"/>
    <w:rsid w:val="00F9542E"/>
    <w:rsid w:val="00F95ACD"/>
    <w:rsid w:val="00F965F5"/>
    <w:rsid w:val="00F96B1C"/>
    <w:rsid w:val="00F979AA"/>
    <w:rsid w:val="00F97E1E"/>
    <w:rsid w:val="00FA0451"/>
    <w:rsid w:val="00FA081F"/>
    <w:rsid w:val="00FA0DED"/>
    <w:rsid w:val="00FA11E2"/>
    <w:rsid w:val="00FA20A6"/>
    <w:rsid w:val="00FA2363"/>
    <w:rsid w:val="00FA4598"/>
    <w:rsid w:val="00FA4FD7"/>
    <w:rsid w:val="00FA50FF"/>
    <w:rsid w:val="00FA547C"/>
    <w:rsid w:val="00FA548D"/>
    <w:rsid w:val="00FA6F0C"/>
    <w:rsid w:val="00FA7BF0"/>
    <w:rsid w:val="00FB0032"/>
    <w:rsid w:val="00FB0F26"/>
    <w:rsid w:val="00FB2EED"/>
    <w:rsid w:val="00FB3638"/>
    <w:rsid w:val="00FB363E"/>
    <w:rsid w:val="00FB4399"/>
    <w:rsid w:val="00FB502F"/>
    <w:rsid w:val="00FB68F7"/>
    <w:rsid w:val="00FB71A5"/>
    <w:rsid w:val="00FC0A70"/>
    <w:rsid w:val="00FC0C63"/>
    <w:rsid w:val="00FC2EE2"/>
    <w:rsid w:val="00FC3027"/>
    <w:rsid w:val="00FC4662"/>
    <w:rsid w:val="00FC4937"/>
    <w:rsid w:val="00FC4BA2"/>
    <w:rsid w:val="00FC4BF2"/>
    <w:rsid w:val="00FC6C79"/>
    <w:rsid w:val="00FC6CB2"/>
    <w:rsid w:val="00FD0BFB"/>
    <w:rsid w:val="00FD1C8C"/>
    <w:rsid w:val="00FD286E"/>
    <w:rsid w:val="00FD47CD"/>
    <w:rsid w:val="00FD517B"/>
    <w:rsid w:val="00FD539B"/>
    <w:rsid w:val="00FD554C"/>
    <w:rsid w:val="00FD634D"/>
    <w:rsid w:val="00FD63FE"/>
    <w:rsid w:val="00FD650B"/>
    <w:rsid w:val="00FD7360"/>
    <w:rsid w:val="00FD7CD1"/>
    <w:rsid w:val="00FE01A8"/>
    <w:rsid w:val="00FE1CEE"/>
    <w:rsid w:val="00FE2509"/>
    <w:rsid w:val="00FE2AAA"/>
    <w:rsid w:val="00FE2F78"/>
    <w:rsid w:val="00FE3B84"/>
    <w:rsid w:val="00FE4040"/>
    <w:rsid w:val="00FE5672"/>
    <w:rsid w:val="00FE570A"/>
    <w:rsid w:val="00FE592D"/>
    <w:rsid w:val="00FE71A4"/>
    <w:rsid w:val="00FF0846"/>
    <w:rsid w:val="00FF1277"/>
    <w:rsid w:val="00FF1DBC"/>
    <w:rsid w:val="00FF30B1"/>
    <w:rsid w:val="00FF3944"/>
    <w:rsid w:val="00FF63DD"/>
    <w:rsid w:val="00FF6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372194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12168"/>
    <w:rPr>
      <w:rFonts w:ascii="宋体" w:hAnsi="宋体" w:cs="宋体"/>
      <w:sz w:val="24"/>
      <w:szCs w:val="24"/>
    </w:rPr>
  </w:style>
  <w:style w:type="paragraph" w:styleId="1">
    <w:name w:val="heading 1"/>
    <w:basedOn w:val="a"/>
    <w:next w:val="a"/>
    <w:link w:val="10"/>
    <w:qFormat/>
    <w:rsid w:val="007E4C67"/>
    <w:pPr>
      <w:keepNext/>
      <w:keepLines/>
      <w:widowControl w:val="0"/>
      <w:spacing w:before="340" w:after="330" w:line="578" w:lineRule="auto"/>
      <w:jc w:val="both"/>
      <w:outlineLvl w:val="0"/>
    </w:pPr>
    <w:rPr>
      <w:rFonts w:ascii="Times New Roman" w:eastAsia="黑体" w:hAnsi="Times New Roman" w:cs="Times New Roman"/>
      <w:b/>
      <w:bCs/>
      <w:kern w:val="44"/>
      <w:sz w:val="32"/>
      <w:szCs w:val="44"/>
    </w:rPr>
  </w:style>
  <w:style w:type="paragraph" w:styleId="2">
    <w:name w:val="heading 2"/>
    <w:basedOn w:val="a"/>
    <w:next w:val="a"/>
    <w:link w:val="20"/>
    <w:uiPriority w:val="9"/>
    <w:unhideWhenUsed/>
    <w:qFormat/>
    <w:rsid w:val="009C37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widowControl w:val="0"/>
      <w:spacing w:before="260" w:after="260" w:line="416" w:lineRule="auto"/>
      <w:jc w:val="both"/>
      <w:outlineLvl w:val="2"/>
    </w:pPr>
    <w:rPr>
      <w:rFonts w:ascii="Times New Roman" w:hAnsi="Times New Roman" w:cs="Times New Roman"/>
      <w:b/>
      <w:bCs/>
      <w:kern w:val="2"/>
      <w:sz w:val="32"/>
      <w:szCs w:val="32"/>
    </w:rPr>
  </w:style>
  <w:style w:type="paragraph" w:styleId="4">
    <w:name w:val="heading 4"/>
    <w:basedOn w:val="a"/>
    <w:next w:val="a"/>
    <w:link w:val="40"/>
    <w:uiPriority w:val="9"/>
    <w:unhideWhenUsed/>
    <w:qFormat/>
    <w:rsid w:val="007458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DF7E36"/>
    <w:pPr>
      <w:widowControl w:val="0"/>
      <w:tabs>
        <w:tab w:val="right" w:leader="dot" w:pos="8834"/>
      </w:tabs>
      <w:adjustRightInd w:val="0"/>
      <w:snapToGrid w:val="0"/>
      <w:spacing w:line="360" w:lineRule="auto"/>
      <w:ind w:left="210" w:firstLineChars="360" w:firstLine="867"/>
      <w:jc w:val="both"/>
    </w:pPr>
    <w:rPr>
      <w:rFonts w:cs="Times New Roman"/>
      <w:noProof/>
      <w:kern w:val="2"/>
    </w:rPr>
  </w:style>
  <w:style w:type="paragraph" w:styleId="TOC1">
    <w:name w:val="toc 1"/>
    <w:basedOn w:val="a"/>
    <w:next w:val="a"/>
    <w:uiPriority w:val="39"/>
    <w:rsid w:val="00DD63AE"/>
    <w:pPr>
      <w:widowControl w:val="0"/>
      <w:spacing w:line="300" w:lineRule="auto"/>
    </w:pPr>
    <w:rPr>
      <w:rFonts w:ascii="Times New Roman" w:hAnsi="Times New Roman" w:cs="Arial"/>
      <w:bCs/>
      <w:kern w:val="2"/>
    </w:rPr>
  </w:style>
  <w:style w:type="paragraph" w:styleId="TOC2">
    <w:name w:val="toc 2"/>
    <w:basedOn w:val="a"/>
    <w:next w:val="a"/>
    <w:autoRedefine/>
    <w:uiPriority w:val="39"/>
    <w:rsid w:val="008B7E27"/>
    <w:pPr>
      <w:widowControl w:val="0"/>
      <w:tabs>
        <w:tab w:val="right" w:leader="dot" w:pos="8834"/>
      </w:tabs>
      <w:ind w:firstLineChars="200" w:firstLine="482"/>
      <w:jc w:val="both"/>
    </w:pPr>
    <w:rPr>
      <w:rFonts w:cs="Times New Roman"/>
      <w:b/>
      <w:bCs/>
      <w:noProof/>
      <w:kern w:val="2"/>
    </w:rPr>
  </w:style>
  <w:style w:type="paragraph" w:styleId="TOC4">
    <w:name w:val="toc 4"/>
    <w:basedOn w:val="a"/>
    <w:next w:val="a"/>
    <w:autoRedefine/>
    <w:semiHidden/>
    <w:rsid w:val="00A839E4"/>
    <w:pPr>
      <w:widowControl w:val="0"/>
      <w:ind w:left="420"/>
    </w:pPr>
    <w:rPr>
      <w:rFonts w:ascii="Times New Roman" w:hAnsi="Times New Roman" w:cs="Times New Roman"/>
      <w:kern w:val="2"/>
      <w:sz w:val="20"/>
      <w:szCs w:val="20"/>
    </w:rPr>
  </w:style>
  <w:style w:type="paragraph" w:styleId="a5">
    <w:name w:val="header"/>
    <w:basedOn w:val="a"/>
    <w:link w:val="a6"/>
    <w:uiPriority w:val="99"/>
    <w:rsid w:val="001519AF"/>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7">
    <w:name w:val="footer"/>
    <w:basedOn w:val="a"/>
    <w:link w:val="a8"/>
    <w:uiPriority w:val="99"/>
    <w:rsid w:val="001519AF"/>
    <w:pPr>
      <w:widowControl w:val="0"/>
      <w:tabs>
        <w:tab w:val="center" w:pos="4153"/>
        <w:tab w:val="right" w:pos="8306"/>
      </w:tabs>
      <w:snapToGrid w:val="0"/>
    </w:pPr>
    <w:rPr>
      <w:rFonts w:ascii="Times New Roman" w:hAnsi="Times New Roman" w:cs="Times New Roman"/>
      <w:kern w:val="2"/>
      <w:sz w:val="18"/>
      <w:szCs w:val="18"/>
    </w:rPr>
  </w:style>
  <w:style w:type="character" w:styleId="a9">
    <w:name w:val="page number"/>
    <w:basedOn w:val="a0"/>
    <w:rsid w:val="001519AF"/>
  </w:style>
  <w:style w:type="paragraph" w:styleId="aa">
    <w:name w:val="Body Text"/>
    <w:basedOn w:val="a"/>
    <w:rsid w:val="00FB4399"/>
    <w:pPr>
      <w:widowControl w:val="0"/>
      <w:spacing w:line="440" w:lineRule="exact"/>
    </w:pPr>
    <w:rPr>
      <w:rFonts w:ascii="Times New Roman" w:hAnsi="Times New Roman" w:cs="Times New Roman"/>
      <w:kern w:val="2"/>
    </w:rPr>
  </w:style>
  <w:style w:type="paragraph" w:styleId="ab">
    <w:name w:val="Body Text Indent"/>
    <w:basedOn w:val="a"/>
    <w:rsid w:val="00FB4399"/>
    <w:pPr>
      <w:widowControl w:val="0"/>
      <w:spacing w:line="520" w:lineRule="exact"/>
      <w:ind w:firstLineChars="200" w:firstLine="480"/>
      <w:jc w:val="both"/>
    </w:pPr>
    <w:rPr>
      <w:rFonts w:cs="Times New Roman"/>
      <w:kern w:val="2"/>
    </w:rPr>
  </w:style>
  <w:style w:type="paragraph" w:styleId="ac">
    <w:name w:val="Document Map"/>
    <w:basedOn w:val="a"/>
    <w:semiHidden/>
    <w:rsid w:val="003E7F80"/>
    <w:pPr>
      <w:widowControl w:val="0"/>
      <w:shd w:val="clear" w:color="auto" w:fill="000080"/>
      <w:jc w:val="both"/>
    </w:pPr>
    <w:rPr>
      <w:rFonts w:ascii="Times New Roman" w:hAnsi="Times New Roman" w:cs="Times New Roman"/>
      <w:kern w:val="2"/>
      <w:sz w:val="21"/>
    </w:r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widowControl w:val="0"/>
      <w:spacing w:line="440" w:lineRule="exact"/>
      <w:ind w:firstLineChars="200" w:firstLine="480"/>
      <w:jc w:val="both"/>
    </w:pPr>
    <w:rPr>
      <w:rFonts w:ascii="Times New Roman" w:hAnsi="Times New Roman" w:cs="Times New Roman"/>
      <w:kern w:val="2"/>
    </w:rPr>
  </w:style>
  <w:style w:type="paragraph" w:customStyle="1" w:styleId="12">
    <w:name w:val="1图标表格的"/>
    <w:basedOn w:val="a"/>
    <w:rsid w:val="004225A3"/>
    <w:pPr>
      <w:widowControl w:val="0"/>
      <w:spacing w:beforeLines="50" w:before="156" w:afterLines="50" w:after="156"/>
      <w:jc w:val="center"/>
    </w:pPr>
    <w:rPr>
      <w:rFonts w:ascii="Times New Roman" w:hAnsi="Times New Roman" w:cs="Times New Roman"/>
      <w:kern w:val="2"/>
      <w:sz w:val="21"/>
      <w:szCs w:val="21"/>
    </w:rPr>
  </w:style>
  <w:style w:type="paragraph" w:styleId="TOC5">
    <w:name w:val="toc 5"/>
    <w:basedOn w:val="a"/>
    <w:next w:val="a"/>
    <w:autoRedefine/>
    <w:semiHidden/>
    <w:rsid w:val="00FC0C63"/>
    <w:pPr>
      <w:widowControl w:val="0"/>
      <w:ind w:left="630"/>
    </w:pPr>
    <w:rPr>
      <w:rFonts w:ascii="Times New Roman" w:hAnsi="Times New Roman" w:cs="Times New Roman"/>
      <w:kern w:val="2"/>
      <w:sz w:val="20"/>
      <w:szCs w:val="20"/>
    </w:rPr>
  </w:style>
  <w:style w:type="paragraph" w:styleId="21">
    <w:name w:val="Body Text Indent 2"/>
    <w:basedOn w:val="a"/>
    <w:rsid w:val="0058388B"/>
    <w:pPr>
      <w:widowControl w:val="0"/>
      <w:spacing w:after="120" w:line="480" w:lineRule="auto"/>
      <w:ind w:leftChars="200" w:left="420" w:firstLineChars="200" w:firstLine="200"/>
      <w:jc w:val="both"/>
    </w:pPr>
    <w:rPr>
      <w:rFonts w:ascii="Times New Roman" w:hAnsi="Times New Roman" w:cs="Times New Roman"/>
      <w:kern w:val="2"/>
    </w:rPr>
  </w:style>
  <w:style w:type="paragraph" w:styleId="TOC6">
    <w:name w:val="toc 6"/>
    <w:basedOn w:val="a"/>
    <w:next w:val="a"/>
    <w:autoRedefine/>
    <w:semiHidden/>
    <w:rsid w:val="00FC0C63"/>
    <w:pPr>
      <w:widowControl w:val="0"/>
      <w:ind w:left="840"/>
    </w:pPr>
    <w:rPr>
      <w:rFonts w:ascii="Times New Roman" w:hAnsi="Times New Roman" w:cs="Times New Roman"/>
      <w:kern w:val="2"/>
      <w:sz w:val="20"/>
      <w:szCs w:val="20"/>
    </w:rPr>
  </w:style>
  <w:style w:type="paragraph" w:styleId="TOC7">
    <w:name w:val="toc 7"/>
    <w:basedOn w:val="a"/>
    <w:next w:val="a"/>
    <w:autoRedefine/>
    <w:semiHidden/>
    <w:rsid w:val="00FC0C63"/>
    <w:pPr>
      <w:widowControl w:val="0"/>
      <w:ind w:left="1050"/>
    </w:pPr>
    <w:rPr>
      <w:rFonts w:ascii="Times New Roman" w:hAnsi="Times New Roman" w:cs="Times New Roman"/>
      <w:kern w:val="2"/>
      <w:sz w:val="20"/>
      <w:szCs w:val="20"/>
    </w:rPr>
  </w:style>
  <w:style w:type="paragraph" w:styleId="TOC8">
    <w:name w:val="toc 8"/>
    <w:basedOn w:val="a"/>
    <w:next w:val="a"/>
    <w:autoRedefine/>
    <w:semiHidden/>
    <w:rsid w:val="00FC0C63"/>
    <w:pPr>
      <w:widowControl w:val="0"/>
      <w:ind w:left="1260"/>
    </w:pPr>
    <w:rPr>
      <w:rFonts w:ascii="Times New Roman" w:hAnsi="Times New Roman" w:cs="Times New Roman"/>
      <w:kern w:val="2"/>
      <w:sz w:val="20"/>
      <w:szCs w:val="20"/>
    </w:rPr>
  </w:style>
  <w:style w:type="paragraph" w:styleId="TOC9">
    <w:name w:val="toc 9"/>
    <w:basedOn w:val="a"/>
    <w:next w:val="a"/>
    <w:autoRedefine/>
    <w:semiHidden/>
    <w:rsid w:val="00FC0C63"/>
    <w:pPr>
      <w:widowControl w:val="0"/>
      <w:ind w:left="1470"/>
    </w:pPr>
    <w:rPr>
      <w:rFonts w:ascii="Times New Roman" w:hAnsi="Times New Roman" w:cs="Times New Roman"/>
      <w:kern w:val="2"/>
      <w:sz w:val="20"/>
      <w:szCs w:val="20"/>
    </w:rPr>
  </w:style>
  <w:style w:type="paragraph" w:styleId="ad">
    <w:name w:val="Normal Indent"/>
    <w:basedOn w:val="a"/>
    <w:rsid w:val="00706C7D"/>
    <w:pPr>
      <w:widowControl w:val="0"/>
      <w:adjustRightInd w:val="0"/>
      <w:spacing w:line="360" w:lineRule="auto"/>
      <w:ind w:firstLineChars="200" w:firstLine="420"/>
      <w:textAlignment w:val="baseline"/>
    </w:pPr>
    <w:rPr>
      <w:rFonts w:ascii="Times New Roman" w:hAnsi="Times New Roman" w:cs="Times New Roman"/>
      <w:szCs w:val="20"/>
    </w:rPr>
  </w:style>
  <w:style w:type="paragraph" w:styleId="ae">
    <w:name w:val="Balloon Text"/>
    <w:basedOn w:val="a"/>
    <w:semiHidden/>
    <w:rsid w:val="00ED5516"/>
    <w:pPr>
      <w:widowControl w:val="0"/>
      <w:jc w:val="both"/>
    </w:pPr>
    <w:rPr>
      <w:rFonts w:ascii="Times New Roman" w:hAnsi="Times New Roman" w:cs="Times New Roman"/>
      <w:kern w:val="2"/>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qFormat/>
    <w:rsid w:val="007E4C67"/>
    <w:rPr>
      <w:rFonts w:eastAsia="黑体"/>
      <w:b/>
      <w:bCs/>
      <w:kern w:val="44"/>
      <w:sz w:val="32"/>
      <w:szCs w:val="44"/>
    </w:rPr>
  </w:style>
  <w:style w:type="paragraph" w:customStyle="1" w:styleId="22">
    <w:name w:val="标题2"/>
    <w:basedOn w:val="3"/>
    <w:link w:val="2Char"/>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a"/>
    <w:link w:val="3Char"/>
    <w:qFormat/>
    <w:rsid w:val="005261FB"/>
    <w:pPr>
      <w:widowControl w:val="0"/>
      <w:spacing w:line="640" w:lineRule="exact"/>
      <w:jc w:val="both"/>
    </w:pPr>
    <w:rPr>
      <w:rFonts w:cs="Times New Roman"/>
      <w:b/>
      <w:kern w:val="2"/>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qFormat/>
    <w:rsid w:val="00C104D8"/>
    <w:rPr>
      <w:b/>
      <w:bCs/>
      <w:kern w:val="2"/>
      <w:sz w:val="32"/>
      <w:szCs w:val="32"/>
    </w:rPr>
  </w:style>
  <w:style w:type="character" w:customStyle="1" w:styleId="2Char">
    <w:name w:val="标题2 Char"/>
    <w:basedOn w:val="30"/>
    <w:link w:val="22"/>
    <w:qFormat/>
    <w:rsid w:val="00C104D8"/>
    <w:rPr>
      <w:rFonts w:ascii="黑体" w:eastAsia="黑体" w:hAnsi="黑体"/>
      <w:b/>
      <w:bCs/>
      <w:kern w:val="2"/>
      <w:sz w:val="28"/>
      <w:szCs w:val="28"/>
    </w:rPr>
  </w:style>
  <w:style w:type="character" w:customStyle="1" w:styleId="3Char">
    <w:name w:val="标题3 Char"/>
    <w:basedOn w:val="a0"/>
    <w:link w:val="32"/>
    <w:rsid w:val="005261FB"/>
    <w:rPr>
      <w:rFonts w:ascii="宋体" w:hAnsi="宋体"/>
      <w:b/>
      <w:kern w:val="2"/>
      <w:sz w:val="24"/>
      <w:szCs w:val="24"/>
    </w:rPr>
  </w:style>
  <w:style w:type="paragraph" w:styleId="af0">
    <w:name w:val="List Paragraph"/>
    <w:basedOn w:val="a"/>
    <w:uiPriority w:val="34"/>
    <w:qFormat/>
    <w:rsid w:val="002C3067"/>
    <w:pPr>
      <w:widowControl w:val="0"/>
      <w:ind w:firstLineChars="200" w:firstLine="420"/>
      <w:jc w:val="both"/>
    </w:pPr>
    <w:rPr>
      <w:rFonts w:ascii="Times New Roman" w:hAnsi="Times New Roman" w:cs="Times New Roman"/>
      <w:kern w:val="2"/>
      <w:sz w:val="21"/>
    </w:rPr>
  </w:style>
  <w:style w:type="character" w:customStyle="1" w:styleId="20">
    <w:name w:val="标题 2 字符"/>
    <w:basedOn w:val="a0"/>
    <w:link w:val="2"/>
    <w:uiPriority w:val="9"/>
    <w:qFormat/>
    <w:rsid w:val="009C3792"/>
    <w:rPr>
      <w:rFonts w:asciiTheme="majorHAnsi" w:eastAsiaTheme="majorEastAsia" w:hAnsiTheme="majorHAnsi" w:cstheme="majorBidi"/>
      <w:b/>
      <w:bCs/>
      <w:sz w:val="32"/>
      <w:szCs w:val="32"/>
    </w:rPr>
  </w:style>
  <w:style w:type="character" w:customStyle="1" w:styleId="40">
    <w:name w:val="标题 4 字符"/>
    <w:basedOn w:val="a0"/>
    <w:link w:val="4"/>
    <w:uiPriority w:val="9"/>
    <w:rsid w:val="007458DC"/>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2C4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2C470E"/>
    <w:rPr>
      <w:rFonts w:ascii="宋体" w:hAnsi="宋体" w:cs="宋体"/>
      <w:sz w:val="24"/>
      <w:szCs w:val="24"/>
    </w:rPr>
  </w:style>
  <w:style w:type="paragraph" w:styleId="af1">
    <w:name w:val="Normal (Web)"/>
    <w:basedOn w:val="a"/>
    <w:uiPriority w:val="99"/>
    <w:unhideWhenUsed/>
    <w:rsid w:val="00525AC7"/>
    <w:pPr>
      <w:spacing w:before="100" w:beforeAutospacing="1" w:after="100" w:afterAutospacing="1"/>
    </w:pPr>
  </w:style>
  <w:style w:type="paragraph" w:customStyle="1" w:styleId="alt">
    <w:name w:val="alt"/>
    <w:basedOn w:val="a"/>
    <w:rsid w:val="00CB5D6A"/>
    <w:pPr>
      <w:spacing w:before="100" w:beforeAutospacing="1" w:after="100" w:afterAutospacing="1"/>
    </w:pPr>
  </w:style>
  <w:style w:type="character" w:customStyle="1" w:styleId="keyword">
    <w:name w:val="keyword"/>
    <w:basedOn w:val="a0"/>
    <w:rsid w:val="00CB5D6A"/>
  </w:style>
  <w:style w:type="character" w:customStyle="1" w:styleId="string">
    <w:name w:val="string"/>
    <w:basedOn w:val="a0"/>
    <w:rsid w:val="00CB5D6A"/>
  </w:style>
  <w:style w:type="character" w:customStyle="1" w:styleId="number">
    <w:name w:val="number"/>
    <w:basedOn w:val="a0"/>
    <w:rsid w:val="00CB5D6A"/>
  </w:style>
  <w:style w:type="character" w:styleId="af2">
    <w:name w:val="Placeholder Text"/>
    <w:basedOn w:val="a0"/>
    <w:uiPriority w:val="99"/>
    <w:semiHidden/>
    <w:rsid w:val="00EF7D31"/>
    <w:rPr>
      <w:color w:val="808080"/>
    </w:rPr>
  </w:style>
  <w:style w:type="paragraph" w:styleId="af3">
    <w:name w:val="Revision"/>
    <w:hidden/>
    <w:uiPriority w:val="99"/>
    <w:semiHidden/>
    <w:rsid w:val="00801E54"/>
    <w:rPr>
      <w:rFonts w:ascii="宋体" w:hAnsi="宋体" w:cs="宋体"/>
      <w:sz w:val="24"/>
      <w:szCs w:val="24"/>
    </w:rPr>
  </w:style>
  <w:style w:type="character" w:styleId="HTML1">
    <w:name w:val="HTML Code"/>
    <w:basedOn w:val="a0"/>
    <w:uiPriority w:val="99"/>
    <w:semiHidden/>
    <w:unhideWhenUsed/>
    <w:rsid w:val="00EF5569"/>
    <w:rPr>
      <w:rFonts w:ascii="宋体" w:eastAsia="宋体" w:hAnsi="宋体" w:cs="宋体"/>
      <w:sz w:val="24"/>
      <w:szCs w:val="24"/>
    </w:rPr>
  </w:style>
  <w:style w:type="character" w:styleId="af4">
    <w:name w:val="Unresolved Mention"/>
    <w:basedOn w:val="a0"/>
    <w:uiPriority w:val="99"/>
    <w:semiHidden/>
    <w:unhideWhenUsed/>
    <w:rsid w:val="00B83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9284">
      <w:bodyDiv w:val="1"/>
      <w:marLeft w:val="0"/>
      <w:marRight w:val="0"/>
      <w:marTop w:val="0"/>
      <w:marBottom w:val="0"/>
      <w:divBdr>
        <w:top w:val="none" w:sz="0" w:space="0" w:color="auto"/>
        <w:left w:val="none" w:sz="0" w:space="0" w:color="auto"/>
        <w:bottom w:val="none" w:sz="0" w:space="0" w:color="auto"/>
        <w:right w:val="none" w:sz="0" w:space="0" w:color="auto"/>
      </w:divBdr>
    </w:div>
    <w:div w:id="105807724">
      <w:bodyDiv w:val="1"/>
      <w:marLeft w:val="0"/>
      <w:marRight w:val="0"/>
      <w:marTop w:val="0"/>
      <w:marBottom w:val="0"/>
      <w:divBdr>
        <w:top w:val="none" w:sz="0" w:space="0" w:color="auto"/>
        <w:left w:val="none" w:sz="0" w:space="0" w:color="auto"/>
        <w:bottom w:val="none" w:sz="0" w:space="0" w:color="auto"/>
        <w:right w:val="none" w:sz="0" w:space="0" w:color="auto"/>
      </w:divBdr>
    </w:div>
    <w:div w:id="248001204">
      <w:bodyDiv w:val="1"/>
      <w:marLeft w:val="0"/>
      <w:marRight w:val="0"/>
      <w:marTop w:val="0"/>
      <w:marBottom w:val="0"/>
      <w:divBdr>
        <w:top w:val="none" w:sz="0" w:space="0" w:color="auto"/>
        <w:left w:val="none" w:sz="0" w:space="0" w:color="auto"/>
        <w:bottom w:val="none" w:sz="0" w:space="0" w:color="auto"/>
        <w:right w:val="none" w:sz="0" w:space="0" w:color="auto"/>
      </w:divBdr>
    </w:div>
    <w:div w:id="335036417">
      <w:bodyDiv w:val="1"/>
      <w:marLeft w:val="0"/>
      <w:marRight w:val="0"/>
      <w:marTop w:val="0"/>
      <w:marBottom w:val="0"/>
      <w:divBdr>
        <w:top w:val="none" w:sz="0" w:space="0" w:color="auto"/>
        <w:left w:val="none" w:sz="0" w:space="0" w:color="auto"/>
        <w:bottom w:val="none" w:sz="0" w:space="0" w:color="auto"/>
        <w:right w:val="none" w:sz="0" w:space="0" w:color="auto"/>
      </w:divBdr>
    </w:div>
    <w:div w:id="433864908">
      <w:bodyDiv w:val="1"/>
      <w:marLeft w:val="0"/>
      <w:marRight w:val="0"/>
      <w:marTop w:val="0"/>
      <w:marBottom w:val="0"/>
      <w:divBdr>
        <w:top w:val="none" w:sz="0" w:space="0" w:color="auto"/>
        <w:left w:val="none" w:sz="0" w:space="0" w:color="auto"/>
        <w:bottom w:val="none" w:sz="0" w:space="0" w:color="auto"/>
        <w:right w:val="none" w:sz="0" w:space="0" w:color="auto"/>
      </w:divBdr>
    </w:div>
    <w:div w:id="490295923">
      <w:bodyDiv w:val="1"/>
      <w:marLeft w:val="0"/>
      <w:marRight w:val="0"/>
      <w:marTop w:val="0"/>
      <w:marBottom w:val="0"/>
      <w:divBdr>
        <w:top w:val="none" w:sz="0" w:space="0" w:color="auto"/>
        <w:left w:val="none" w:sz="0" w:space="0" w:color="auto"/>
        <w:bottom w:val="none" w:sz="0" w:space="0" w:color="auto"/>
        <w:right w:val="none" w:sz="0" w:space="0" w:color="auto"/>
      </w:divBdr>
    </w:div>
    <w:div w:id="602079839">
      <w:bodyDiv w:val="1"/>
      <w:marLeft w:val="0"/>
      <w:marRight w:val="0"/>
      <w:marTop w:val="0"/>
      <w:marBottom w:val="0"/>
      <w:divBdr>
        <w:top w:val="none" w:sz="0" w:space="0" w:color="auto"/>
        <w:left w:val="none" w:sz="0" w:space="0" w:color="auto"/>
        <w:bottom w:val="none" w:sz="0" w:space="0" w:color="auto"/>
        <w:right w:val="none" w:sz="0" w:space="0" w:color="auto"/>
      </w:divBdr>
    </w:div>
    <w:div w:id="622880530">
      <w:bodyDiv w:val="1"/>
      <w:marLeft w:val="0"/>
      <w:marRight w:val="0"/>
      <w:marTop w:val="0"/>
      <w:marBottom w:val="0"/>
      <w:divBdr>
        <w:top w:val="none" w:sz="0" w:space="0" w:color="auto"/>
        <w:left w:val="none" w:sz="0" w:space="0" w:color="auto"/>
        <w:bottom w:val="none" w:sz="0" w:space="0" w:color="auto"/>
        <w:right w:val="none" w:sz="0" w:space="0" w:color="auto"/>
      </w:divBdr>
    </w:div>
    <w:div w:id="728453639">
      <w:bodyDiv w:val="1"/>
      <w:marLeft w:val="0"/>
      <w:marRight w:val="0"/>
      <w:marTop w:val="0"/>
      <w:marBottom w:val="0"/>
      <w:divBdr>
        <w:top w:val="none" w:sz="0" w:space="0" w:color="auto"/>
        <w:left w:val="none" w:sz="0" w:space="0" w:color="auto"/>
        <w:bottom w:val="none" w:sz="0" w:space="0" w:color="auto"/>
        <w:right w:val="none" w:sz="0" w:space="0" w:color="auto"/>
      </w:divBdr>
    </w:div>
    <w:div w:id="729379514">
      <w:bodyDiv w:val="1"/>
      <w:marLeft w:val="0"/>
      <w:marRight w:val="0"/>
      <w:marTop w:val="0"/>
      <w:marBottom w:val="0"/>
      <w:divBdr>
        <w:top w:val="none" w:sz="0" w:space="0" w:color="auto"/>
        <w:left w:val="none" w:sz="0" w:space="0" w:color="auto"/>
        <w:bottom w:val="none" w:sz="0" w:space="0" w:color="auto"/>
        <w:right w:val="none" w:sz="0" w:space="0" w:color="auto"/>
      </w:divBdr>
    </w:div>
    <w:div w:id="787967723">
      <w:bodyDiv w:val="1"/>
      <w:marLeft w:val="0"/>
      <w:marRight w:val="0"/>
      <w:marTop w:val="0"/>
      <w:marBottom w:val="0"/>
      <w:divBdr>
        <w:top w:val="none" w:sz="0" w:space="0" w:color="auto"/>
        <w:left w:val="none" w:sz="0" w:space="0" w:color="auto"/>
        <w:bottom w:val="none" w:sz="0" w:space="0" w:color="auto"/>
        <w:right w:val="none" w:sz="0" w:space="0" w:color="auto"/>
      </w:divBdr>
    </w:div>
    <w:div w:id="811751343">
      <w:bodyDiv w:val="1"/>
      <w:marLeft w:val="0"/>
      <w:marRight w:val="0"/>
      <w:marTop w:val="0"/>
      <w:marBottom w:val="0"/>
      <w:divBdr>
        <w:top w:val="none" w:sz="0" w:space="0" w:color="auto"/>
        <w:left w:val="none" w:sz="0" w:space="0" w:color="auto"/>
        <w:bottom w:val="none" w:sz="0" w:space="0" w:color="auto"/>
        <w:right w:val="none" w:sz="0" w:space="0" w:color="auto"/>
      </w:divBdr>
    </w:div>
    <w:div w:id="898858318">
      <w:bodyDiv w:val="1"/>
      <w:marLeft w:val="0"/>
      <w:marRight w:val="0"/>
      <w:marTop w:val="0"/>
      <w:marBottom w:val="0"/>
      <w:divBdr>
        <w:top w:val="none" w:sz="0" w:space="0" w:color="auto"/>
        <w:left w:val="none" w:sz="0" w:space="0" w:color="auto"/>
        <w:bottom w:val="none" w:sz="0" w:space="0" w:color="auto"/>
        <w:right w:val="none" w:sz="0" w:space="0" w:color="auto"/>
      </w:divBdr>
    </w:div>
    <w:div w:id="95487221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104806101">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364794074">
      <w:bodyDiv w:val="1"/>
      <w:marLeft w:val="0"/>
      <w:marRight w:val="0"/>
      <w:marTop w:val="0"/>
      <w:marBottom w:val="0"/>
      <w:divBdr>
        <w:top w:val="none" w:sz="0" w:space="0" w:color="auto"/>
        <w:left w:val="none" w:sz="0" w:space="0" w:color="auto"/>
        <w:bottom w:val="none" w:sz="0" w:space="0" w:color="auto"/>
        <w:right w:val="none" w:sz="0" w:space="0" w:color="auto"/>
      </w:divBdr>
    </w:div>
    <w:div w:id="1410688946">
      <w:bodyDiv w:val="1"/>
      <w:marLeft w:val="0"/>
      <w:marRight w:val="0"/>
      <w:marTop w:val="0"/>
      <w:marBottom w:val="0"/>
      <w:divBdr>
        <w:top w:val="none" w:sz="0" w:space="0" w:color="auto"/>
        <w:left w:val="none" w:sz="0" w:space="0" w:color="auto"/>
        <w:bottom w:val="none" w:sz="0" w:space="0" w:color="auto"/>
        <w:right w:val="none" w:sz="0" w:space="0" w:color="auto"/>
      </w:divBdr>
    </w:div>
    <w:div w:id="1433086252">
      <w:bodyDiv w:val="1"/>
      <w:marLeft w:val="0"/>
      <w:marRight w:val="0"/>
      <w:marTop w:val="0"/>
      <w:marBottom w:val="0"/>
      <w:divBdr>
        <w:top w:val="none" w:sz="0" w:space="0" w:color="auto"/>
        <w:left w:val="none" w:sz="0" w:space="0" w:color="auto"/>
        <w:bottom w:val="none" w:sz="0" w:space="0" w:color="auto"/>
        <w:right w:val="none" w:sz="0" w:space="0" w:color="auto"/>
      </w:divBdr>
    </w:div>
    <w:div w:id="1502549731">
      <w:bodyDiv w:val="1"/>
      <w:marLeft w:val="0"/>
      <w:marRight w:val="0"/>
      <w:marTop w:val="0"/>
      <w:marBottom w:val="0"/>
      <w:divBdr>
        <w:top w:val="none" w:sz="0" w:space="0" w:color="auto"/>
        <w:left w:val="none" w:sz="0" w:space="0" w:color="auto"/>
        <w:bottom w:val="none" w:sz="0" w:space="0" w:color="auto"/>
        <w:right w:val="none" w:sz="0" w:space="0" w:color="auto"/>
      </w:divBdr>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515336587">
      <w:bodyDiv w:val="1"/>
      <w:marLeft w:val="0"/>
      <w:marRight w:val="0"/>
      <w:marTop w:val="0"/>
      <w:marBottom w:val="0"/>
      <w:divBdr>
        <w:top w:val="none" w:sz="0" w:space="0" w:color="auto"/>
        <w:left w:val="none" w:sz="0" w:space="0" w:color="auto"/>
        <w:bottom w:val="none" w:sz="0" w:space="0" w:color="auto"/>
        <w:right w:val="none" w:sz="0" w:space="0" w:color="auto"/>
      </w:divBdr>
    </w:div>
    <w:div w:id="1542285507">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86126744">
      <w:bodyDiv w:val="1"/>
      <w:marLeft w:val="0"/>
      <w:marRight w:val="0"/>
      <w:marTop w:val="0"/>
      <w:marBottom w:val="0"/>
      <w:divBdr>
        <w:top w:val="none" w:sz="0" w:space="0" w:color="auto"/>
        <w:left w:val="none" w:sz="0" w:space="0" w:color="auto"/>
        <w:bottom w:val="none" w:sz="0" w:space="0" w:color="auto"/>
        <w:right w:val="none" w:sz="0" w:space="0" w:color="auto"/>
      </w:divBdr>
    </w:div>
    <w:div w:id="1740396191">
      <w:bodyDiv w:val="1"/>
      <w:marLeft w:val="0"/>
      <w:marRight w:val="0"/>
      <w:marTop w:val="0"/>
      <w:marBottom w:val="0"/>
      <w:divBdr>
        <w:top w:val="none" w:sz="0" w:space="0" w:color="auto"/>
        <w:left w:val="none" w:sz="0" w:space="0" w:color="auto"/>
        <w:bottom w:val="none" w:sz="0" w:space="0" w:color="auto"/>
        <w:right w:val="none" w:sz="0" w:space="0" w:color="auto"/>
      </w:divBdr>
    </w:div>
    <w:div w:id="1780251918">
      <w:bodyDiv w:val="1"/>
      <w:marLeft w:val="0"/>
      <w:marRight w:val="0"/>
      <w:marTop w:val="0"/>
      <w:marBottom w:val="0"/>
      <w:divBdr>
        <w:top w:val="none" w:sz="0" w:space="0" w:color="auto"/>
        <w:left w:val="none" w:sz="0" w:space="0" w:color="auto"/>
        <w:bottom w:val="none" w:sz="0" w:space="0" w:color="auto"/>
        <w:right w:val="none" w:sz="0" w:space="0" w:color="auto"/>
      </w:divBdr>
    </w:div>
    <w:div w:id="1786267635">
      <w:bodyDiv w:val="1"/>
      <w:marLeft w:val="0"/>
      <w:marRight w:val="0"/>
      <w:marTop w:val="0"/>
      <w:marBottom w:val="0"/>
      <w:divBdr>
        <w:top w:val="none" w:sz="0" w:space="0" w:color="auto"/>
        <w:left w:val="none" w:sz="0" w:space="0" w:color="auto"/>
        <w:bottom w:val="none" w:sz="0" w:space="0" w:color="auto"/>
        <w:right w:val="none" w:sz="0" w:space="0" w:color="auto"/>
      </w:divBdr>
    </w:div>
    <w:div w:id="1805193102">
      <w:bodyDiv w:val="1"/>
      <w:marLeft w:val="0"/>
      <w:marRight w:val="0"/>
      <w:marTop w:val="0"/>
      <w:marBottom w:val="0"/>
      <w:divBdr>
        <w:top w:val="none" w:sz="0" w:space="0" w:color="auto"/>
        <w:left w:val="none" w:sz="0" w:space="0" w:color="auto"/>
        <w:bottom w:val="none" w:sz="0" w:space="0" w:color="auto"/>
        <w:right w:val="none" w:sz="0" w:space="0" w:color="auto"/>
      </w:divBdr>
    </w:div>
    <w:div w:id="2012027729">
      <w:bodyDiv w:val="1"/>
      <w:marLeft w:val="0"/>
      <w:marRight w:val="0"/>
      <w:marTop w:val="0"/>
      <w:marBottom w:val="0"/>
      <w:divBdr>
        <w:top w:val="none" w:sz="0" w:space="0" w:color="auto"/>
        <w:left w:val="none" w:sz="0" w:space="0" w:color="auto"/>
        <w:bottom w:val="none" w:sz="0" w:space="0" w:color="auto"/>
        <w:right w:val="none" w:sz="0" w:space="0" w:color="auto"/>
      </w:divBdr>
    </w:div>
    <w:div w:id="2063164206">
      <w:bodyDiv w:val="1"/>
      <w:marLeft w:val="0"/>
      <w:marRight w:val="0"/>
      <w:marTop w:val="0"/>
      <w:marBottom w:val="0"/>
      <w:divBdr>
        <w:top w:val="none" w:sz="0" w:space="0" w:color="auto"/>
        <w:left w:val="none" w:sz="0" w:space="0" w:color="auto"/>
        <w:bottom w:val="none" w:sz="0" w:space="0" w:color="auto"/>
        <w:right w:val="none" w:sz="0" w:space="0" w:color="auto"/>
      </w:divBdr>
    </w:div>
    <w:div w:id="212961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riscv.org/risc-v-foundation.%202020-05-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9076C-DED7-4A86-8CDC-AE30644C0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1843</TotalTime>
  <Pages>53</Pages>
  <Words>4999</Words>
  <Characters>28495</Characters>
  <Application>Microsoft Office Word</Application>
  <DocSecurity>0</DocSecurity>
  <Lines>237</Lines>
  <Paragraphs>66</Paragraphs>
  <ScaleCrop>false</ScaleCrop>
  <Company>BIT</Company>
  <LinksUpToDate>false</LinksUpToDate>
  <CharactersWithSpaces>33428</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贺 清</cp:lastModifiedBy>
  <cp:revision>1441</cp:revision>
  <cp:lastPrinted>2011-03-29T06:38:00Z</cp:lastPrinted>
  <dcterms:created xsi:type="dcterms:W3CDTF">2019-06-03T10:43:00Z</dcterms:created>
  <dcterms:modified xsi:type="dcterms:W3CDTF">2020-06-17T05:05:00Z</dcterms:modified>
</cp:coreProperties>
</file>